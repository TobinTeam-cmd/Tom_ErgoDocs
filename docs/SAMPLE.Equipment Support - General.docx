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A679C" w14:textId="6C435A3B" w:rsidR="00B334D2" w:rsidRDefault="00E05E57" w:rsidP="00B334D2">
      <w:pPr>
        <w:widowControl/>
        <w:autoSpaceDE/>
        <w:autoSpaceDN/>
        <w:adjustRightInd/>
        <w:rPr>
          <w:rFonts w:ascii="Arial" w:hAnsi="Arial" w:cs="Arial"/>
          <w:b/>
          <w:bCs/>
          <w:sz w:val="24"/>
          <w:szCs w:val="24"/>
        </w:rPr>
      </w:pPr>
      <w:r>
        <w:rPr>
          <w:rFonts w:ascii="Arial" w:hAnsi="Arial" w:cs="Arial"/>
          <w:noProof/>
          <w:sz w:val="24"/>
          <w:szCs w:val="24"/>
        </w:rPr>
        <w:drawing>
          <wp:anchor distT="0" distB="0" distL="114300" distR="114300" simplePos="0" relativeHeight="251661312" behindDoc="1" locked="0" layoutInCell="1" allowOverlap="1" wp14:anchorId="5A6AB988" wp14:editId="0E83EDBA">
            <wp:simplePos x="0" y="0"/>
            <wp:positionH relativeFrom="column">
              <wp:posOffset>-512816</wp:posOffset>
            </wp:positionH>
            <wp:positionV relativeFrom="paragraph">
              <wp:posOffset>-4305300</wp:posOffset>
            </wp:positionV>
            <wp:extent cx="6858000" cy="8875102"/>
            <wp:effectExtent l="0" t="0" r="0" b="0"/>
            <wp:wrapNone/>
            <wp:docPr id="214325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967" name="Picture 214325967"/>
                    <pic:cNvPicPr/>
                  </pic:nvPicPr>
                  <pic:blipFill>
                    <a:blip r:embed="rId7"/>
                    <a:stretch>
                      <a:fillRect/>
                    </a:stretch>
                  </pic:blipFill>
                  <pic:spPr>
                    <a:xfrm>
                      <a:off x="0" y="0"/>
                      <a:ext cx="6858000" cy="8875102"/>
                    </a:xfrm>
                    <a:prstGeom prst="rect">
                      <a:avLst/>
                    </a:prstGeom>
                  </pic:spPr>
                </pic:pic>
              </a:graphicData>
            </a:graphic>
            <wp14:sizeRelH relativeFrom="page">
              <wp14:pctWidth>0</wp14:pctWidth>
            </wp14:sizeRelH>
            <wp14:sizeRelV relativeFrom="page">
              <wp14:pctHeight>0</wp14:pctHeight>
            </wp14:sizeRelV>
          </wp:anchor>
        </w:drawing>
      </w:r>
    </w:p>
    <w:p w14:paraId="5AD588AA" w14:textId="25D15F57" w:rsidR="00052AD1" w:rsidRDefault="00052AD1" w:rsidP="00894A1A">
      <w:pPr>
        <w:widowControl/>
        <w:autoSpaceDE/>
        <w:autoSpaceDN/>
        <w:adjustRightInd/>
        <w:rPr>
          <w:rFonts w:ascii="Arial" w:hAnsi="Arial" w:cs="Arial"/>
          <w:sz w:val="24"/>
          <w:szCs w:val="24"/>
        </w:rPr>
      </w:pPr>
    </w:p>
    <w:p w14:paraId="4CE8B60D" w14:textId="77777777" w:rsidR="00DA3F6A" w:rsidRPr="009570F7" w:rsidRDefault="00DA3F6A" w:rsidP="00894A1A">
      <w:pPr>
        <w:widowControl/>
        <w:autoSpaceDE/>
        <w:autoSpaceDN/>
        <w:adjustRightInd/>
        <w:rPr>
          <w:rFonts w:ascii="Arial" w:hAnsi="Arial" w:cs="Arial"/>
          <w:sz w:val="24"/>
          <w:szCs w:val="24"/>
        </w:rPr>
      </w:pPr>
    </w:p>
    <w:tbl>
      <w:tblPr>
        <w:tblpPr w:leftFromText="180" w:rightFromText="180" w:vertAnchor="text" w:horzAnchor="margin" w:tblpX="-270" w:tblpY="116"/>
        <w:tblW w:w="9630"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100" w:type="dxa"/>
          <w:right w:w="100" w:type="dxa"/>
        </w:tblCellMar>
        <w:tblLook w:val="0000" w:firstRow="0" w:lastRow="0" w:firstColumn="0" w:lastColumn="0" w:noHBand="0" w:noVBand="0"/>
      </w:tblPr>
      <w:tblGrid>
        <w:gridCol w:w="9630"/>
      </w:tblGrid>
      <w:tr w:rsidR="008835D0" w:rsidRPr="00640EB4" w14:paraId="3AF1C44E" w14:textId="77777777" w:rsidTr="00640EB4">
        <w:trPr>
          <w:cantSplit/>
          <w:trHeight w:val="403"/>
        </w:trPr>
        <w:tc>
          <w:tcPr>
            <w:tcW w:w="9630" w:type="dxa"/>
          </w:tcPr>
          <w:p w14:paraId="169CF7D4" w14:textId="4A255A51" w:rsidR="008835D0" w:rsidRPr="00640EB4" w:rsidRDefault="00475650" w:rsidP="00640EB4">
            <w:pPr>
              <w:pStyle w:val="Heading1"/>
              <w:rPr>
                <w:rFonts w:ascii="Times New Roman" w:hAnsi="Times New Roman"/>
                <w:sz w:val="24"/>
                <w:szCs w:val="22"/>
              </w:rPr>
            </w:pPr>
            <w:r>
              <w:rPr>
                <w:rFonts w:ascii="Times New Roman" w:hAnsi="Times New Roman"/>
                <w:sz w:val="24"/>
                <w:szCs w:val="22"/>
              </w:rPr>
              <w:t xml:space="preserve">Equipment Support - </w:t>
            </w:r>
            <w:r w:rsidR="00C1252E">
              <w:rPr>
                <w:rFonts w:ascii="Times New Roman" w:hAnsi="Times New Roman"/>
                <w:sz w:val="24"/>
                <w:szCs w:val="22"/>
              </w:rPr>
              <w:t>General</w:t>
            </w:r>
          </w:p>
          <w:p w14:paraId="1EDC3119" w14:textId="77777777" w:rsidR="008835D0" w:rsidRPr="00640EB4" w:rsidRDefault="008835D0" w:rsidP="00640EB4">
            <w:pPr>
              <w:pStyle w:val="Heading1"/>
              <w:rPr>
                <w:rFonts w:ascii="Times New Roman" w:hAnsi="Times New Roman"/>
                <w:sz w:val="24"/>
                <w:szCs w:val="22"/>
              </w:rPr>
            </w:pPr>
            <w:r w:rsidRPr="00640EB4">
              <w:rPr>
                <w:rFonts w:ascii="Times New Roman" w:hAnsi="Times New Roman"/>
                <w:sz w:val="24"/>
                <w:szCs w:val="22"/>
              </w:rPr>
              <w:t>Validated Functional Job Description</w:t>
            </w:r>
          </w:p>
          <w:p w14:paraId="00543E97" w14:textId="4D3F0D89" w:rsidR="008835D0" w:rsidRPr="00640EB4" w:rsidRDefault="008658A7" w:rsidP="00D61633">
            <w:pPr>
              <w:jc w:val="center"/>
              <w:rPr>
                <w:rFonts w:ascii="Times New Roman" w:hAnsi="Times New Roman"/>
                <w:sz w:val="22"/>
                <w:szCs w:val="22"/>
              </w:rPr>
            </w:pPr>
            <w:r>
              <w:rPr>
                <w:rFonts w:ascii="Times New Roman" w:hAnsi="Times New Roman"/>
                <w:sz w:val="22"/>
                <w:szCs w:val="22"/>
              </w:rPr>
              <w:t>August 2025</w:t>
            </w:r>
            <w:r w:rsidR="00326C9D">
              <w:rPr>
                <w:rFonts w:ascii="Times New Roman" w:hAnsi="Times New Roman"/>
                <w:sz w:val="22"/>
                <w:szCs w:val="22"/>
              </w:rPr>
              <w:t xml:space="preserve"> </w:t>
            </w:r>
          </w:p>
        </w:tc>
      </w:tr>
    </w:tbl>
    <w:p w14:paraId="6804A692" w14:textId="77777777" w:rsidR="008835D0" w:rsidRDefault="008835D0" w:rsidP="008835D0">
      <w:pPr>
        <w:widowControl/>
        <w:autoSpaceDE/>
        <w:autoSpaceDN/>
        <w:adjustRightInd/>
        <w:rPr>
          <w:rFonts w:ascii="Times New Roman" w:hAnsi="Times New Roman"/>
          <w:b/>
          <w:bCs/>
          <w:sz w:val="22"/>
          <w:szCs w:val="22"/>
        </w:rPr>
      </w:pPr>
    </w:p>
    <w:tbl>
      <w:tblPr>
        <w:tblStyle w:val="TableGrid"/>
        <w:tblW w:w="9720" w:type="dxa"/>
        <w:tblInd w:w="-275" w:type="dxa"/>
        <w:tblLook w:val="04A0" w:firstRow="1" w:lastRow="0" w:firstColumn="1" w:lastColumn="0" w:noHBand="0" w:noVBand="1"/>
      </w:tblPr>
      <w:tblGrid>
        <w:gridCol w:w="4950"/>
        <w:gridCol w:w="4770"/>
      </w:tblGrid>
      <w:tr w:rsidR="00A72C4D" w14:paraId="13D7D59E"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15772D25"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Reports To:</w:t>
            </w:r>
          </w:p>
        </w:tc>
        <w:tc>
          <w:tcPr>
            <w:tcW w:w="4770" w:type="dxa"/>
            <w:tcBorders>
              <w:top w:val="single" w:sz="4" w:space="0" w:color="auto"/>
              <w:left w:val="single" w:sz="4" w:space="0" w:color="auto"/>
              <w:bottom w:val="single" w:sz="4" w:space="0" w:color="auto"/>
              <w:right w:val="single" w:sz="4" w:space="0" w:color="auto"/>
            </w:tcBorders>
          </w:tcPr>
          <w:p w14:paraId="180BB2D2" w14:textId="18B5F139" w:rsidR="00A72C4D" w:rsidRDefault="00A72C4D">
            <w:pPr>
              <w:widowControl/>
              <w:autoSpaceDE/>
              <w:adjustRightInd/>
              <w:rPr>
                <w:rFonts w:ascii="Times New Roman" w:hAnsi="Times New Roman"/>
                <w:sz w:val="22"/>
                <w:szCs w:val="22"/>
              </w:rPr>
            </w:pPr>
          </w:p>
        </w:tc>
      </w:tr>
      <w:tr w:rsidR="00A72C4D" w14:paraId="3258E806"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5A2AD222"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 xml:space="preserve">Positions Reporting </w:t>
            </w:r>
            <w:proofErr w:type="gramStart"/>
            <w:r>
              <w:rPr>
                <w:rFonts w:ascii="Times New Roman" w:hAnsi="Times New Roman"/>
                <w:b/>
                <w:bCs/>
                <w:sz w:val="22"/>
                <w:szCs w:val="22"/>
              </w:rPr>
              <w:t>To</w:t>
            </w:r>
            <w:proofErr w:type="gramEnd"/>
            <w:r>
              <w:rPr>
                <w:rFonts w:ascii="Times New Roman" w:hAnsi="Times New Roman"/>
                <w:b/>
                <w:bCs/>
                <w:sz w:val="22"/>
                <w:szCs w:val="22"/>
              </w:rPr>
              <w:t xml:space="preserve"> This Position:</w:t>
            </w:r>
          </w:p>
        </w:tc>
        <w:tc>
          <w:tcPr>
            <w:tcW w:w="4770" w:type="dxa"/>
            <w:tcBorders>
              <w:top w:val="single" w:sz="4" w:space="0" w:color="auto"/>
              <w:left w:val="single" w:sz="4" w:space="0" w:color="auto"/>
              <w:bottom w:val="single" w:sz="4" w:space="0" w:color="auto"/>
              <w:right w:val="single" w:sz="4" w:space="0" w:color="auto"/>
            </w:tcBorders>
          </w:tcPr>
          <w:p w14:paraId="37CC43FC" w14:textId="746878CE" w:rsidR="00A72C4D" w:rsidRDefault="00A72C4D">
            <w:pPr>
              <w:widowControl/>
              <w:autoSpaceDE/>
              <w:adjustRightInd/>
              <w:rPr>
                <w:rFonts w:ascii="Times New Roman" w:hAnsi="Times New Roman"/>
                <w:sz w:val="22"/>
                <w:szCs w:val="22"/>
              </w:rPr>
            </w:pPr>
          </w:p>
        </w:tc>
      </w:tr>
      <w:tr w:rsidR="00A72C4D" w14:paraId="4240A814" w14:textId="77777777" w:rsidTr="00A72C4D">
        <w:tc>
          <w:tcPr>
            <w:tcW w:w="4950" w:type="dxa"/>
            <w:tcBorders>
              <w:top w:val="single" w:sz="4" w:space="0" w:color="auto"/>
              <w:left w:val="single" w:sz="4" w:space="0" w:color="auto"/>
              <w:bottom w:val="single" w:sz="4" w:space="0" w:color="auto"/>
              <w:right w:val="single" w:sz="4" w:space="0" w:color="auto"/>
            </w:tcBorders>
            <w:hideMark/>
          </w:tcPr>
          <w:p w14:paraId="17CA00FA" w14:textId="77777777" w:rsidR="00A72C4D" w:rsidRDefault="00A72C4D">
            <w:pPr>
              <w:widowControl/>
              <w:autoSpaceDE/>
              <w:adjustRightInd/>
              <w:rPr>
                <w:rFonts w:ascii="Times New Roman" w:hAnsi="Times New Roman"/>
                <w:b/>
                <w:bCs/>
                <w:sz w:val="22"/>
                <w:szCs w:val="22"/>
              </w:rPr>
            </w:pPr>
            <w:r>
              <w:rPr>
                <w:rFonts w:ascii="Times New Roman" w:hAnsi="Times New Roman"/>
                <w:b/>
                <w:bCs/>
                <w:sz w:val="22"/>
                <w:szCs w:val="22"/>
              </w:rPr>
              <w:t>Department:</w:t>
            </w:r>
          </w:p>
        </w:tc>
        <w:tc>
          <w:tcPr>
            <w:tcW w:w="4770" w:type="dxa"/>
            <w:tcBorders>
              <w:top w:val="single" w:sz="4" w:space="0" w:color="auto"/>
              <w:left w:val="single" w:sz="4" w:space="0" w:color="auto"/>
              <w:bottom w:val="single" w:sz="4" w:space="0" w:color="auto"/>
              <w:right w:val="single" w:sz="4" w:space="0" w:color="auto"/>
            </w:tcBorders>
          </w:tcPr>
          <w:p w14:paraId="3B9445A5" w14:textId="1DE48FC0" w:rsidR="00A72C4D" w:rsidRDefault="00A72C4D">
            <w:pPr>
              <w:widowControl/>
              <w:autoSpaceDE/>
              <w:adjustRightInd/>
              <w:rPr>
                <w:rFonts w:ascii="Times New Roman" w:hAnsi="Times New Roman"/>
                <w:sz w:val="22"/>
                <w:szCs w:val="22"/>
              </w:rPr>
            </w:pPr>
          </w:p>
        </w:tc>
      </w:tr>
    </w:tbl>
    <w:p w14:paraId="457CD8A3" w14:textId="77777777" w:rsidR="00A72C4D" w:rsidRPr="003A21EB" w:rsidRDefault="00A72C4D" w:rsidP="008835D0">
      <w:pPr>
        <w:widowControl/>
        <w:autoSpaceDE/>
        <w:autoSpaceDN/>
        <w:adjustRightInd/>
        <w:rPr>
          <w:rFonts w:ascii="Times New Roman" w:hAnsi="Times New Roman"/>
          <w:b/>
          <w:bCs/>
          <w:sz w:val="22"/>
          <w:szCs w:val="22"/>
        </w:rPr>
      </w:pPr>
    </w:p>
    <w:p w14:paraId="1A0C5238" w14:textId="7EDDF2E6" w:rsidR="003A21EB" w:rsidRPr="00640EB4" w:rsidRDefault="00AB685E" w:rsidP="001C5076">
      <w:pPr>
        <w:ind w:left="-270"/>
        <w:rPr>
          <w:rFonts w:ascii="Times New Roman" w:hAnsi="Times New Roman"/>
          <w:sz w:val="22"/>
          <w:szCs w:val="22"/>
        </w:rPr>
      </w:pPr>
      <w:r>
        <w:rPr>
          <w:rFonts w:ascii="Times New Roman" w:hAnsi="Times New Roman"/>
          <w:noProof/>
          <w:sz w:val="22"/>
          <w:szCs w:val="22"/>
        </w:rPr>
        <w:drawing>
          <wp:anchor distT="0" distB="0" distL="114300" distR="114300" simplePos="0" relativeHeight="251662336" behindDoc="1" locked="0" layoutInCell="1" allowOverlap="1" wp14:anchorId="48953E45" wp14:editId="2006D445">
            <wp:simplePos x="0" y="0"/>
            <wp:positionH relativeFrom="column">
              <wp:posOffset>3378835</wp:posOffset>
            </wp:positionH>
            <wp:positionV relativeFrom="paragraph">
              <wp:posOffset>140970</wp:posOffset>
            </wp:positionV>
            <wp:extent cx="2576830" cy="1932940"/>
            <wp:effectExtent l="38100" t="38100" r="39370" b="35560"/>
            <wp:wrapTight wrapText="bothSides">
              <wp:wrapPolygon edited="0">
                <wp:start x="-319" y="-426"/>
                <wp:lineTo x="-319" y="21855"/>
                <wp:lineTo x="21824" y="21855"/>
                <wp:lineTo x="21824" y="-426"/>
                <wp:lineTo x="-319" y="-426"/>
              </wp:wrapPolygon>
            </wp:wrapTight>
            <wp:docPr id="1288679042" name="Picture 42" descr="A person in an orang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79042" name="Picture 42" descr="A person in an orange shirt&#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2576830" cy="193294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008835D0" w:rsidRPr="00640EB4">
        <w:rPr>
          <w:rFonts w:ascii="Times New Roman" w:hAnsi="Times New Roman"/>
          <w:b/>
          <w:bCs/>
          <w:sz w:val="22"/>
          <w:szCs w:val="22"/>
        </w:rPr>
        <w:t>To Candidate:</w:t>
      </w:r>
    </w:p>
    <w:p w14:paraId="65BAE20B" w14:textId="7792431A" w:rsidR="008835D0" w:rsidRPr="00640EB4" w:rsidRDefault="008835D0" w:rsidP="001C5076">
      <w:pPr>
        <w:ind w:left="-270"/>
        <w:rPr>
          <w:rFonts w:ascii="Times New Roman" w:hAnsi="Times New Roman"/>
          <w:sz w:val="22"/>
          <w:szCs w:val="22"/>
        </w:rPr>
      </w:pPr>
    </w:p>
    <w:p w14:paraId="4D7EA693" w14:textId="0B63631C" w:rsidR="00052AD1" w:rsidRPr="00640EB4" w:rsidRDefault="00052AD1" w:rsidP="001C5076">
      <w:pPr>
        <w:ind w:left="-270"/>
        <w:rPr>
          <w:rFonts w:ascii="Times New Roman" w:hAnsi="Times New Roman"/>
          <w:sz w:val="22"/>
          <w:szCs w:val="22"/>
        </w:rPr>
      </w:pPr>
      <w:r w:rsidRPr="00640EB4">
        <w:rPr>
          <w:rFonts w:ascii="Times New Roman" w:hAnsi="Times New Roman"/>
          <w:sz w:val="22"/>
          <w:szCs w:val="22"/>
        </w:rPr>
        <w:t>This job description describes in detail the physical and enviro</w:t>
      </w:r>
      <w:r w:rsidR="00FB4177">
        <w:rPr>
          <w:rFonts w:ascii="Times New Roman" w:hAnsi="Times New Roman"/>
          <w:sz w:val="22"/>
          <w:szCs w:val="22"/>
        </w:rPr>
        <w:t>fdfd</w:t>
      </w:r>
      <w:r w:rsidRPr="00640EB4">
        <w:rPr>
          <w:rFonts w:ascii="Times New Roman" w:hAnsi="Times New Roman"/>
          <w:sz w:val="22"/>
          <w:szCs w:val="22"/>
        </w:rPr>
        <w:t>nmental demands required to perform the essential duties of a</w:t>
      </w:r>
      <w:r w:rsidR="00475650">
        <w:rPr>
          <w:rFonts w:ascii="Times New Roman" w:hAnsi="Times New Roman"/>
          <w:sz w:val="22"/>
          <w:szCs w:val="22"/>
        </w:rPr>
        <w:t xml:space="preserve">n Equipment Support - </w:t>
      </w:r>
      <w:r w:rsidR="00C36D03">
        <w:rPr>
          <w:rFonts w:ascii="Times New Roman" w:hAnsi="Times New Roman"/>
          <w:sz w:val="22"/>
          <w:szCs w:val="22"/>
        </w:rPr>
        <w:t>General</w:t>
      </w:r>
      <w:r w:rsidR="00DA3F6A">
        <w:rPr>
          <w:rFonts w:ascii="Times New Roman" w:hAnsi="Times New Roman"/>
          <w:sz w:val="22"/>
          <w:szCs w:val="22"/>
        </w:rPr>
        <w:t>.</w:t>
      </w:r>
      <w:r w:rsidR="001D61EE" w:rsidRPr="00640EB4">
        <w:rPr>
          <w:rFonts w:ascii="Times New Roman" w:hAnsi="Times New Roman"/>
          <w:sz w:val="22"/>
          <w:szCs w:val="22"/>
        </w:rPr>
        <w:t xml:space="preserve"> </w:t>
      </w:r>
      <w:r w:rsidRPr="00640EB4">
        <w:rPr>
          <w:rFonts w:ascii="Times New Roman" w:hAnsi="Times New Roman"/>
          <w:sz w:val="22"/>
          <w:szCs w:val="22"/>
        </w:rPr>
        <w:t xml:space="preserve"> The physical demands of this job are classified as </w:t>
      </w:r>
      <w:r w:rsidR="008658A7">
        <w:rPr>
          <w:rFonts w:ascii="Times New Roman" w:hAnsi="Times New Roman"/>
          <w:sz w:val="22"/>
          <w:szCs w:val="22"/>
        </w:rPr>
        <w:t xml:space="preserve">light-medium </w:t>
      </w:r>
      <w:r w:rsidRPr="00640EB4">
        <w:rPr>
          <w:rFonts w:ascii="Times New Roman" w:hAnsi="Times New Roman"/>
          <w:sz w:val="22"/>
          <w:szCs w:val="22"/>
        </w:rPr>
        <w:t xml:space="preserve">using U.S. Department of Labor criteria. It is important that you are physically able to perform this job safely. After reviewing this </w:t>
      </w:r>
      <w:r w:rsidR="00894A1A" w:rsidRPr="00640EB4">
        <w:rPr>
          <w:rFonts w:ascii="Times New Roman" w:hAnsi="Times New Roman"/>
          <w:sz w:val="22"/>
          <w:szCs w:val="22"/>
        </w:rPr>
        <w:t xml:space="preserve">functional job </w:t>
      </w:r>
      <w:r w:rsidRPr="00640EB4">
        <w:rPr>
          <w:rFonts w:ascii="Times New Roman" w:hAnsi="Times New Roman"/>
          <w:sz w:val="22"/>
          <w:szCs w:val="22"/>
        </w:rPr>
        <w:t>description, please sign this document on the last page and indicate whether you believe that you can or cannot perform the essential duties of this job safely.</w:t>
      </w:r>
      <w:r w:rsidR="00894A1A" w:rsidRPr="00640EB4">
        <w:rPr>
          <w:rFonts w:ascii="Times New Roman" w:hAnsi="Times New Roman"/>
          <w:sz w:val="22"/>
          <w:szCs w:val="22"/>
        </w:rPr>
        <w:t xml:space="preserve"> If you believe that you have a disability which may cause a workplace limitation to performing any functional job duties, you should contact Human Resources.</w:t>
      </w:r>
    </w:p>
    <w:p w14:paraId="0EC9226F" w14:textId="77777777" w:rsidR="00F33B8E" w:rsidRPr="00640EB4" w:rsidRDefault="00F33B8E" w:rsidP="00F33B8E">
      <w:pPr>
        <w:rPr>
          <w:rFonts w:ascii="Times New Roman" w:hAnsi="Times New Roman"/>
          <w:b/>
          <w:bCs/>
          <w:sz w:val="22"/>
          <w:szCs w:val="22"/>
        </w:rPr>
      </w:pPr>
    </w:p>
    <w:tbl>
      <w:tblPr>
        <w:tblW w:w="9738" w:type="dxa"/>
        <w:tblInd w:w="-2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738"/>
      </w:tblGrid>
      <w:tr w:rsidR="00F33B8E" w:rsidRPr="00640EB4" w14:paraId="45E4AF40" w14:textId="77777777" w:rsidTr="00640EB4">
        <w:trPr>
          <w:cantSplit/>
          <w:trHeight w:val="403"/>
        </w:trPr>
        <w:tc>
          <w:tcPr>
            <w:tcW w:w="9738" w:type="dxa"/>
            <w:shd w:val="clear" w:color="auto" w:fill="FFFFFF"/>
            <w:vAlign w:val="center"/>
          </w:tcPr>
          <w:p w14:paraId="553AA54F" w14:textId="26343DE5" w:rsidR="00F33B8E" w:rsidRPr="00640EB4" w:rsidRDefault="00F33B8E" w:rsidP="00F33B8E">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4"/>
                <w:szCs w:val="22"/>
              </w:rPr>
              <w:t>I. General Job Description</w:t>
            </w:r>
          </w:p>
        </w:tc>
      </w:tr>
    </w:tbl>
    <w:p w14:paraId="71240523" w14:textId="7B096FB2" w:rsidR="00F33B8E" w:rsidRPr="00640EB4" w:rsidRDefault="00B1043A" w:rsidP="00054BC4">
      <w:pPr>
        <w:ind w:left="-180"/>
        <w:rPr>
          <w:rFonts w:ascii="Times New Roman" w:hAnsi="Times New Roman"/>
          <w:sz w:val="22"/>
          <w:szCs w:val="22"/>
        </w:rPr>
      </w:pPr>
      <w:r>
        <w:rPr>
          <w:rFonts w:ascii="Times New Roman" w:hAnsi="Times New Roman"/>
          <w:sz w:val="22"/>
          <w:szCs w:val="22"/>
        </w:rPr>
        <w:t xml:space="preserve">Equipment Support – </w:t>
      </w:r>
      <w:r w:rsidR="00C36D03">
        <w:rPr>
          <w:rFonts w:ascii="Times New Roman" w:hAnsi="Times New Roman"/>
          <w:sz w:val="22"/>
          <w:szCs w:val="22"/>
        </w:rPr>
        <w:t>General;</w:t>
      </w:r>
      <w:r>
        <w:rPr>
          <w:rFonts w:ascii="Times New Roman" w:hAnsi="Times New Roman"/>
          <w:sz w:val="22"/>
          <w:szCs w:val="22"/>
        </w:rPr>
        <w:t xml:space="preserve"> workers </w:t>
      </w:r>
      <w:r w:rsidR="00C36D03">
        <w:rPr>
          <w:rFonts w:ascii="Times New Roman" w:hAnsi="Times New Roman"/>
          <w:sz w:val="22"/>
          <w:szCs w:val="22"/>
        </w:rPr>
        <w:t>are responsible for staging and pulling various equipment for customer pick-ups. They maintain the yard, wash equipment and may assist with delivery as needed.</w:t>
      </w:r>
    </w:p>
    <w:p w14:paraId="0DE5F638" w14:textId="77777777" w:rsidR="00537787" w:rsidRPr="00640EB4" w:rsidRDefault="00537787" w:rsidP="0047603D">
      <w:pPr>
        <w:rPr>
          <w:rFonts w:ascii="Times New Roman" w:hAnsi="Times New Roman"/>
          <w:b/>
          <w:bCs/>
          <w:sz w:val="22"/>
          <w:szCs w:val="22"/>
        </w:rPr>
      </w:pPr>
    </w:p>
    <w:tbl>
      <w:tblPr>
        <w:tblW w:w="9738" w:type="dxa"/>
        <w:tblInd w:w="-2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738"/>
      </w:tblGrid>
      <w:tr w:rsidR="0047603D" w:rsidRPr="00640EB4" w14:paraId="5034AAE3" w14:textId="77777777" w:rsidTr="00640EB4">
        <w:trPr>
          <w:cantSplit/>
          <w:trHeight w:val="403"/>
        </w:trPr>
        <w:tc>
          <w:tcPr>
            <w:tcW w:w="9738" w:type="dxa"/>
            <w:shd w:val="clear" w:color="auto" w:fill="FFFFFF"/>
            <w:vAlign w:val="center"/>
          </w:tcPr>
          <w:p w14:paraId="4A238867" w14:textId="20809776" w:rsidR="0047603D" w:rsidRPr="00235A2B" w:rsidRDefault="0047603D" w:rsidP="0097646C">
            <w:pPr>
              <w:rPr>
                <w:rFonts w:ascii="Times New Roman" w:hAnsi="Times New Roman"/>
                <w:sz w:val="22"/>
                <w:szCs w:val="22"/>
              </w:rPr>
            </w:pPr>
            <w:r w:rsidRPr="00640EB4">
              <w:rPr>
                <w:rFonts w:ascii="Times New Roman" w:hAnsi="Times New Roman"/>
                <w:sz w:val="22"/>
                <w:szCs w:val="22"/>
              </w:rPr>
              <w:br w:type="page"/>
            </w:r>
            <w:r w:rsidRPr="00640EB4">
              <w:rPr>
                <w:rFonts w:ascii="Times New Roman" w:hAnsi="Times New Roman"/>
                <w:b/>
                <w:bCs/>
                <w:sz w:val="24"/>
                <w:szCs w:val="22"/>
              </w:rPr>
              <w:t>I</w:t>
            </w:r>
            <w:r w:rsidR="00F33B8E" w:rsidRPr="00640EB4">
              <w:rPr>
                <w:rFonts w:ascii="Times New Roman" w:hAnsi="Times New Roman"/>
                <w:b/>
                <w:bCs/>
                <w:sz w:val="24"/>
                <w:szCs w:val="22"/>
              </w:rPr>
              <w:t>I</w:t>
            </w:r>
            <w:r w:rsidRPr="00640EB4">
              <w:rPr>
                <w:rFonts w:ascii="Times New Roman" w:hAnsi="Times New Roman"/>
                <w:b/>
                <w:bCs/>
                <w:sz w:val="24"/>
                <w:szCs w:val="22"/>
              </w:rPr>
              <w:t xml:space="preserve">. </w:t>
            </w:r>
            <w:r w:rsidR="00235A2B" w:rsidRPr="0097646C">
              <w:rPr>
                <w:rFonts w:ascii="Times New Roman" w:hAnsi="Times New Roman"/>
                <w:b/>
                <w:bCs/>
                <w:sz w:val="24"/>
                <w:szCs w:val="22"/>
              </w:rPr>
              <w:t>Essential Job Functions</w:t>
            </w:r>
          </w:p>
        </w:tc>
      </w:tr>
    </w:tbl>
    <w:p w14:paraId="0F8CADA5" w14:textId="77777777" w:rsidR="00835DAF" w:rsidRPr="00640EB4" w:rsidRDefault="00835DAF" w:rsidP="0047603D">
      <w:pPr>
        <w:rPr>
          <w:rFonts w:ascii="Times New Roman" w:hAnsi="Times New Roman"/>
          <w:sz w:val="22"/>
          <w:szCs w:val="22"/>
        </w:rPr>
      </w:pPr>
    </w:p>
    <w:p w14:paraId="22EE4AFD" w14:textId="77777777" w:rsidR="0047603D" w:rsidRPr="0097646C" w:rsidRDefault="006B2370" w:rsidP="00640EB4">
      <w:pPr>
        <w:ind w:left="-270"/>
        <w:rPr>
          <w:rFonts w:ascii="Times New Roman" w:hAnsi="Times New Roman"/>
          <w:sz w:val="22"/>
          <w:szCs w:val="22"/>
        </w:rPr>
      </w:pPr>
      <w:r w:rsidRPr="0097646C">
        <w:rPr>
          <w:rFonts w:ascii="Times New Roman" w:hAnsi="Times New Roman"/>
          <w:sz w:val="22"/>
          <w:szCs w:val="22"/>
        </w:rPr>
        <w:t xml:space="preserve">Essential job functions are the fundamental duties of a job: the tasks and requirements that an employee  holding the job absolutely must be able to do or comply with on the job. </w:t>
      </w:r>
      <w:r w:rsidR="00235A2B" w:rsidRPr="0097646C">
        <w:rPr>
          <w:rFonts w:ascii="Times New Roman" w:hAnsi="Times New Roman"/>
          <w:sz w:val="22"/>
          <w:szCs w:val="22"/>
        </w:rPr>
        <w:t xml:space="preserve">Essential job functions </w:t>
      </w:r>
      <w:r w:rsidR="0047603D" w:rsidRPr="0097646C">
        <w:rPr>
          <w:rFonts w:ascii="Times New Roman" w:hAnsi="Times New Roman"/>
          <w:sz w:val="22"/>
          <w:szCs w:val="22"/>
        </w:rPr>
        <w:t xml:space="preserve">described in this </w:t>
      </w:r>
      <w:r w:rsidR="00B40052" w:rsidRPr="0097646C">
        <w:rPr>
          <w:rFonts w:ascii="Times New Roman" w:hAnsi="Times New Roman"/>
          <w:sz w:val="22"/>
          <w:szCs w:val="22"/>
        </w:rPr>
        <w:t xml:space="preserve">document </w:t>
      </w:r>
      <w:r w:rsidR="0047603D" w:rsidRPr="0097646C">
        <w:rPr>
          <w:rFonts w:ascii="Times New Roman" w:hAnsi="Times New Roman"/>
          <w:sz w:val="22"/>
          <w:szCs w:val="22"/>
        </w:rPr>
        <w:t xml:space="preserve">have been </w:t>
      </w:r>
      <w:r w:rsidR="00E46BA1" w:rsidRPr="0097646C">
        <w:rPr>
          <w:rFonts w:ascii="Times New Roman" w:hAnsi="Times New Roman"/>
          <w:sz w:val="22"/>
          <w:szCs w:val="22"/>
        </w:rPr>
        <w:t>validated by on-site job analyse</w:t>
      </w:r>
      <w:r w:rsidR="0047603D" w:rsidRPr="0097646C">
        <w:rPr>
          <w:rFonts w:ascii="Times New Roman" w:hAnsi="Times New Roman"/>
          <w:sz w:val="22"/>
          <w:szCs w:val="22"/>
        </w:rPr>
        <w:t>s involving</w:t>
      </w:r>
      <w:r w:rsidR="00E46BA1" w:rsidRPr="0097646C">
        <w:rPr>
          <w:rFonts w:ascii="Times New Roman" w:hAnsi="Times New Roman"/>
          <w:sz w:val="22"/>
          <w:szCs w:val="22"/>
        </w:rPr>
        <w:t>, job shadowing,</w:t>
      </w:r>
      <w:r w:rsidR="0047603D" w:rsidRPr="0097646C">
        <w:rPr>
          <w:rFonts w:ascii="Times New Roman" w:hAnsi="Times New Roman"/>
          <w:sz w:val="22"/>
          <w:szCs w:val="22"/>
        </w:rPr>
        <w:t xml:space="preserve"> direct measurements</w:t>
      </w:r>
      <w:r w:rsidR="00E46BA1" w:rsidRPr="0097646C">
        <w:rPr>
          <w:rFonts w:ascii="Times New Roman" w:hAnsi="Times New Roman"/>
          <w:sz w:val="22"/>
          <w:szCs w:val="22"/>
        </w:rPr>
        <w:t xml:space="preserve"> and employee </w:t>
      </w:r>
      <w:r w:rsidR="00235A2B" w:rsidRPr="0097646C">
        <w:rPr>
          <w:rFonts w:ascii="Times New Roman" w:hAnsi="Times New Roman"/>
          <w:sz w:val="22"/>
          <w:szCs w:val="22"/>
        </w:rPr>
        <w:t>and employer interviews</w:t>
      </w:r>
      <w:r w:rsidR="0047603D" w:rsidRPr="0097646C">
        <w:rPr>
          <w:rFonts w:ascii="Times New Roman" w:hAnsi="Times New Roman"/>
          <w:sz w:val="22"/>
          <w:szCs w:val="22"/>
        </w:rPr>
        <w:t xml:space="preserve">. </w:t>
      </w:r>
      <w:r w:rsidR="00E46BA1" w:rsidRPr="0097646C">
        <w:rPr>
          <w:rFonts w:ascii="Times New Roman" w:hAnsi="Times New Roman"/>
          <w:sz w:val="22"/>
          <w:szCs w:val="22"/>
        </w:rPr>
        <w:t xml:space="preserve">This functional job description may not be inclusive of </w:t>
      </w:r>
      <w:r w:rsidR="00235A2B" w:rsidRPr="0097646C">
        <w:rPr>
          <w:rFonts w:ascii="Times New Roman" w:hAnsi="Times New Roman"/>
          <w:sz w:val="22"/>
          <w:szCs w:val="22"/>
        </w:rPr>
        <w:t xml:space="preserve">all essential functions </w:t>
      </w:r>
      <w:r w:rsidR="0097646C" w:rsidRPr="0097646C">
        <w:rPr>
          <w:rFonts w:ascii="Times New Roman" w:hAnsi="Times New Roman"/>
          <w:sz w:val="22"/>
          <w:szCs w:val="22"/>
        </w:rPr>
        <w:t>of the</w:t>
      </w:r>
      <w:r w:rsidR="00E46BA1" w:rsidRPr="0097646C">
        <w:rPr>
          <w:rFonts w:ascii="Times New Roman" w:hAnsi="Times New Roman"/>
          <w:sz w:val="22"/>
          <w:szCs w:val="22"/>
        </w:rPr>
        <w:t xml:space="preserve"> job</w:t>
      </w:r>
      <w:r w:rsidR="00D733D1" w:rsidRPr="0097646C">
        <w:rPr>
          <w:rFonts w:ascii="Times New Roman" w:hAnsi="Times New Roman"/>
          <w:sz w:val="22"/>
          <w:szCs w:val="22"/>
        </w:rPr>
        <w:t xml:space="preserve"> as j</w:t>
      </w:r>
      <w:r w:rsidR="00E46BA1" w:rsidRPr="0097646C">
        <w:rPr>
          <w:rFonts w:ascii="Times New Roman" w:hAnsi="Times New Roman"/>
          <w:sz w:val="22"/>
          <w:szCs w:val="22"/>
        </w:rPr>
        <w:t xml:space="preserve">ob </w:t>
      </w:r>
      <w:r w:rsidR="00235A2B" w:rsidRPr="0097646C">
        <w:rPr>
          <w:rFonts w:ascii="Times New Roman" w:hAnsi="Times New Roman"/>
          <w:sz w:val="22"/>
          <w:szCs w:val="22"/>
        </w:rPr>
        <w:t xml:space="preserve">demands and </w:t>
      </w:r>
      <w:r w:rsidR="001B55CF" w:rsidRPr="0097646C">
        <w:rPr>
          <w:rFonts w:ascii="Times New Roman" w:hAnsi="Times New Roman"/>
          <w:sz w:val="22"/>
          <w:szCs w:val="22"/>
        </w:rPr>
        <w:t xml:space="preserve">work </w:t>
      </w:r>
      <w:r w:rsidR="00E46BA1" w:rsidRPr="0097646C">
        <w:rPr>
          <w:rFonts w:ascii="Times New Roman" w:hAnsi="Times New Roman"/>
          <w:sz w:val="22"/>
          <w:szCs w:val="22"/>
        </w:rPr>
        <w:t xml:space="preserve">conditions may vary. </w:t>
      </w:r>
      <w:r w:rsidR="00D47079" w:rsidRPr="0097646C">
        <w:rPr>
          <w:rFonts w:ascii="Times New Roman" w:hAnsi="Times New Roman"/>
          <w:sz w:val="22"/>
          <w:szCs w:val="22"/>
        </w:rPr>
        <w:t>If an employee encounters a job demand that exceeds his /her safe ability to perform, t</w:t>
      </w:r>
      <w:r w:rsidR="00235A2B" w:rsidRPr="0097646C">
        <w:rPr>
          <w:rFonts w:ascii="Times New Roman" w:hAnsi="Times New Roman"/>
          <w:sz w:val="22"/>
          <w:szCs w:val="22"/>
        </w:rPr>
        <w:t xml:space="preserve">he </w:t>
      </w:r>
      <w:r w:rsidR="00361003" w:rsidRPr="0097646C">
        <w:rPr>
          <w:rFonts w:ascii="Times New Roman" w:hAnsi="Times New Roman"/>
          <w:sz w:val="22"/>
          <w:szCs w:val="22"/>
        </w:rPr>
        <w:t xml:space="preserve">employee is </w:t>
      </w:r>
      <w:r w:rsidR="00235A2B" w:rsidRPr="0097646C">
        <w:rPr>
          <w:rFonts w:ascii="Times New Roman" w:hAnsi="Times New Roman"/>
          <w:sz w:val="22"/>
          <w:szCs w:val="22"/>
        </w:rPr>
        <w:t xml:space="preserve">required </w:t>
      </w:r>
      <w:r w:rsidR="00361003" w:rsidRPr="0097646C">
        <w:rPr>
          <w:rFonts w:ascii="Times New Roman" w:hAnsi="Times New Roman"/>
          <w:sz w:val="22"/>
          <w:szCs w:val="22"/>
        </w:rPr>
        <w:t xml:space="preserve">to </w:t>
      </w:r>
      <w:r w:rsidR="00D47079" w:rsidRPr="0097646C">
        <w:rPr>
          <w:rFonts w:ascii="Times New Roman" w:hAnsi="Times New Roman"/>
          <w:sz w:val="22"/>
          <w:szCs w:val="22"/>
        </w:rPr>
        <w:t xml:space="preserve">seek assistance or </w:t>
      </w:r>
      <w:r w:rsidR="00235A2B" w:rsidRPr="0097646C">
        <w:rPr>
          <w:rFonts w:ascii="Times New Roman" w:hAnsi="Times New Roman"/>
          <w:sz w:val="22"/>
          <w:szCs w:val="22"/>
        </w:rPr>
        <w:t xml:space="preserve">request </w:t>
      </w:r>
      <w:r w:rsidR="00D47079" w:rsidRPr="0097646C">
        <w:rPr>
          <w:rFonts w:ascii="Times New Roman" w:hAnsi="Times New Roman"/>
          <w:sz w:val="22"/>
          <w:szCs w:val="22"/>
        </w:rPr>
        <w:t xml:space="preserve">an </w:t>
      </w:r>
      <w:r w:rsidR="00235A2B" w:rsidRPr="0097646C">
        <w:rPr>
          <w:rFonts w:ascii="Times New Roman" w:hAnsi="Times New Roman"/>
          <w:sz w:val="22"/>
          <w:szCs w:val="22"/>
        </w:rPr>
        <w:t>accommodation</w:t>
      </w:r>
      <w:r w:rsidR="00D47079" w:rsidRPr="0097646C">
        <w:rPr>
          <w:rFonts w:ascii="Times New Roman" w:hAnsi="Times New Roman"/>
          <w:sz w:val="22"/>
          <w:szCs w:val="22"/>
        </w:rPr>
        <w:t xml:space="preserve"> </w:t>
      </w:r>
      <w:r w:rsidR="00235A2B" w:rsidRPr="0097646C">
        <w:rPr>
          <w:rFonts w:ascii="Times New Roman" w:hAnsi="Times New Roman"/>
          <w:sz w:val="22"/>
          <w:szCs w:val="22"/>
        </w:rPr>
        <w:t xml:space="preserve">from the employer. The employer will determine </w:t>
      </w:r>
      <w:r w:rsidR="00B40052" w:rsidRPr="0097646C">
        <w:rPr>
          <w:rFonts w:ascii="Times New Roman" w:hAnsi="Times New Roman"/>
          <w:sz w:val="22"/>
          <w:szCs w:val="22"/>
        </w:rPr>
        <w:t xml:space="preserve">if </w:t>
      </w:r>
      <w:r w:rsidR="00D47079" w:rsidRPr="0097646C">
        <w:rPr>
          <w:rFonts w:ascii="Times New Roman" w:hAnsi="Times New Roman"/>
          <w:sz w:val="22"/>
          <w:szCs w:val="22"/>
        </w:rPr>
        <w:t xml:space="preserve">any </w:t>
      </w:r>
      <w:r w:rsidR="00235A2B" w:rsidRPr="0097646C">
        <w:rPr>
          <w:rFonts w:ascii="Times New Roman" w:hAnsi="Times New Roman"/>
          <w:sz w:val="22"/>
          <w:szCs w:val="22"/>
        </w:rPr>
        <w:t>accommodat</w:t>
      </w:r>
      <w:r w:rsidR="00B40052" w:rsidRPr="0097646C">
        <w:rPr>
          <w:rFonts w:ascii="Times New Roman" w:hAnsi="Times New Roman"/>
          <w:sz w:val="22"/>
          <w:szCs w:val="22"/>
        </w:rPr>
        <w:t>i</w:t>
      </w:r>
      <w:r w:rsidR="00235A2B" w:rsidRPr="0097646C">
        <w:rPr>
          <w:rFonts w:ascii="Times New Roman" w:hAnsi="Times New Roman"/>
          <w:sz w:val="22"/>
          <w:szCs w:val="22"/>
        </w:rPr>
        <w:t xml:space="preserve">ons </w:t>
      </w:r>
      <w:r w:rsidR="00D47079" w:rsidRPr="0097646C">
        <w:rPr>
          <w:rFonts w:ascii="Times New Roman" w:hAnsi="Times New Roman"/>
          <w:sz w:val="22"/>
          <w:szCs w:val="22"/>
        </w:rPr>
        <w:t xml:space="preserve">requested by an employee </w:t>
      </w:r>
      <w:r w:rsidR="00B40052" w:rsidRPr="0097646C">
        <w:rPr>
          <w:rFonts w:ascii="Times New Roman" w:hAnsi="Times New Roman"/>
          <w:sz w:val="22"/>
          <w:szCs w:val="22"/>
        </w:rPr>
        <w:t xml:space="preserve">can be reasonably </w:t>
      </w:r>
      <w:r w:rsidR="00235A2B" w:rsidRPr="0097646C">
        <w:rPr>
          <w:rFonts w:ascii="Times New Roman" w:hAnsi="Times New Roman"/>
          <w:sz w:val="22"/>
          <w:szCs w:val="22"/>
        </w:rPr>
        <w:t>offered</w:t>
      </w:r>
      <w:r w:rsidR="00B40052" w:rsidRPr="0097646C">
        <w:rPr>
          <w:rFonts w:ascii="Times New Roman" w:hAnsi="Times New Roman"/>
          <w:sz w:val="22"/>
          <w:szCs w:val="22"/>
        </w:rPr>
        <w:t>.</w:t>
      </w:r>
      <w:r w:rsidR="00235A2B" w:rsidRPr="0097646C">
        <w:rPr>
          <w:rFonts w:ascii="Times New Roman" w:hAnsi="Times New Roman"/>
          <w:sz w:val="22"/>
          <w:szCs w:val="22"/>
        </w:rPr>
        <w:t xml:space="preserve"> </w:t>
      </w:r>
      <w:r w:rsidR="00D47079" w:rsidRPr="0097646C">
        <w:rPr>
          <w:rFonts w:ascii="Times New Roman" w:hAnsi="Times New Roman"/>
          <w:sz w:val="22"/>
          <w:szCs w:val="22"/>
        </w:rPr>
        <w:t xml:space="preserve">The employer is not required to provide accommodations that create an undue hardship. </w:t>
      </w:r>
      <w:r w:rsidR="00E46BA1" w:rsidRPr="0097646C">
        <w:rPr>
          <w:rFonts w:ascii="Times New Roman" w:hAnsi="Times New Roman"/>
          <w:sz w:val="22"/>
          <w:szCs w:val="22"/>
        </w:rPr>
        <w:t>T</w:t>
      </w:r>
      <w:r w:rsidR="0047603D" w:rsidRPr="0097646C">
        <w:rPr>
          <w:rFonts w:ascii="Times New Roman" w:hAnsi="Times New Roman"/>
          <w:sz w:val="22"/>
          <w:szCs w:val="22"/>
        </w:rPr>
        <w:t>he following informat</w:t>
      </w:r>
      <w:r w:rsidR="00E46BA1" w:rsidRPr="0097646C">
        <w:rPr>
          <w:rFonts w:ascii="Times New Roman" w:hAnsi="Times New Roman"/>
          <w:sz w:val="22"/>
          <w:szCs w:val="22"/>
        </w:rPr>
        <w:t>ion is a synopsis of key essential</w:t>
      </w:r>
      <w:r w:rsidR="0047603D" w:rsidRPr="0097646C">
        <w:rPr>
          <w:rFonts w:ascii="Times New Roman" w:hAnsi="Times New Roman"/>
          <w:sz w:val="22"/>
          <w:szCs w:val="22"/>
        </w:rPr>
        <w:t xml:space="preserve"> physical demand requirements </w:t>
      </w:r>
      <w:r w:rsidR="00E46BA1" w:rsidRPr="0097646C">
        <w:rPr>
          <w:rFonts w:ascii="Times New Roman" w:hAnsi="Times New Roman"/>
          <w:sz w:val="22"/>
          <w:szCs w:val="22"/>
        </w:rPr>
        <w:t xml:space="preserve">of this job as determined by </w:t>
      </w:r>
      <w:r w:rsidR="00D733D1" w:rsidRPr="0097646C">
        <w:rPr>
          <w:rFonts w:ascii="Times New Roman" w:hAnsi="Times New Roman"/>
          <w:sz w:val="22"/>
          <w:szCs w:val="22"/>
        </w:rPr>
        <w:t>a detailed job analysi</w:t>
      </w:r>
      <w:r w:rsidR="0047603D" w:rsidRPr="0097646C">
        <w:rPr>
          <w:rFonts w:ascii="Times New Roman" w:hAnsi="Times New Roman"/>
          <w:sz w:val="22"/>
          <w:szCs w:val="22"/>
        </w:rPr>
        <w:t xml:space="preserve">s: </w:t>
      </w:r>
    </w:p>
    <w:p w14:paraId="2ABFA0A8" w14:textId="77777777" w:rsidR="0047603D" w:rsidRPr="0097646C" w:rsidRDefault="0047603D" w:rsidP="00640EB4">
      <w:pPr>
        <w:ind w:left="270"/>
        <w:rPr>
          <w:rFonts w:ascii="Times New Roman" w:hAnsi="Times New Roman"/>
          <w:sz w:val="22"/>
          <w:szCs w:val="22"/>
        </w:rPr>
      </w:pPr>
    </w:p>
    <w:p w14:paraId="14831138" w14:textId="77777777" w:rsidR="00B40052" w:rsidRPr="0097646C" w:rsidRDefault="00B40052" w:rsidP="00640EB4">
      <w:pPr>
        <w:numPr>
          <w:ilvl w:val="1"/>
          <w:numId w:val="3"/>
        </w:numPr>
        <w:ind w:left="270"/>
        <w:rPr>
          <w:rFonts w:ascii="Times New Roman" w:hAnsi="Times New Roman"/>
          <w:sz w:val="22"/>
          <w:szCs w:val="22"/>
        </w:rPr>
      </w:pPr>
      <w:r w:rsidRPr="0097646C">
        <w:rPr>
          <w:rFonts w:ascii="Times New Roman" w:hAnsi="Times New Roman"/>
          <w:b/>
          <w:bCs/>
          <w:sz w:val="22"/>
          <w:szCs w:val="22"/>
        </w:rPr>
        <w:t xml:space="preserve">JOB ATTENDANCE: </w:t>
      </w:r>
      <w:r w:rsidRPr="0097646C">
        <w:rPr>
          <w:rFonts w:ascii="Times New Roman" w:hAnsi="Times New Roman"/>
          <w:sz w:val="22"/>
          <w:szCs w:val="22"/>
        </w:rPr>
        <w:t>Employee must be available to work his/her assignment whenever he/she is scheduled to work.</w:t>
      </w:r>
      <w:r w:rsidR="007253A4" w:rsidRPr="0097646C">
        <w:rPr>
          <w:rFonts w:ascii="Times New Roman" w:hAnsi="Times New Roman"/>
          <w:sz w:val="22"/>
          <w:szCs w:val="22"/>
        </w:rPr>
        <w:t xml:space="preserve"> </w:t>
      </w:r>
      <w:r w:rsidRPr="0097646C">
        <w:rPr>
          <w:rFonts w:ascii="Times New Roman" w:hAnsi="Times New Roman"/>
          <w:sz w:val="22"/>
          <w:szCs w:val="22"/>
        </w:rPr>
        <w:t>Regular and reliable job attendance is an essential function of the job.</w:t>
      </w:r>
    </w:p>
    <w:p w14:paraId="03385010" w14:textId="77777777" w:rsidR="00B40052" w:rsidRPr="00B40052" w:rsidRDefault="00B40052" w:rsidP="00B40052">
      <w:pPr>
        <w:ind w:left="270"/>
        <w:rPr>
          <w:rFonts w:ascii="Times New Roman" w:hAnsi="Times New Roman"/>
          <w:color w:val="FF0000"/>
          <w:sz w:val="22"/>
          <w:szCs w:val="22"/>
        </w:rPr>
      </w:pPr>
    </w:p>
    <w:p w14:paraId="22642A90" w14:textId="07DAF8D5" w:rsidR="000F5B4D" w:rsidRPr="00640EB4" w:rsidRDefault="000F5B4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STANDING / WALKING:</w:t>
      </w:r>
      <w:r w:rsidRPr="00640EB4">
        <w:rPr>
          <w:rFonts w:ascii="Times New Roman" w:hAnsi="Times New Roman"/>
          <w:sz w:val="22"/>
          <w:szCs w:val="22"/>
        </w:rPr>
        <w:t xml:space="preserve"> Employee must have the ability to stand and walk for prolonged periods of time and be able to walk over even terrain with functional balance that does not require any special assistive devices.</w:t>
      </w:r>
    </w:p>
    <w:p w14:paraId="77C1AB5B" w14:textId="77777777" w:rsidR="000F5B4D" w:rsidRPr="00640EB4" w:rsidRDefault="000F5B4D" w:rsidP="00640EB4">
      <w:pPr>
        <w:ind w:left="270"/>
        <w:rPr>
          <w:rFonts w:ascii="Times New Roman" w:hAnsi="Times New Roman"/>
          <w:b/>
          <w:bCs/>
          <w:sz w:val="22"/>
          <w:szCs w:val="22"/>
        </w:rPr>
      </w:pPr>
    </w:p>
    <w:p w14:paraId="5BD7B91E" w14:textId="33921FCE" w:rsidR="000F5B4D" w:rsidRPr="00640EB4" w:rsidRDefault="000F5B4D" w:rsidP="00640EB4">
      <w:pPr>
        <w:numPr>
          <w:ilvl w:val="1"/>
          <w:numId w:val="3"/>
        </w:numPr>
        <w:ind w:left="270"/>
        <w:rPr>
          <w:rFonts w:ascii="Times New Roman" w:hAnsi="Times New Roman"/>
          <w:sz w:val="22"/>
          <w:szCs w:val="22"/>
        </w:rPr>
      </w:pPr>
      <w:r w:rsidRPr="00640EB4">
        <w:rPr>
          <w:rFonts w:ascii="Times New Roman" w:hAnsi="Times New Roman"/>
          <w:b/>
          <w:bCs/>
          <w:sz w:val="22"/>
          <w:szCs w:val="22"/>
        </w:rPr>
        <w:t>SITTING:</w:t>
      </w:r>
      <w:r w:rsidRPr="00640EB4">
        <w:rPr>
          <w:rFonts w:ascii="Times New Roman" w:hAnsi="Times New Roman"/>
          <w:sz w:val="22"/>
          <w:szCs w:val="22"/>
        </w:rPr>
        <w:t xml:space="preserve"> Employee must have the ability to sit for </w:t>
      </w:r>
      <w:r w:rsidR="00051B75">
        <w:rPr>
          <w:rFonts w:ascii="Times New Roman" w:hAnsi="Times New Roman"/>
          <w:sz w:val="22"/>
          <w:szCs w:val="22"/>
        </w:rPr>
        <w:t>frequent</w:t>
      </w:r>
      <w:r w:rsidRPr="00640EB4">
        <w:rPr>
          <w:rFonts w:ascii="Times New Roman" w:hAnsi="Times New Roman"/>
          <w:sz w:val="22"/>
          <w:szCs w:val="22"/>
        </w:rPr>
        <w:t xml:space="preserve"> periods of time when </w:t>
      </w:r>
      <w:r w:rsidR="00051B75">
        <w:rPr>
          <w:rFonts w:ascii="Times New Roman" w:hAnsi="Times New Roman"/>
          <w:sz w:val="22"/>
          <w:szCs w:val="22"/>
        </w:rPr>
        <w:t>operating equipment.</w:t>
      </w:r>
      <w:r w:rsidR="00646EB3">
        <w:rPr>
          <w:rFonts w:ascii="Times New Roman" w:hAnsi="Times New Roman"/>
          <w:sz w:val="22"/>
          <w:szCs w:val="22"/>
        </w:rPr>
        <w:t xml:space="preserve"> </w:t>
      </w:r>
    </w:p>
    <w:p w14:paraId="6E18F3B0" w14:textId="77777777" w:rsidR="0047603D" w:rsidRPr="00640EB4" w:rsidRDefault="004E57D6"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lastRenderedPageBreak/>
        <w:t xml:space="preserve">AGILITY </w:t>
      </w:r>
      <w:r w:rsidR="0047603D" w:rsidRPr="00640EB4">
        <w:rPr>
          <w:rFonts w:ascii="Times New Roman" w:hAnsi="Times New Roman"/>
          <w:b/>
          <w:bCs/>
          <w:sz w:val="22"/>
          <w:szCs w:val="22"/>
        </w:rPr>
        <w:t>DEMANDS</w:t>
      </w:r>
      <w:r w:rsidR="0047603D" w:rsidRPr="00640EB4">
        <w:rPr>
          <w:rFonts w:ascii="Times New Roman" w:hAnsi="Times New Roman"/>
          <w:sz w:val="22"/>
          <w:szCs w:val="22"/>
        </w:rPr>
        <w:t xml:space="preserve">:  </w:t>
      </w:r>
      <w:r w:rsidRPr="00640EB4">
        <w:rPr>
          <w:rFonts w:ascii="Times New Roman" w:hAnsi="Times New Roman"/>
          <w:sz w:val="22"/>
          <w:szCs w:val="22"/>
        </w:rPr>
        <w:t xml:space="preserve">Employee must be able to </w:t>
      </w:r>
      <w:r w:rsidR="0047603D" w:rsidRPr="00640EB4">
        <w:rPr>
          <w:rFonts w:ascii="Times New Roman" w:hAnsi="Times New Roman"/>
          <w:sz w:val="22"/>
          <w:szCs w:val="22"/>
        </w:rPr>
        <w:t xml:space="preserve">move the extremities and spine through a </w:t>
      </w:r>
      <w:r w:rsidR="009F7602" w:rsidRPr="00640EB4">
        <w:rPr>
          <w:rFonts w:ascii="Times New Roman" w:hAnsi="Times New Roman"/>
          <w:sz w:val="22"/>
          <w:szCs w:val="22"/>
        </w:rPr>
        <w:t xml:space="preserve">functional </w:t>
      </w:r>
      <w:r w:rsidR="0047603D" w:rsidRPr="00640EB4">
        <w:rPr>
          <w:rFonts w:ascii="Times New Roman" w:hAnsi="Times New Roman"/>
          <w:sz w:val="22"/>
          <w:szCs w:val="22"/>
        </w:rPr>
        <w:t xml:space="preserve">range of motion that will permit work </w:t>
      </w:r>
      <w:r w:rsidR="009F7602" w:rsidRPr="00640EB4">
        <w:rPr>
          <w:rFonts w:ascii="Times New Roman" w:hAnsi="Times New Roman"/>
          <w:sz w:val="22"/>
          <w:szCs w:val="22"/>
        </w:rPr>
        <w:t xml:space="preserve">to be safely performed from </w:t>
      </w:r>
      <w:r w:rsidR="0047603D" w:rsidRPr="00640EB4">
        <w:rPr>
          <w:rFonts w:ascii="Times New Roman" w:hAnsi="Times New Roman"/>
          <w:sz w:val="22"/>
          <w:szCs w:val="22"/>
        </w:rPr>
        <w:t xml:space="preserve">ground/floor </w:t>
      </w:r>
      <w:r w:rsidR="009F7602" w:rsidRPr="00640EB4">
        <w:rPr>
          <w:rFonts w:ascii="Times New Roman" w:hAnsi="Times New Roman"/>
          <w:sz w:val="22"/>
          <w:szCs w:val="22"/>
        </w:rPr>
        <w:t xml:space="preserve">level </w:t>
      </w:r>
      <w:r w:rsidR="0047603D" w:rsidRPr="00640EB4">
        <w:rPr>
          <w:rFonts w:ascii="Times New Roman" w:hAnsi="Times New Roman"/>
          <w:sz w:val="22"/>
          <w:szCs w:val="22"/>
        </w:rPr>
        <w:t xml:space="preserve">to </w:t>
      </w:r>
      <w:r w:rsidR="009F7602" w:rsidRPr="00640EB4">
        <w:rPr>
          <w:rFonts w:ascii="Times New Roman" w:hAnsi="Times New Roman"/>
          <w:sz w:val="22"/>
          <w:szCs w:val="22"/>
        </w:rPr>
        <w:t xml:space="preserve">full </w:t>
      </w:r>
      <w:r w:rsidR="0047603D" w:rsidRPr="00640EB4">
        <w:rPr>
          <w:rFonts w:ascii="Times New Roman" w:hAnsi="Times New Roman"/>
          <w:sz w:val="22"/>
          <w:szCs w:val="22"/>
        </w:rPr>
        <w:t xml:space="preserve">overhead level.  </w:t>
      </w:r>
      <w:r w:rsidR="009F7602" w:rsidRPr="00640EB4">
        <w:rPr>
          <w:rFonts w:ascii="Times New Roman" w:hAnsi="Times New Roman"/>
          <w:sz w:val="22"/>
          <w:szCs w:val="22"/>
        </w:rPr>
        <w:t>Working in awkward postures to include f</w:t>
      </w:r>
      <w:r w:rsidR="0047603D" w:rsidRPr="00640EB4">
        <w:rPr>
          <w:rFonts w:ascii="Times New Roman" w:hAnsi="Times New Roman"/>
          <w:sz w:val="22"/>
          <w:szCs w:val="22"/>
        </w:rPr>
        <w:t>l</w:t>
      </w:r>
      <w:r w:rsidR="009F7602" w:rsidRPr="00640EB4">
        <w:rPr>
          <w:rFonts w:ascii="Times New Roman" w:hAnsi="Times New Roman"/>
          <w:sz w:val="22"/>
          <w:szCs w:val="22"/>
        </w:rPr>
        <w:t>exing and twisting of the body</w:t>
      </w:r>
      <w:r w:rsidR="0047603D" w:rsidRPr="00640EB4">
        <w:rPr>
          <w:rFonts w:ascii="Times New Roman" w:hAnsi="Times New Roman"/>
          <w:sz w:val="22"/>
          <w:szCs w:val="22"/>
        </w:rPr>
        <w:t xml:space="preserve">, </w:t>
      </w:r>
      <w:r w:rsidR="009F7602" w:rsidRPr="00640EB4">
        <w:rPr>
          <w:rFonts w:ascii="Times New Roman" w:hAnsi="Times New Roman"/>
          <w:sz w:val="22"/>
          <w:szCs w:val="22"/>
        </w:rPr>
        <w:t>stooping, kneeling</w:t>
      </w:r>
      <w:r w:rsidRPr="00640EB4">
        <w:rPr>
          <w:rFonts w:ascii="Times New Roman" w:hAnsi="Times New Roman"/>
          <w:sz w:val="22"/>
          <w:szCs w:val="22"/>
        </w:rPr>
        <w:t>, and</w:t>
      </w:r>
      <w:r w:rsidR="009F7602" w:rsidRPr="00640EB4">
        <w:rPr>
          <w:rFonts w:ascii="Times New Roman" w:hAnsi="Times New Roman"/>
          <w:sz w:val="22"/>
          <w:szCs w:val="22"/>
        </w:rPr>
        <w:t xml:space="preserve"> squatting while </w:t>
      </w:r>
      <w:r w:rsidRPr="00640EB4">
        <w:rPr>
          <w:rFonts w:ascii="Times New Roman" w:hAnsi="Times New Roman"/>
          <w:sz w:val="22"/>
          <w:szCs w:val="22"/>
        </w:rPr>
        <w:t xml:space="preserve">simultaneously </w:t>
      </w:r>
      <w:r w:rsidR="0047603D" w:rsidRPr="00640EB4">
        <w:rPr>
          <w:rFonts w:ascii="Times New Roman" w:hAnsi="Times New Roman"/>
          <w:sz w:val="22"/>
          <w:szCs w:val="22"/>
        </w:rPr>
        <w:t xml:space="preserve">reaching </w:t>
      </w:r>
      <w:r w:rsidR="009F7602" w:rsidRPr="00640EB4">
        <w:rPr>
          <w:rFonts w:ascii="Times New Roman" w:hAnsi="Times New Roman"/>
          <w:sz w:val="22"/>
          <w:szCs w:val="22"/>
        </w:rPr>
        <w:t xml:space="preserve">is </w:t>
      </w:r>
      <w:r w:rsidR="0047603D" w:rsidRPr="00640EB4">
        <w:rPr>
          <w:rFonts w:ascii="Times New Roman" w:hAnsi="Times New Roman"/>
          <w:sz w:val="22"/>
          <w:szCs w:val="22"/>
        </w:rPr>
        <w:t xml:space="preserve">required </w:t>
      </w:r>
      <w:r w:rsidR="009F7602" w:rsidRPr="00640EB4">
        <w:rPr>
          <w:rFonts w:ascii="Times New Roman" w:hAnsi="Times New Roman"/>
          <w:sz w:val="22"/>
          <w:szCs w:val="22"/>
        </w:rPr>
        <w:t>for this job</w:t>
      </w:r>
      <w:r w:rsidR="006C69AC" w:rsidRPr="00640EB4">
        <w:rPr>
          <w:rFonts w:ascii="Times New Roman" w:hAnsi="Times New Roman"/>
          <w:sz w:val="22"/>
          <w:szCs w:val="22"/>
        </w:rPr>
        <w:t>.</w:t>
      </w:r>
    </w:p>
    <w:p w14:paraId="772889A7" w14:textId="77777777" w:rsidR="0097646C" w:rsidRPr="00051B75" w:rsidRDefault="0097646C" w:rsidP="00051B75">
      <w:pPr>
        <w:rPr>
          <w:rFonts w:ascii="Times New Roman" w:hAnsi="Times New Roman"/>
          <w:b/>
          <w:bCs/>
          <w:sz w:val="22"/>
          <w:szCs w:val="22"/>
        </w:rPr>
      </w:pPr>
    </w:p>
    <w:p w14:paraId="6935D5AF" w14:textId="1FFB141B" w:rsidR="00E46BA1" w:rsidRPr="00D733D1" w:rsidRDefault="00031D87" w:rsidP="003A21EB">
      <w:pPr>
        <w:numPr>
          <w:ilvl w:val="1"/>
          <w:numId w:val="3"/>
        </w:numPr>
        <w:ind w:left="270"/>
        <w:rPr>
          <w:rFonts w:ascii="Times New Roman" w:hAnsi="Times New Roman"/>
          <w:b/>
          <w:bCs/>
          <w:sz w:val="22"/>
          <w:szCs w:val="22"/>
        </w:rPr>
      </w:pPr>
      <w:r w:rsidRPr="00D733D1">
        <w:rPr>
          <w:rFonts w:ascii="Times New Roman" w:hAnsi="Times New Roman"/>
          <w:b/>
          <w:bCs/>
          <w:sz w:val="22"/>
          <w:szCs w:val="22"/>
        </w:rPr>
        <w:t>C</w:t>
      </w:r>
      <w:r w:rsidR="004E5E84" w:rsidRPr="00D733D1">
        <w:rPr>
          <w:rFonts w:ascii="Times New Roman" w:hAnsi="Times New Roman"/>
          <w:b/>
          <w:bCs/>
          <w:sz w:val="22"/>
          <w:szCs w:val="22"/>
        </w:rPr>
        <w:t>OORDINATION/ P</w:t>
      </w:r>
      <w:r w:rsidR="00D733D1" w:rsidRPr="00D733D1">
        <w:rPr>
          <w:rFonts w:ascii="Times New Roman" w:hAnsi="Times New Roman"/>
          <w:b/>
          <w:bCs/>
          <w:sz w:val="22"/>
          <w:szCs w:val="22"/>
        </w:rPr>
        <w:t>OSITION SENSE/</w:t>
      </w:r>
      <w:r w:rsidRPr="00D733D1">
        <w:rPr>
          <w:rFonts w:ascii="Times New Roman" w:hAnsi="Times New Roman"/>
          <w:b/>
          <w:bCs/>
          <w:sz w:val="22"/>
          <w:szCs w:val="22"/>
        </w:rPr>
        <w:t>BALANCE:</w:t>
      </w:r>
      <w:r w:rsidRPr="00D733D1">
        <w:rPr>
          <w:rFonts w:ascii="Times New Roman" w:hAnsi="Times New Roman"/>
          <w:sz w:val="22"/>
          <w:szCs w:val="22"/>
        </w:rPr>
        <w:t xml:space="preserve"> Employee must have</w:t>
      </w:r>
      <w:r w:rsidR="004E5E84" w:rsidRPr="00D733D1">
        <w:rPr>
          <w:rFonts w:ascii="Times New Roman" w:hAnsi="Times New Roman"/>
          <w:sz w:val="22"/>
          <w:szCs w:val="22"/>
        </w:rPr>
        <w:t xml:space="preserve"> general functional b</w:t>
      </w:r>
      <w:r w:rsidR="00D733D1" w:rsidRPr="00D733D1">
        <w:rPr>
          <w:rFonts w:ascii="Times New Roman" w:hAnsi="Times New Roman"/>
          <w:sz w:val="22"/>
          <w:szCs w:val="22"/>
        </w:rPr>
        <w:t xml:space="preserve">ody and extremity coordination </w:t>
      </w:r>
      <w:r w:rsidR="00D733D1">
        <w:rPr>
          <w:rFonts w:ascii="Times New Roman" w:hAnsi="Times New Roman"/>
          <w:sz w:val="22"/>
          <w:szCs w:val="22"/>
        </w:rPr>
        <w:t xml:space="preserve">to handle materials and/or tools </w:t>
      </w:r>
      <w:r w:rsidR="004E5E84" w:rsidRPr="00D733D1">
        <w:rPr>
          <w:rFonts w:ascii="Times New Roman" w:hAnsi="Times New Roman"/>
          <w:sz w:val="22"/>
          <w:szCs w:val="22"/>
        </w:rPr>
        <w:t>and sense</w:t>
      </w:r>
      <w:r w:rsidR="00D733D1">
        <w:rPr>
          <w:rFonts w:ascii="Times New Roman" w:hAnsi="Times New Roman"/>
          <w:sz w:val="22"/>
          <w:szCs w:val="22"/>
        </w:rPr>
        <w:t xml:space="preserve"> </w:t>
      </w:r>
      <w:r w:rsidR="002005D2">
        <w:rPr>
          <w:rFonts w:ascii="Times New Roman" w:hAnsi="Times New Roman"/>
          <w:sz w:val="22"/>
          <w:szCs w:val="22"/>
        </w:rPr>
        <w:t>of body position and balance</w:t>
      </w:r>
      <w:r w:rsidR="00051B75">
        <w:rPr>
          <w:rFonts w:ascii="Times New Roman" w:hAnsi="Times New Roman"/>
          <w:sz w:val="22"/>
          <w:szCs w:val="22"/>
        </w:rPr>
        <w:t xml:space="preserve"> when performing work tasks</w:t>
      </w:r>
      <w:r w:rsidR="002005D2">
        <w:rPr>
          <w:rFonts w:ascii="Times New Roman" w:hAnsi="Times New Roman"/>
          <w:sz w:val="22"/>
          <w:szCs w:val="22"/>
        </w:rPr>
        <w:t>.</w:t>
      </w:r>
    </w:p>
    <w:p w14:paraId="51538AE4" w14:textId="77777777" w:rsidR="00D733D1" w:rsidRPr="00D733D1" w:rsidRDefault="00D733D1" w:rsidP="00D733D1">
      <w:pPr>
        <w:rPr>
          <w:rFonts w:ascii="Times New Roman" w:hAnsi="Times New Roman"/>
          <w:b/>
          <w:bCs/>
          <w:sz w:val="22"/>
          <w:szCs w:val="22"/>
        </w:rPr>
      </w:pPr>
    </w:p>
    <w:p w14:paraId="0D043163" w14:textId="08DD243C" w:rsidR="0047603D" w:rsidRPr="00640EB4" w:rsidRDefault="0047603D" w:rsidP="00640EB4">
      <w:pPr>
        <w:numPr>
          <w:ilvl w:val="1"/>
          <w:numId w:val="3"/>
        </w:numPr>
        <w:ind w:left="270"/>
        <w:rPr>
          <w:rFonts w:ascii="Times New Roman" w:hAnsi="Times New Roman"/>
          <w:b/>
          <w:bCs/>
          <w:color w:val="FF0000"/>
          <w:sz w:val="22"/>
          <w:szCs w:val="22"/>
        </w:rPr>
      </w:pPr>
      <w:r w:rsidRPr="00640EB4">
        <w:rPr>
          <w:rFonts w:ascii="Times New Roman" w:hAnsi="Times New Roman"/>
          <w:b/>
          <w:bCs/>
          <w:sz w:val="22"/>
          <w:szCs w:val="22"/>
        </w:rPr>
        <w:t xml:space="preserve">DEXTERITY DEMANDS:  </w:t>
      </w:r>
      <w:r w:rsidRPr="00640EB4">
        <w:rPr>
          <w:rFonts w:ascii="Times New Roman" w:hAnsi="Times New Roman"/>
          <w:sz w:val="22"/>
          <w:szCs w:val="22"/>
        </w:rPr>
        <w:t xml:space="preserve">Employee must have good </w:t>
      </w:r>
      <w:r w:rsidR="009F7602" w:rsidRPr="00640EB4">
        <w:rPr>
          <w:rFonts w:ascii="Times New Roman" w:hAnsi="Times New Roman"/>
          <w:sz w:val="22"/>
          <w:szCs w:val="22"/>
        </w:rPr>
        <w:t xml:space="preserve">finger </w:t>
      </w:r>
      <w:r w:rsidRPr="00640EB4">
        <w:rPr>
          <w:rFonts w:ascii="Times New Roman" w:hAnsi="Times New Roman"/>
          <w:sz w:val="22"/>
          <w:szCs w:val="22"/>
        </w:rPr>
        <w:t>dexterity</w:t>
      </w:r>
      <w:r w:rsidR="004E57D6" w:rsidRPr="00640EB4">
        <w:rPr>
          <w:rFonts w:ascii="Times New Roman" w:hAnsi="Times New Roman"/>
          <w:sz w:val="22"/>
          <w:szCs w:val="22"/>
        </w:rPr>
        <w:t xml:space="preserve"> to manipulate small items</w:t>
      </w:r>
      <w:r w:rsidR="00D733D1">
        <w:rPr>
          <w:rFonts w:ascii="Times New Roman" w:hAnsi="Times New Roman"/>
          <w:sz w:val="22"/>
          <w:szCs w:val="22"/>
        </w:rPr>
        <w:t xml:space="preserve"> </w:t>
      </w:r>
      <w:r w:rsidR="004E57D6" w:rsidRPr="00640EB4">
        <w:rPr>
          <w:rFonts w:ascii="Times New Roman" w:hAnsi="Times New Roman"/>
          <w:sz w:val="22"/>
          <w:szCs w:val="22"/>
        </w:rPr>
        <w:t xml:space="preserve">and functional </w:t>
      </w:r>
      <w:r w:rsidR="009F7602" w:rsidRPr="00640EB4">
        <w:rPr>
          <w:rFonts w:ascii="Times New Roman" w:hAnsi="Times New Roman"/>
          <w:sz w:val="22"/>
          <w:szCs w:val="22"/>
        </w:rPr>
        <w:t xml:space="preserve">hand-eye coordination. </w:t>
      </w:r>
      <w:r w:rsidR="004E57D6" w:rsidRPr="00640EB4">
        <w:rPr>
          <w:rFonts w:ascii="Times New Roman" w:hAnsi="Times New Roman"/>
          <w:sz w:val="22"/>
          <w:szCs w:val="22"/>
        </w:rPr>
        <w:t>Employee m</w:t>
      </w:r>
      <w:r w:rsidR="009F7602" w:rsidRPr="00640EB4">
        <w:rPr>
          <w:rFonts w:ascii="Times New Roman" w:hAnsi="Times New Roman"/>
          <w:sz w:val="22"/>
          <w:szCs w:val="22"/>
        </w:rPr>
        <w:t xml:space="preserve">ust be able to safely </w:t>
      </w:r>
      <w:r w:rsidRPr="00640EB4">
        <w:rPr>
          <w:rFonts w:ascii="Times New Roman" w:hAnsi="Times New Roman"/>
          <w:sz w:val="22"/>
          <w:szCs w:val="22"/>
        </w:rPr>
        <w:t xml:space="preserve">use one and two hands </w:t>
      </w:r>
      <w:r w:rsidRPr="00CB777B">
        <w:rPr>
          <w:rFonts w:ascii="Times New Roman" w:hAnsi="Times New Roman"/>
          <w:sz w:val="22"/>
          <w:szCs w:val="22"/>
        </w:rPr>
        <w:t>throughout</w:t>
      </w:r>
      <w:r w:rsidRPr="00640EB4">
        <w:rPr>
          <w:rFonts w:ascii="Times New Roman" w:hAnsi="Times New Roman"/>
          <w:sz w:val="22"/>
          <w:szCs w:val="22"/>
        </w:rPr>
        <w:t xml:space="preserve"> the work period when </w:t>
      </w:r>
      <w:r w:rsidR="006C69AC" w:rsidRPr="00640EB4">
        <w:rPr>
          <w:rFonts w:ascii="Times New Roman" w:hAnsi="Times New Roman"/>
          <w:sz w:val="22"/>
          <w:szCs w:val="22"/>
        </w:rPr>
        <w:t xml:space="preserve">handling </w:t>
      </w:r>
      <w:r w:rsidR="004E57D6" w:rsidRPr="00640EB4">
        <w:rPr>
          <w:rFonts w:ascii="Times New Roman" w:hAnsi="Times New Roman"/>
          <w:sz w:val="22"/>
          <w:szCs w:val="22"/>
        </w:rPr>
        <w:t xml:space="preserve">tools and materials </w:t>
      </w:r>
      <w:r w:rsidR="00051B75">
        <w:rPr>
          <w:rFonts w:ascii="Times New Roman" w:hAnsi="Times New Roman"/>
          <w:sz w:val="22"/>
          <w:szCs w:val="22"/>
        </w:rPr>
        <w:t>and when operating equipment</w:t>
      </w:r>
      <w:r w:rsidR="009F7602" w:rsidRPr="00640EB4">
        <w:rPr>
          <w:rFonts w:ascii="Times New Roman" w:hAnsi="Times New Roman"/>
          <w:sz w:val="22"/>
          <w:szCs w:val="22"/>
        </w:rPr>
        <w:t>.</w:t>
      </w:r>
      <w:r w:rsidRPr="00640EB4">
        <w:rPr>
          <w:rFonts w:ascii="Times New Roman" w:hAnsi="Times New Roman"/>
          <w:sz w:val="22"/>
          <w:szCs w:val="22"/>
        </w:rPr>
        <w:t xml:space="preserve"> </w:t>
      </w:r>
    </w:p>
    <w:p w14:paraId="74E74D4C" w14:textId="77777777" w:rsidR="0047603D" w:rsidRPr="00640EB4" w:rsidRDefault="0047603D" w:rsidP="00640EB4">
      <w:pPr>
        <w:ind w:left="270"/>
        <w:rPr>
          <w:rFonts w:ascii="Times New Roman" w:hAnsi="Times New Roman"/>
          <w:b/>
          <w:bCs/>
          <w:sz w:val="22"/>
          <w:szCs w:val="22"/>
        </w:rPr>
      </w:pPr>
    </w:p>
    <w:p w14:paraId="688D4E80" w14:textId="73AE5CE3" w:rsidR="0047603D" w:rsidRPr="00640EB4" w:rsidRDefault="0047603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GRIP STRENGTH DEMANDS:</w:t>
      </w:r>
      <w:r w:rsidR="004E57D6" w:rsidRPr="00640EB4">
        <w:rPr>
          <w:rFonts w:ascii="Times New Roman" w:hAnsi="Times New Roman"/>
          <w:bCs/>
          <w:sz w:val="22"/>
          <w:szCs w:val="22"/>
        </w:rPr>
        <w:t xml:space="preserve">  Employee must have adequate functional</w:t>
      </w:r>
      <w:r w:rsidRPr="00640EB4">
        <w:rPr>
          <w:rFonts w:ascii="Times New Roman" w:hAnsi="Times New Roman"/>
          <w:bCs/>
          <w:sz w:val="22"/>
          <w:szCs w:val="22"/>
        </w:rPr>
        <w:t xml:space="preserve"> grip</w:t>
      </w:r>
      <w:r w:rsidR="004E57D6" w:rsidRPr="00640EB4">
        <w:rPr>
          <w:rFonts w:ascii="Times New Roman" w:hAnsi="Times New Roman"/>
          <w:bCs/>
          <w:sz w:val="22"/>
          <w:szCs w:val="22"/>
        </w:rPr>
        <w:t xml:space="preserve"> strength</w:t>
      </w:r>
      <w:r w:rsidRPr="00640EB4">
        <w:rPr>
          <w:rFonts w:ascii="Times New Roman" w:hAnsi="Times New Roman"/>
          <w:bCs/>
          <w:sz w:val="22"/>
          <w:szCs w:val="22"/>
        </w:rPr>
        <w:t xml:space="preserve"> to </w:t>
      </w:r>
      <w:r w:rsidR="00D733D1">
        <w:rPr>
          <w:rFonts w:ascii="Times New Roman" w:hAnsi="Times New Roman"/>
          <w:bCs/>
          <w:sz w:val="22"/>
          <w:szCs w:val="22"/>
        </w:rPr>
        <w:t xml:space="preserve">use tools and </w:t>
      </w:r>
      <w:r w:rsidR="004E57D6" w:rsidRPr="00640EB4">
        <w:rPr>
          <w:rFonts w:ascii="Times New Roman" w:hAnsi="Times New Roman"/>
          <w:bCs/>
          <w:sz w:val="22"/>
          <w:szCs w:val="22"/>
        </w:rPr>
        <w:t xml:space="preserve">safely </w:t>
      </w:r>
      <w:r w:rsidR="00D733D1">
        <w:rPr>
          <w:rFonts w:ascii="Times New Roman" w:hAnsi="Times New Roman"/>
          <w:bCs/>
          <w:sz w:val="22"/>
          <w:szCs w:val="22"/>
        </w:rPr>
        <w:t xml:space="preserve">lift and carry various parts </w:t>
      </w:r>
      <w:r w:rsidR="004E57D6" w:rsidRPr="00640EB4">
        <w:rPr>
          <w:rFonts w:ascii="Times New Roman" w:hAnsi="Times New Roman"/>
          <w:bCs/>
          <w:sz w:val="22"/>
          <w:szCs w:val="22"/>
        </w:rPr>
        <w:t xml:space="preserve">and equipment </w:t>
      </w:r>
      <w:r w:rsidRPr="00640EB4">
        <w:rPr>
          <w:rFonts w:ascii="Times New Roman" w:hAnsi="Times New Roman"/>
          <w:bCs/>
          <w:sz w:val="22"/>
          <w:szCs w:val="22"/>
        </w:rPr>
        <w:t>throughout the work day</w:t>
      </w:r>
      <w:r w:rsidR="004E57D6" w:rsidRPr="00640EB4">
        <w:rPr>
          <w:rFonts w:ascii="Times New Roman" w:hAnsi="Times New Roman"/>
          <w:bCs/>
          <w:sz w:val="22"/>
          <w:szCs w:val="22"/>
        </w:rPr>
        <w:t xml:space="preserve"> (i.e., must be able to conduct these tasks without compensatory motions of the body that create unsafe stresses on the body)</w:t>
      </w:r>
      <w:r w:rsidRPr="00640EB4">
        <w:rPr>
          <w:rFonts w:ascii="Times New Roman" w:hAnsi="Times New Roman"/>
          <w:bCs/>
          <w:sz w:val="22"/>
          <w:szCs w:val="22"/>
        </w:rPr>
        <w:t xml:space="preserve">. </w:t>
      </w:r>
      <w:r w:rsidR="004E57D6" w:rsidRPr="00640EB4">
        <w:rPr>
          <w:rFonts w:ascii="Times New Roman" w:hAnsi="Times New Roman"/>
          <w:bCs/>
          <w:sz w:val="22"/>
          <w:szCs w:val="22"/>
        </w:rPr>
        <w:t>Employee m</w:t>
      </w:r>
      <w:r w:rsidR="009F7602" w:rsidRPr="00640EB4">
        <w:rPr>
          <w:rFonts w:ascii="Times New Roman" w:hAnsi="Times New Roman"/>
          <w:bCs/>
          <w:sz w:val="22"/>
          <w:szCs w:val="22"/>
        </w:rPr>
        <w:t xml:space="preserve">ust be able to </w:t>
      </w:r>
      <w:r w:rsidR="004E57D6" w:rsidRPr="00640EB4">
        <w:rPr>
          <w:rFonts w:ascii="Times New Roman" w:hAnsi="Times New Roman"/>
          <w:bCs/>
          <w:sz w:val="22"/>
          <w:szCs w:val="22"/>
        </w:rPr>
        <w:t>functionally grip with adequate strength to safely</w:t>
      </w:r>
      <w:r w:rsidR="009F7602" w:rsidRPr="00640EB4">
        <w:rPr>
          <w:rFonts w:ascii="Times New Roman" w:hAnsi="Times New Roman"/>
          <w:bCs/>
          <w:sz w:val="22"/>
          <w:szCs w:val="22"/>
        </w:rPr>
        <w:t xml:space="preserve"> </w:t>
      </w:r>
      <w:r w:rsidR="00051B75">
        <w:rPr>
          <w:rFonts w:ascii="Times New Roman" w:hAnsi="Times New Roman"/>
          <w:bCs/>
          <w:sz w:val="22"/>
          <w:szCs w:val="22"/>
        </w:rPr>
        <w:t xml:space="preserve">lift/carry materials, </w:t>
      </w:r>
      <w:r w:rsidR="009F7602" w:rsidRPr="00640EB4">
        <w:rPr>
          <w:rFonts w:ascii="Times New Roman" w:hAnsi="Times New Roman"/>
          <w:bCs/>
          <w:sz w:val="22"/>
          <w:szCs w:val="22"/>
        </w:rPr>
        <w:t>hold onto</w:t>
      </w:r>
      <w:r w:rsidR="004E57D6" w:rsidRPr="00640EB4">
        <w:rPr>
          <w:rFonts w:ascii="Times New Roman" w:hAnsi="Times New Roman"/>
          <w:bCs/>
          <w:sz w:val="22"/>
          <w:szCs w:val="22"/>
        </w:rPr>
        <w:t xml:space="preserve"> railings of stairs </w:t>
      </w:r>
      <w:r w:rsidR="00D733D1">
        <w:rPr>
          <w:rFonts w:ascii="Times New Roman" w:hAnsi="Times New Roman"/>
          <w:bCs/>
          <w:sz w:val="22"/>
          <w:szCs w:val="22"/>
        </w:rPr>
        <w:t xml:space="preserve">and </w:t>
      </w:r>
      <w:r w:rsidR="009F7602" w:rsidRPr="00640EB4">
        <w:rPr>
          <w:rFonts w:ascii="Times New Roman" w:hAnsi="Times New Roman"/>
          <w:bCs/>
          <w:sz w:val="22"/>
          <w:szCs w:val="22"/>
        </w:rPr>
        <w:t>ladder</w:t>
      </w:r>
      <w:r w:rsidR="00D733D1">
        <w:rPr>
          <w:rFonts w:ascii="Times New Roman" w:hAnsi="Times New Roman"/>
          <w:bCs/>
          <w:sz w:val="22"/>
          <w:szCs w:val="22"/>
        </w:rPr>
        <w:t>s while climbing.</w:t>
      </w:r>
      <w:r w:rsidRPr="00640EB4">
        <w:rPr>
          <w:rFonts w:ascii="Times New Roman" w:hAnsi="Times New Roman"/>
          <w:bCs/>
          <w:sz w:val="22"/>
          <w:szCs w:val="22"/>
        </w:rPr>
        <w:t xml:space="preserve"> </w:t>
      </w:r>
    </w:p>
    <w:p w14:paraId="100961F0" w14:textId="77777777" w:rsidR="000F5B4D" w:rsidRPr="00640EB4" w:rsidRDefault="000F5B4D" w:rsidP="00640EB4">
      <w:pPr>
        <w:pStyle w:val="ListParagraph"/>
        <w:ind w:left="270"/>
        <w:rPr>
          <w:rFonts w:ascii="Times New Roman" w:hAnsi="Times New Roman"/>
          <w:b/>
          <w:bCs/>
          <w:sz w:val="22"/>
          <w:szCs w:val="22"/>
        </w:rPr>
      </w:pPr>
    </w:p>
    <w:p w14:paraId="52FEFB12" w14:textId="45F2EC91" w:rsidR="000F5B4D" w:rsidRPr="0052129A" w:rsidRDefault="000F5B4D" w:rsidP="00640EB4">
      <w:pPr>
        <w:numPr>
          <w:ilvl w:val="1"/>
          <w:numId w:val="3"/>
        </w:numPr>
        <w:ind w:left="270"/>
        <w:rPr>
          <w:rFonts w:ascii="Times New Roman" w:hAnsi="Times New Roman"/>
          <w:b/>
          <w:bCs/>
          <w:sz w:val="22"/>
          <w:szCs w:val="22"/>
        </w:rPr>
      </w:pPr>
      <w:r w:rsidRPr="00640EB4">
        <w:rPr>
          <w:rFonts w:ascii="Times New Roman" w:hAnsi="Times New Roman"/>
          <w:b/>
          <w:bCs/>
          <w:sz w:val="22"/>
          <w:szCs w:val="22"/>
        </w:rPr>
        <w:t xml:space="preserve">CLIMBING: </w:t>
      </w:r>
      <w:r w:rsidRPr="00640EB4">
        <w:rPr>
          <w:rFonts w:ascii="Times New Roman" w:hAnsi="Times New Roman"/>
          <w:bCs/>
          <w:sz w:val="22"/>
          <w:szCs w:val="22"/>
        </w:rPr>
        <w:t xml:space="preserve">Employee must have adequate strength and coordination to safely climb </w:t>
      </w:r>
      <w:r w:rsidR="00D733D1">
        <w:rPr>
          <w:rFonts w:ascii="Times New Roman" w:hAnsi="Times New Roman"/>
          <w:bCs/>
          <w:sz w:val="22"/>
          <w:szCs w:val="22"/>
        </w:rPr>
        <w:t xml:space="preserve">on equipment, </w:t>
      </w:r>
      <w:r w:rsidRPr="00640EB4">
        <w:rPr>
          <w:rFonts w:ascii="Times New Roman" w:hAnsi="Times New Roman"/>
          <w:bCs/>
          <w:sz w:val="22"/>
          <w:szCs w:val="22"/>
        </w:rPr>
        <w:t>stairs, slanted ladders</w:t>
      </w:r>
      <w:r w:rsidR="00051B75">
        <w:rPr>
          <w:rFonts w:ascii="Times New Roman" w:hAnsi="Times New Roman"/>
          <w:bCs/>
          <w:sz w:val="22"/>
          <w:szCs w:val="22"/>
        </w:rPr>
        <w:t xml:space="preserve"> and </w:t>
      </w:r>
      <w:r w:rsidRPr="00640EB4">
        <w:rPr>
          <w:rFonts w:ascii="Times New Roman" w:hAnsi="Times New Roman"/>
          <w:bCs/>
          <w:sz w:val="22"/>
          <w:szCs w:val="22"/>
        </w:rPr>
        <w:t>vertical ladder</w:t>
      </w:r>
      <w:r w:rsidR="00051B75">
        <w:rPr>
          <w:rFonts w:ascii="Times New Roman" w:hAnsi="Times New Roman"/>
          <w:bCs/>
          <w:sz w:val="22"/>
          <w:szCs w:val="22"/>
        </w:rPr>
        <w:t>s (on/off equipment)</w:t>
      </w:r>
      <w:r w:rsidRPr="00640EB4">
        <w:rPr>
          <w:rFonts w:ascii="Times New Roman" w:hAnsi="Times New Roman"/>
          <w:bCs/>
          <w:sz w:val="22"/>
          <w:szCs w:val="22"/>
        </w:rPr>
        <w:t>. Employee must be able to safely hold onto railings of stairs with one hand and the rungs of a ladder with two hands when climbing.</w:t>
      </w:r>
    </w:p>
    <w:p w14:paraId="1AF2B4F0" w14:textId="77777777" w:rsidR="0047603D" w:rsidRPr="0052129A" w:rsidRDefault="0047603D" w:rsidP="0052129A">
      <w:pPr>
        <w:rPr>
          <w:rFonts w:ascii="Times New Roman" w:hAnsi="Times New Roman"/>
          <w:b/>
          <w:bCs/>
          <w:sz w:val="22"/>
          <w:szCs w:val="22"/>
        </w:rPr>
      </w:pPr>
    </w:p>
    <w:p w14:paraId="6C141508" w14:textId="687774C6" w:rsidR="00B36866" w:rsidRDefault="0047603D" w:rsidP="00640EB4">
      <w:pPr>
        <w:numPr>
          <w:ilvl w:val="1"/>
          <w:numId w:val="3"/>
        </w:numPr>
        <w:ind w:left="270"/>
        <w:rPr>
          <w:rFonts w:ascii="Times New Roman" w:hAnsi="Times New Roman"/>
          <w:sz w:val="22"/>
          <w:szCs w:val="22"/>
        </w:rPr>
      </w:pPr>
      <w:r w:rsidRPr="00640EB4">
        <w:rPr>
          <w:rFonts w:ascii="Times New Roman" w:hAnsi="Times New Roman"/>
          <w:b/>
          <w:bCs/>
          <w:sz w:val="22"/>
          <w:szCs w:val="22"/>
        </w:rPr>
        <w:t xml:space="preserve">CARDIORESPIRATORY DEMANDS:  </w:t>
      </w:r>
      <w:r w:rsidRPr="00640EB4">
        <w:rPr>
          <w:rFonts w:ascii="Times New Roman" w:hAnsi="Times New Roman"/>
          <w:sz w:val="22"/>
          <w:szCs w:val="22"/>
        </w:rPr>
        <w:t xml:space="preserve">Employee must have sufficient cardiorespiratory fitness to be able to </w:t>
      </w:r>
      <w:r w:rsidR="002A2D96" w:rsidRPr="00640EB4">
        <w:rPr>
          <w:rFonts w:ascii="Times New Roman" w:hAnsi="Times New Roman"/>
          <w:bCs/>
          <w:sz w:val="22"/>
          <w:szCs w:val="22"/>
        </w:rPr>
        <w:t xml:space="preserve">perform </w:t>
      </w:r>
      <w:r w:rsidR="004E57D6" w:rsidRPr="00640EB4">
        <w:rPr>
          <w:rFonts w:ascii="Times New Roman" w:hAnsi="Times New Roman"/>
          <w:bCs/>
          <w:sz w:val="22"/>
          <w:szCs w:val="22"/>
        </w:rPr>
        <w:t xml:space="preserve">physically demanding </w:t>
      </w:r>
      <w:r w:rsidR="009F7602" w:rsidRPr="00640EB4">
        <w:rPr>
          <w:rFonts w:ascii="Times New Roman" w:hAnsi="Times New Roman"/>
          <w:sz w:val="22"/>
          <w:szCs w:val="22"/>
        </w:rPr>
        <w:t>activities such as lifting</w:t>
      </w:r>
      <w:r w:rsidRPr="00640EB4">
        <w:rPr>
          <w:rFonts w:ascii="Times New Roman" w:hAnsi="Times New Roman"/>
          <w:sz w:val="22"/>
          <w:szCs w:val="22"/>
        </w:rPr>
        <w:t xml:space="preserve">, carrying, pushing, </w:t>
      </w:r>
      <w:r w:rsidR="00200ADD" w:rsidRPr="00640EB4">
        <w:rPr>
          <w:rFonts w:ascii="Times New Roman" w:hAnsi="Times New Roman"/>
          <w:sz w:val="22"/>
          <w:szCs w:val="22"/>
        </w:rPr>
        <w:t xml:space="preserve">pulling, </w:t>
      </w:r>
      <w:r w:rsidR="009F7602" w:rsidRPr="00640EB4">
        <w:rPr>
          <w:rFonts w:ascii="Times New Roman" w:hAnsi="Times New Roman"/>
          <w:sz w:val="22"/>
          <w:szCs w:val="22"/>
        </w:rPr>
        <w:t xml:space="preserve">standing, </w:t>
      </w:r>
      <w:r w:rsidR="00F65D16" w:rsidRPr="00640EB4">
        <w:rPr>
          <w:rFonts w:ascii="Times New Roman" w:hAnsi="Times New Roman"/>
          <w:sz w:val="22"/>
          <w:szCs w:val="22"/>
        </w:rPr>
        <w:t>walking</w:t>
      </w:r>
      <w:r w:rsidR="009F7602" w:rsidRPr="00640EB4">
        <w:rPr>
          <w:rFonts w:ascii="Times New Roman" w:hAnsi="Times New Roman"/>
          <w:sz w:val="22"/>
          <w:szCs w:val="22"/>
        </w:rPr>
        <w:t>, using tools an</w:t>
      </w:r>
      <w:r w:rsidR="008E0B92" w:rsidRPr="00640EB4">
        <w:rPr>
          <w:rFonts w:ascii="Times New Roman" w:hAnsi="Times New Roman"/>
          <w:sz w:val="22"/>
          <w:szCs w:val="22"/>
        </w:rPr>
        <w:t>d climbing stairs and vertical ladders</w:t>
      </w:r>
      <w:r w:rsidR="009F7602" w:rsidRPr="00640EB4">
        <w:rPr>
          <w:rFonts w:ascii="Times New Roman" w:hAnsi="Times New Roman"/>
          <w:sz w:val="22"/>
          <w:szCs w:val="22"/>
        </w:rPr>
        <w:t xml:space="preserve"> </w:t>
      </w:r>
      <w:r w:rsidR="00FF4131">
        <w:rPr>
          <w:rFonts w:ascii="Times New Roman" w:hAnsi="Times New Roman"/>
          <w:sz w:val="22"/>
          <w:szCs w:val="22"/>
        </w:rPr>
        <w:t xml:space="preserve">(on/off equipment) </w:t>
      </w:r>
      <w:r w:rsidR="009F7602" w:rsidRPr="00640EB4">
        <w:rPr>
          <w:rFonts w:ascii="Times New Roman" w:hAnsi="Times New Roman"/>
          <w:sz w:val="22"/>
          <w:szCs w:val="22"/>
        </w:rPr>
        <w:t xml:space="preserve">with </w:t>
      </w:r>
      <w:r w:rsidR="00D733D1">
        <w:rPr>
          <w:rFonts w:ascii="Times New Roman" w:hAnsi="Times New Roman"/>
          <w:sz w:val="22"/>
          <w:szCs w:val="22"/>
        </w:rPr>
        <w:t xml:space="preserve">possible </w:t>
      </w:r>
      <w:r w:rsidR="009F7602" w:rsidRPr="00640EB4">
        <w:rPr>
          <w:rFonts w:ascii="Times New Roman" w:hAnsi="Times New Roman"/>
          <w:sz w:val="22"/>
          <w:szCs w:val="22"/>
        </w:rPr>
        <w:t>exposure to extremes in temperature</w:t>
      </w:r>
      <w:r w:rsidR="00AB4CE3">
        <w:rPr>
          <w:rFonts w:ascii="Times New Roman" w:hAnsi="Times New Roman"/>
          <w:sz w:val="22"/>
          <w:szCs w:val="22"/>
        </w:rPr>
        <w:t>.</w:t>
      </w:r>
    </w:p>
    <w:p w14:paraId="32D66DBA" w14:textId="77777777" w:rsidR="00AF7ADF" w:rsidRDefault="00AF7ADF" w:rsidP="00AF7ADF">
      <w:pPr>
        <w:pStyle w:val="ListParagraph"/>
        <w:rPr>
          <w:rFonts w:ascii="Times New Roman" w:hAnsi="Times New Roman"/>
          <w:sz w:val="22"/>
          <w:szCs w:val="22"/>
        </w:rPr>
      </w:pPr>
    </w:p>
    <w:p w14:paraId="6947AFAF" w14:textId="77777777" w:rsidR="00AF7ADF" w:rsidRPr="00640EB4" w:rsidRDefault="00AF7ADF" w:rsidP="00AF7ADF">
      <w:pPr>
        <w:ind w:left="270" w:hanging="360"/>
        <w:rPr>
          <w:rFonts w:ascii="Times New Roman" w:hAnsi="Times New Roman"/>
          <w:sz w:val="22"/>
          <w:szCs w:val="22"/>
        </w:rPr>
      </w:pPr>
      <w:r>
        <w:rPr>
          <w:rFonts w:ascii="Times New Roman" w:hAnsi="Times New Roman"/>
          <w:b/>
          <w:bCs/>
          <w:sz w:val="22"/>
          <w:szCs w:val="22"/>
        </w:rPr>
        <w:t>09</w:t>
      </w:r>
      <w:r w:rsidRPr="00640EB4">
        <w:rPr>
          <w:rFonts w:ascii="Times New Roman" w:hAnsi="Times New Roman"/>
          <w:b/>
          <w:bCs/>
          <w:sz w:val="22"/>
          <w:szCs w:val="22"/>
        </w:rPr>
        <w:t>. MINIMUM ESSENTIAL PHYSICAL CAPACITIES REQUIRED FOR JOB PLACEMENT:</w:t>
      </w:r>
      <w:r w:rsidRPr="00640EB4">
        <w:rPr>
          <w:rFonts w:ascii="Times New Roman" w:hAnsi="Times New Roman"/>
          <w:sz w:val="22"/>
          <w:szCs w:val="22"/>
        </w:rPr>
        <w:t xml:space="preserve"> </w:t>
      </w:r>
    </w:p>
    <w:p w14:paraId="7E2BB8B1" w14:textId="77777777" w:rsidR="00AF7ADF" w:rsidRPr="00640EB4" w:rsidRDefault="00AF7ADF" w:rsidP="00AF7ADF">
      <w:pPr>
        <w:pStyle w:val="Footer"/>
        <w:ind w:left="270" w:hanging="270"/>
        <w:rPr>
          <w:rFonts w:ascii="Times New Roman" w:hAnsi="Times New Roman"/>
          <w:sz w:val="22"/>
          <w:szCs w:val="22"/>
        </w:rPr>
      </w:pPr>
      <w:r>
        <w:rPr>
          <w:rFonts w:ascii="Times New Roman" w:hAnsi="Times New Roman"/>
          <w:sz w:val="22"/>
          <w:szCs w:val="22"/>
        </w:rPr>
        <w:tab/>
        <w:t xml:space="preserve">The </w:t>
      </w:r>
      <w:r w:rsidRPr="00640EB4">
        <w:rPr>
          <w:rFonts w:ascii="Times New Roman" w:hAnsi="Times New Roman"/>
          <w:sz w:val="22"/>
          <w:szCs w:val="22"/>
        </w:rPr>
        <w:t xml:space="preserve">essential </w:t>
      </w:r>
      <w:r>
        <w:rPr>
          <w:rFonts w:ascii="Times New Roman" w:hAnsi="Times New Roman"/>
          <w:sz w:val="22"/>
          <w:szCs w:val="22"/>
        </w:rPr>
        <w:t>functions</w:t>
      </w:r>
      <w:r w:rsidRPr="00640EB4">
        <w:rPr>
          <w:rFonts w:ascii="Times New Roman" w:hAnsi="Times New Roman"/>
          <w:sz w:val="22"/>
          <w:szCs w:val="22"/>
        </w:rPr>
        <w:t xml:space="preserve"> for job placement are based on a job phy</w:t>
      </w:r>
      <w:r>
        <w:rPr>
          <w:rFonts w:ascii="Times New Roman" w:hAnsi="Times New Roman"/>
          <w:sz w:val="22"/>
          <w:szCs w:val="22"/>
        </w:rPr>
        <w:t xml:space="preserve">sical demands validation </w:t>
      </w:r>
      <w:proofErr w:type="gramStart"/>
      <w:r>
        <w:rPr>
          <w:rFonts w:ascii="Times New Roman" w:hAnsi="Times New Roman"/>
          <w:sz w:val="22"/>
          <w:szCs w:val="22"/>
        </w:rPr>
        <w:t>analyse</w:t>
      </w:r>
      <w:r w:rsidRPr="00640EB4">
        <w:rPr>
          <w:rFonts w:ascii="Times New Roman" w:hAnsi="Times New Roman"/>
          <w:sz w:val="22"/>
          <w:szCs w:val="22"/>
        </w:rPr>
        <w:t>s</w:t>
      </w:r>
      <w:proofErr w:type="gramEnd"/>
      <w:r w:rsidRPr="00640EB4">
        <w:rPr>
          <w:rFonts w:ascii="Times New Roman" w:hAnsi="Times New Roman"/>
          <w:sz w:val="22"/>
          <w:szCs w:val="22"/>
        </w:rPr>
        <w:t xml:space="preserve">. The </w:t>
      </w:r>
      <w:r>
        <w:rPr>
          <w:rFonts w:ascii="Times New Roman" w:hAnsi="Times New Roman"/>
          <w:sz w:val="22"/>
          <w:szCs w:val="22"/>
        </w:rPr>
        <w:t xml:space="preserve">essential functional abilities </w:t>
      </w:r>
      <w:r w:rsidRPr="00640EB4">
        <w:rPr>
          <w:rFonts w:ascii="Times New Roman" w:hAnsi="Times New Roman"/>
          <w:sz w:val="22"/>
          <w:szCs w:val="22"/>
        </w:rPr>
        <w:t xml:space="preserve">required to perform this job safely take into consideration mechanical and personnel assistance that can be reasonably offered or made available without adversely affecting job productivity standards and/or creating an undue hardship on the employer. The employer will consider accommodations for persons with covered disabilities. </w:t>
      </w:r>
    </w:p>
    <w:p w14:paraId="6E59629F" w14:textId="77777777" w:rsidR="00AF7ADF" w:rsidRPr="00640EB4" w:rsidRDefault="00AF7ADF" w:rsidP="00AF7ADF">
      <w:pPr>
        <w:pStyle w:val="Footer"/>
        <w:tabs>
          <w:tab w:val="left" w:pos="720"/>
        </w:tabs>
        <w:ind w:left="270"/>
        <w:rPr>
          <w:rFonts w:ascii="Times New Roman" w:hAnsi="Times New Roman"/>
          <w:sz w:val="22"/>
          <w:szCs w:val="22"/>
        </w:rPr>
      </w:pPr>
    </w:p>
    <w:p w14:paraId="76296592"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 xml:space="preserve">A conditional job offer may be withdrawn when a person is unable to demonstrate sufficient physical abilities to perform the minimum essential functional demands of the job safely and/or poses an immediate threat of harm to self or other workers. </w:t>
      </w:r>
    </w:p>
    <w:p w14:paraId="2D2A7CF7" w14:textId="77777777" w:rsidR="00AF7ADF" w:rsidRPr="00640EB4" w:rsidRDefault="00AF7ADF" w:rsidP="00AF7ADF">
      <w:pPr>
        <w:pStyle w:val="Footer"/>
        <w:ind w:left="270"/>
        <w:rPr>
          <w:rFonts w:ascii="Times New Roman" w:hAnsi="Times New Roman"/>
          <w:sz w:val="22"/>
          <w:szCs w:val="22"/>
        </w:rPr>
      </w:pPr>
    </w:p>
    <w:p w14:paraId="5208CAFF" w14:textId="5693310C" w:rsidR="00AF7ADF" w:rsidRPr="00640EB4" w:rsidRDefault="00AF7ADF" w:rsidP="00AF7ADF">
      <w:pPr>
        <w:pStyle w:val="Footer"/>
        <w:ind w:left="270"/>
        <w:rPr>
          <w:rFonts w:ascii="Times New Roman" w:hAnsi="Times New Roman"/>
          <w:sz w:val="22"/>
          <w:szCs w:val="22"/>
        </w:rPr>
      </w:pPr>
      <w:r w:rsidRPr="00640EB4">
        <w:rPr>
          <w:rFonts w:ascii="Times New Roman" w:hAnsi="Times New Roman"/>
          <w:sz w:val="22"/>
          <w:szCs w:val="22"/>
        </w:rPr>
        <w:t xml:space="preserve">Based on a physical demand validation performed for this job by an independent ergonomic consultant, prior to job placement, an individual may be required to undergo a job-specific post-offer, pre-placement functional </w:t>
      </w:r>
      <w:r>
        <w:rPr>
          <w:rFonts w:ascii="Times New Roman" w:hAnsi="Times New Roman"/>
          <w:sz w:val="22"/>
          <w:szCs w:val="22"/>
        </w:rPr>
        <w:t xml:space="preserve">capacities </w:t>
      </w:r>
      <w:r w:rsidRPr="00640EB4">
        <w:rPr>
          <w:rFonts w:ascii="Times New Roman" w:hAnsi="Times New Roman"/>
          <w:sz w:val="22"/>
          <w:szCs w:val="22"/>
        </w:rPr>
        <w:t xml:space="preserve">examination to demonstrate that he/she can safely perform the following tests: </w:t>
      </w:r>
      <w:r>
        <w:rPr>
          <w:rFonts w:ascii="Times New Roman" w:hAnsi="Times New Roman"/>
          <w:sz w:val="22"/>
          <w:szCs w:val="22"/>
        </w:rPr>
        <w:t xml:space="preserve"> </w:t>
      </w:r>
    </w:p>
    <w:p w14:paraId="36608C7A" w14:textId="77777777" w:rsidR="00AF7ADF" w:rsidRPr="00640EB4" w:rsidRDefault="00AF7ADF" w:rsidP="00AF7ADF">
      <w:pPr>
        <w:pStyle w:val="Footer"/>
        <w:ind w:left="450"/>
        <w:rPr>
          <w:rFonts w:ascii="Times New Roman" w:hAnsi="Times New Roman"/>
          <w:sz w:val="22"/>
          <w:szCs w:val="22"/>
        </w:rPr>
      </w:pPr>
    </w:p>
    <w:p w14:paraId="30F9F71E" w14:textId="77777777" w:rsidR="00AF7ADF" w:rsidRPr="00640EB4" w:rsidRDefault="00AF7ADF" w:rsidP="00AF7ADF">
      <w:pPr>
        <w:pStyle w:val="Footer"/>
        <w:ind w:left="270"/>
        <w:rPr>
          <w:rFonts w:ascii="Times New Roman" w:hAnsi="Times New Roman"/>
          <w:sz w:val="22"/>
          <w:szCs w:val="22"/>
        </w:rPr>
      </w:pPr>
      <w:r w:rsidRPr="00640EB4">
        <w:rPr>
          <w:rFonts w:ascii="Times New Roman" w:hAnsi="Times New Roman"/>
          <w:b/>
          <w:sz w:val="22"/>
          <w:szCs w:val="22"/>
        </w:rPr>
        <w:t>Lifting Abilities</w:t>
      </w:r>
      <w:r w:rsidRPr="00640EB4">
        <w:rPr>
          <w:rFonts w:ascii="Times New Roman" w:hAnsi="Times New Roman"/>
          <w:sz w:val="22"/>
          <w:szCs w:val="22"/>
        </w:rPr>
        <w:t>:</w:t>
      </w:r>
    </w:p>
    <w:p w14:paraId="4B64C757" w14:textId="2987D974" w:rsidR="00AF7ADF" w:rsidRPr="00FF4131" w:rsidRDefault="00AF7ADF" w:rsidP="00AF7ADF">
      <w:pPr>
        <w:pStyle w:val="Footer"/>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Lift with 2 hands from floor to waist</w:t>
      </w:r>
      <w:r w:rsidRPr="00FF4131">
        <w:rPr>
          <w:rFonts w:ascii="Times New Roman" w:hAnsi="Times New Roman"/>
          <w:sz w:val="22"/>
          <w:szCs w:val="22"/>
        </w:rPr>
        <w:t xml:space="preserve">:   </w:t>
      </w:r>
      <w:r w:rsidR="008658A7" w:rsidRPr="00FF4131">
        <w:rPr>
          <w:rFonts w:ascii="Times New Roman" w:hAnsi="Times New Roman"/>
          <w:sz w:val="22"/>
          <w:szCs w:val="22"/>
        </w:rPr>
        <w:t>30</w:t>
      </w:r>
      <w:r w:rsidRPr="00FF4131">
        <w:rPr>
          <w:rFonts w:ascii="Times New Roman" w:hAnsi="Times New Roman"/>
          <w:sz w:val="22"/>
          <w:szCs w:val="22"/>
        </w:rPr>
        <w:t xml:space="preserve"> lbs x </w:t>
      </w:r>
      <w:r w:rsidR="00FF4131">
        <w:rPr>
          <w:rFonts w:ascii="Times New Roman" w:hAnsi="Times New Roman"/>
          <w:sz w:val="22"/>
          <w:szCs w:val="22"/>
        </w:rPr>
        <w:t>4</w:t>
      </w:r>
      <w:r w:rsidRPr="00FF4131">
        <w:rPr>
          <w:rFonts w:ascii="Times New Roman" w:hAnsi="Times New Roman"/>
          <w:sz w:val="22"/>
          <w:szCs w:val="22"/>
        </w:rPr>
        <w:t xml:space="preserve"> </w:t>
      </w:r>
    </w:p>
    <w:p w14:paraId="6F41F48F" w14:textId="00ED9C4C" w:rsidR="00AF7ADF" w:rsidRDefault="00AF7ADF" w:rsidP="00FF4131">
      <w:pPr>
        <w:pStyle w:val="Footer"/>
        <w:ind w:left="270"/>
        <w:rPr>
          <w:rFonts w:ascii="Times New Roman" w:hAnsi="Times New Roman"/>
          <w:sz w:val="22"/>
          <w:szCs w:val="22"/>
        </w:rPr>
      </w:pPr>
      <w:r w:rsidRPr="00FF4131">
        <w:rPr>
          <w:rFonts w:ascii="Times New Roman" w:hAnsi="Times New Roman"/>
          <w:sz w:val="22"/>
          <w:szCs w:val="22"/>
        </w:rPr>
        <w:t xml:space="preserve"> Lift with 2 hands from floor to shoulders: </w:t>
      </w:r>
      <w:r w:rsidR="008658A7" w:rsidRPr="00FF4131">
        <w:rPr>
          <w:rFonts w:ascii="Times New Roman" w:hAnsi="Times New Roman"/>
          <w:sz w:val="22"/>
          <w:szCs w:val="22"/>
        </w:rPr>
        <w:t>30</w:t>
      </w:r>
      <w:r w:rsidRPr="00FF4131">
        <w:rPr>
          <w:rFonts w:ascii="Times New Roman" w:hAnsi="Times New Roman"/>
          <w:sz w:val="22"/>
          <w:szCs w:val="22"/>
        </w:rPr>
        <w:t xml:space="preserve"> lbs x </w:t>
      </w:r>
      <w:r w:rsidR="00FF4131">
        <w:rPr>
          <w:rFonts w:ascii="Times New Roman" w:hAnsi="Times New Roman"/>
          <w:sz w:val="22"/>
          <w:szCs w:val="22"/>
        </w:rPr>
        <w:t>2</w:t>
      </w:r>
      <w:r w:rsidRPr="00FF4131">
        <w:rPr>
          <w:rFonts w:ascii="Times New Roman" w:hAnsi="Times New Roman"/>
          <w:sz w:val="22"/>
          <w:szCs w:val="22"/>
        </w:rPr>
        <w:t xml:space="preserve"> </w:t>
      </w:r>
    </w:p>
    <w:p w14:paraId="5FF69D5F" w14:textId="54CDC018" w:rsidR="00C36D03" w:rsidRDefault="00C36D03" w:rsidP="00C36D03">
      <w:pPr>
        <w:pStyle w:val="Footer"/>
        <w:ind w:left="270"/>
        <w:rPr>
          <w:rFonts w:ascii="Times New Roman" w:hAnsi="Times New Roman"/>
          <w:sz w:val="22"/>
          <w:szCs w:val="22"/>
        </w:rPr>
      </w:pPr>
      <w:r w:rsidRPr="00FF4131">
        <w:rPr>
          <w:rFonts w:ascii="Times New Roman" w:hAnsi="Times New Roman"/>
          <w:sz w:val="22"/>
          <w:szCs w:val="22"/>
        </w:rPr>
        <w:t xml:space="preserve"> Lift with 2 hands from floor to </w:t>
      </w:r>
      <w:r>
        <w:rPr>
          <w:rFonts w:ascii="Times New Roman" w:hAnsi="Times New Roman"/>
          <w:sz w:val="22"/>
          <w:szCs w:val="22"/>
        </w:rPr>
        <w:t>crown</w:t>
      </w:r>
      <w:r w:rsidRPr="00FF4131">
        <w:rPr>
          <w:rFonts w:ascii="Times New Roman" w:hAnsi="Times New Roman"/>
          <w:sz w:val="22"/>
          <w:szCs w:val="22"/>
        </w:rPr>
        <w:t xml:space="preserve">: </w:t>
      </w:r>
      <w:r w:rsidR="00300F2F">
        <w:rPr>
          <w:rFonts w:ascii="Times New Roman" w:hAnsi="Times New Roman"/>
          <w:sz w:val="22"/>
          <w:szCs w:val="22"/>
        </w:rPr>
        <w:t>7</w:t>
      </w:r>
      <w:r w:rsidRPr="00FF4131">
        <w:rPr>
          <w:rFonts w:ascii="Times New Roman" w:hAnsi="Times New Roman"/>
          <w:sz w:val="22"/>
          <w:szCs w:val="22"/>
        </w:rPr>
        <w:t xml:space="preserve"> lbs x </w:t>
      </w:r>
      <w:r>
        <w:rPr>
          <w:rFonts w:ascii="Times New Roman" w:hAnsi="Times New Roman"/>
          <w:sz w:val="22"/>
          <w:szCs w:val="22"/>
        </w:rPr>
        <w:t>2</w:t>
      </w:r>
      <w:r w:rsidRPr="00FF4131">
        <w:rPr>
          <w:rFonts w:ascii="Times New Roman" w:hAnsi="Times New Roman"/>
          <w:sz w:val="22"/>
          <w:szCs w:val="22"/>
        </w:rPr>
        <w:t xml:space="preserve"> </w:t>
      </w:r>
    </w:p>
    <w:p w14:paraId="7FFA3B08" w14:textId="77777777" w:rsidR="00C36D03" w:rsidRPr="00FF4131" w:rsidRDefault="00C36D03" w:rsidP="00C36D03">
      <w:pPr>
        <w:pStyle w:val="Footer"/>
        <w:rPr>
          <w:rFonts w:ascii="Times New Roman" w:hAnsi="Times New Roman"/>
          <w:sz w:val="22"/>
          <w:szCs w:val="22"/>
        </w:rPr>
      </w:pPr>
    </w:p>
    <w:p w14:paraId="63025BB4" w14:textId="77777777" w:rsidR="00AB685E" w:rsidRDefault="00AB685E" w:rsidP="00AF7ADF">
      <w:pPr>
        <w:pStyle w:val="Footer"/>
        <w:ind w:left="270"/>
        <w:rPr>
          <w:rFonts w:ascii="Times New Roman" w:hAnsi="Times New Roman"/>
          <w:b/>
          <w:sz w:val="22"/>
          <w:szCs w:val="22"/>
        </w:rPr>
      </w:pPr>
    </w:p>
    <w:p w14:paraId="50500A65" w14:textId="3BEBE022" w:rsidR="00AF7ADF" w:rsidRPr="00FF4131" w:rsidRDefault="00AF7ADF" w:rsidP="00AF7ADF">
      <w:pPr>
        <w:pStyle w:val="Footer"/>
        <w:ind w:left="270"/>
        <w:rPr>
          <w:rFonts w:ascii="Times New Roman" w:hAnsi="Times New Roman"/>
          <w:b/>
          <w:sz w:val="22"/>
          <w:szCs w:val="22"/>
        </w:rPr>
      </w:pPr>
      <w:r w:rsidRPr="00FF4131">
        <w:rPr>
          <w:rFonts w:ascii="Times New Roman" w:hAnsi="Times New Roman"/>
          <w:b/>
          <w:sz w:val="22"/>
          <w:szCs w:val="22"/>
        </w:rPr>
        <w:lastRenderedPageBreak/>
        <w:t>Pushing and Pulling Abilities:</w:t>
      </w:r>
    </w:p>
    <w:p w14:paraId="29ABB144" w14:textId="2078747D" w:rsidR="00AF7ADF" w:rsidRPr="00FF4131" w:rsidRDefault="00AF7ADF" w:rsidP="00AF7ADF">
      <w:pPr>
        <w:pStyle w:val="Footer"/>
        <w:ind w:left="270"/>
        <w:rPr>
          <w:rFonts w:ascii="Times New Roman" w:hAnsi="Times New Roman"/>
          <w:sz w:val="22"/>
          <w:szCs w:val="22"/>
        </w:rPr>
      </w:pPr>
      <w:r w:rsidRPr="00FF4131">
        <w:rPr>
          <w:rFonts w:ascii="Times New Roman" w:hAnsi="Times New Roman"/>
          <w:sz w:val="22"/>
          <w:szCs w:val="22"/>
        </w:rPr>
        <w:t xml:space="preserve"> Push horizontally with hands placed between waist and mid-chest level to generate a peak force of </w:t>
      </w:r>
      <w:r w:rsidR="00C36D03">
        <w:rPr>
          <w:rFonts w:ascii="Times New Roman" w:hAnsi="Times New Roman"/>
          <w:sz w:val="22"/>
          <w:szCs w:val="22"/>
        </w:rPr>
        <w:t>30</w:t>
      </w:r>
      <w:r w:rsidRPr="00FF4131">
        <w:rPr>
          <w:rFonts w:ascii="Times New Roman" w:hAnsi="Times New Roman"/>
          <w:sz w:val="22"/>
          <w:szCs w:val="22"/>
        </w:rPr>
        <w:t xml:space="preserve"> lbs with two hands </w:t>
      </w:r>
    </w:p>
    <w:p w14:paraId="3ABC38BF" w14:textId="77777777" w:rsidR="00AF7ADF" w:rsidRPr="00FF4131" w:rsidRDefault="00AF7ADF" w:rsidP="00AF7ADF">
      <w:pPr>
        <w:pStyle w:val="Footer"/>
        <w:ind w:left="270"/>
        <w:rPr>
          <w:rFonts w:ascii="Times New Roman" w:hAnsi="Times New Roman"/>
          <w:sz w:val="22"/>
          <w:szCs w:val="22"/>
        </w:rPr>
      </w:pPr>
    </w:p>
    <w:p w14:paraId="61D9D652" w14:textId="7E75F6D9" w:rsidR="00AF7ADF" w:rsidRPr="00640EB4" w:rsidRDefault="00AF7ADF" w:rsidP="00AF7ADF">
      <w:pPr>
        <w:pStyle w:val="Footer"/>
        <w:ind w:left="270"/>
        <w:rPr>
          <w:rFonts w:ascii="Times New Roman" w:hAnsi="Times New Roman"/>
          <w:sz w:val="22"/>
          <w:szCs w:val="22"/>
        </w:rPr>
      </w:pPr>
      <w:r w:rsidRPr="00FF4131">
        <w:rPr>
          <w:rFonts w:ascii="Times New Roman" w:hAnsi="Times New Roman"/>
          <w:sz w:val="22"/>
          <w:szCs w:val="22"/>
        </w:rPr>
        <w:t xml:space="preserve"> Pull horizontally with hands placed between waist and mid-chest level to generate a peak force of </w:t>
      </w:r>
      <w:r w:rsidR="00C36D03">
        <w:rPr>
          <w:rFonts w:ascii="Times New Roman" w:hAnsi="Times New Roman"/>
          <w:sz w:val="22"/>
          <w:szCs w:val="22"/>
        </w:rPr>
        <w:t>30</w:t>
      </w:r>
      <w:r w:rsidRPr="00FF4131">
        <w:rPr>
          <w:rFonts w:ascii="Times New Roman" w:hAnsi="Times New Roman"/>
          <w:sz w:val="22"/>
          <w:szCs w:val="22"/>
        </w:rPr>
        <w:t xml:space="preserve"> lbs with two hands</w:t>
      </w:r>
      <w:r w:rsidRPr="00640EB4">
        <w:rPr>
          <w:rFonts w:ascii="Times New Roman" w:hAnsi="Times New Roman"/>
          <w:sz w:val="22"/>
          <w:szCs w:val="22"/>
        </w:rPr>
        <w:t xml:space="preserve"> </w:t>
      </w:r>
    </w:p>
    <w:p w14:paraId="7CFFE6F2" w14:textId="77777777" w:rsidR="00AF7ADF" w:rsidRPr="00640EB4" w:rsidRDefault="00AF7ADF" w:rsidP="00AF7ADF">
      <w:pPr>
        <w:pStyle w:val="Footer"/>
        <w:ind w:left="450"/>
        <w:rPr>
          <w:rFonts w:ascii="Times New Roman" w:hAnsi="Times New Roman"/>
          <w:b/>
          <w:sz w:val="22"/>
          <w:szCs w:val="22"/>
        </w:rPr>
      </w:pPr>
    </w:p>
    <w:p w14:paraId="004BC5FB" w14:textId="77777777" w:rsidR="00AF7ADF" w:rsidRPr="00640EB4" w:rsidRDefault="00AF7ADF" w:rsidP="00AF7ADF">
      <w:pPr>
        <w:pStyle w:val="Footer"/>
        <w:tabs>
          <w:tab w:val="left" w:pos="90"/>
        </w:tabs>
        <w:ind w:left="270"/>
        <w:rPr>
          <w:rFonts w:ascii="Times New Roman" w:hAnsi="Times New Roman"/>
          <w:sz w:val="22"/>
          <w:szCs w:val="22"/>
        </w:rPr>
      </w:pPr>
      <w:r w:rsidRPr="00640EB4">
        <w:rPr>
          <w:rFonts w:ascii="Times New Roman" w:hAnsi="Times New Roman"/>
          <w:b/>
          <w:sz w:val="22"/>
          <w:szCs w:val="22"/>
        </w:rPr>
        <w:t>Carrying Abilities</w:t>
      </w:r>
      <w:r w:rsidRPr="00640EB4">
        <w:rPr>
          <w:rFonts w:ascii="Times New Roman" w:hAnsi="Times New Roman"/>
          <w:sz w:val="22"/>
          <w:szCs w:val="22"/>
        </w:rPr>
        <w:t>:</w:t>
      </w:r>
    </w:p>
    <w:p w14:paraId="75F6EF98" w14:textId="19F02EB1" w:rsidR="00AF7ADF" w:rsidRPr="00FF4131" w:rsidRDefault="00AF7ADF" w:rsidP="00AF7ADF">
      <w:pPr>
        <w:pStyle w:val="Footer"/>
        <w:tabs>
          <w:tab w:val="left" w:pos="90"/>
        </w:tabs>
        <w:ind w:left="270"/>
        <w:rPr>
          <w:rFonts w:ascii="Times New Roman" w:hAnsi="Times New Roman"/>
          <w:sz w:val="22"/>
          <w:szCs w:val="22"/>
        </w:rPr>
      </w:pPr>
      <w:r w:rsidRPr="00640EB4">
        <w:rPr>
          <w:rFonts w:ascii="Times New Roman" w:hAnsi="Times New Roman"/>
          <w:sz w:val="22"/>
          <w:szCs w:val="22"/>
        </w:rPr>
        <w:t></w:t>
      </w:r>
      <w:r>
        <w:rPr>
          <w:rFonts w:ascii="Times New Roman" w:hAnsi="Times New Roman"/>
          <w:sz w:val="22"/>
          <w:szCs w:val="22"/>
        </w:rPr>
        <w:t xml:space="preserve"> </w:t>
      </w:r>
      <w:r w:rsidRPr="00640EB4">
        <w:rPr>
          <w:rFonts w:ascii="Times New Roman" w:hAnsi="Times New Roman"/>
          <w:sz w:val="22"/>
          <w:szCs w:val="22"/>
        </w:rPr>
        <w:t xml:space="preserve">Carry with 2 hands at self-selected </w:t>
      </w:r>
      <w:r w:rsidRPr="00FF4131">
        <w:rPr>
          <w:rFonts w:ascii="Times New Roman" w:hAnsi="Times New Roman"/>
          <w:sz w:val="22"/>
          <w:szCs w:val="22"/>
        </w:rPr>
        <w:t xml:space="preserve">height: </w:t>
      </w:r>
      <w:r w:rsidR="00FF4131" w:rsidRPr="00FF4131">
        <w:rPr>
          <w:rFonts w:ascii="Times New Roman" w:hAnsi="Times New Roman"/>
          <w:sz w:val="22"/>
          <w:szCs w:val="22"/>
        </w:rPr>
        <w:t>30</w:t>
      </w:r>
      <w:r w:rsidRPr="00FF4131">
        <w:rPr>
          <w:rFonts w:ascii="Times New Roman" w:hAnsi="Times New Roman"/>
          <w:sz w:val="22"/>
          <w:szCs w:val="22"/>
        </w:rPr>
        <w:t xml:space="preserve"> lbs for </w:t>
      </w:r>
      <w:proofErr w:type="gramStart"/>
      <w:r w:rsidRPr="00FF4131">
        <w:rPr>
          <w:rFonts w:ascii="Times New Roman" w:hAnsi="Times New Roman"/>
          <w:sz w:val="22"/>
          <w:szCs w:val="22"/>
        </w:rPr>
        <w:t xml:space="preserve">a distance of </w:t>
      </w:r>
      <w:r w:rsidR="00670CF1">
        <w:rPr>
          <w:rFonts w:ascii="Times New Roman" w:hAnsi="Times New Roman"/>
          <w:sz w:val="22"/>
          <w:szCs w:val="22"/>
        </w:rPr>
        <w:t>50</w:t>
      </w:r>
      <w:proofErr w:type="gramEnd"/>
      <w:r w:rsidRPr="00FF4131">
        <w:rPr>
          <w:rFonts w:ascii="Times New Roman" w:hAnsi="Times New Roman"/>
          <w:sz w:val="22"/>
          <w:szCs w:val="22"/>
        </w:rPr>
        <w:t xml:space="preserve"> feet </w:t>
      </w:r>
    </w:p>
    <w:p w14:paraId="5630D8C9" w14:textId="77777777" w:rsidR="00AF7ADF" w:rsidRPr="00FF4131" w:rsidRDefault="00AF7ADF" w:rsidP="00AF7ADF">
      <w:pPr>
        <w:pStyle w:val="Footer"/>
        <w:tabs>
          <w:tab w:val="left" w:pos="90"/>
        </w:tabs>
        <w:rPr>
          <w:rFonts w:ascii="Times New Roman" w:hAnsi="Times New Roman"/>
          <w:sz w:val="22"/>
          <w:szCs w:val="22"/>
        </w:rPr>
      </w:pPr>
    </w:p>
    <w:p w14:paraId="2AF96E51" w14:textId="77777777" w:rsidR="00AF7ADF" w:rsidRPr="00FF4131" w:rsidRDefault="00AF7ADF" w:rsidP="00AF7ADF">
      <w:pPr>
        <w:pStyle w:val="Footer"/>
        <w:tabs>
          <w:tab w:val="left" w:pos="90"/>
        </w:tabs>
        <w:ind w:left="270"/>
        <w:rPr>
          <w:rFonts w:ascii="Times New Roman" w:hAnsi="Times New Roman"/>
          <w:sz w:val="22"/>
          <w:szCs w:val="22"/>
        </w:rPr>
      </w:pPr>
      <w:r w:rsidRPr="00FF4131">
        <w:rPr>
          <w:rFonts w:ascii="Times New Roman" w:hAnsi="Times New Roman"/>
          <w:b/>
          <w:sz w:val="22"/>
          <w:szCs w:val="22"/>
        </w:rPr>
        <w:t>Stair / Ladder Climbing Abilities</w:t>
      </w:r>
      <w:r w:rsidRPr="00FF4131">
        <w:rPr>
          <w:rFonts w:ascii="Times New Roman" w:hAnsi="Times New Roman"/>
          <w:sz w:val="22"/>
          <w:szCs w:val="22"/>
        </w:rPr>
        <w:t>:</w:t>
      </w:r>
    </w:p>
    <w:p w14:paraId="3E09D4FF" w14:textId="659C5870" w:rsidR="00AF7ADF" w:rsidRPr="00FF4131" w:rsidRDefault="00AF7ADF" w:rsidP="00AF7ADF">
      <w:pPr>
        <w:pStyle w:val="Footer"/>
        <w:tabs>
          <w:tab w:val="left" w:pos="90"/>
        </w:tabs>
        <w:ind w:left="270"/>
        <w:rPr>
          <w:rFonts w:ascii="Times New Roman" w:hAnsi="Times New Roman"/>
          <w:sz w:val="22"/>
          <w:szCs w:val="22"/>
        </w:rPr>
      </w:pPr>
      <w:r w:rsidRPr="00FF4131">
        <w:rPr>
          <w:rFonts w:ascii="Times New Roman" w:hAnsi="Times New Roman"/>
          <w:sz w:val="22"/>
          <w:szCs w:val="22"/>
        </w:rPr>
        <w:t xml:space="preserve"> Stair Climb: Climb up and down a total of </w:t>
      </w:r>
      <w:r w:rsidR="00C36D03">
        <w:rPr>
          <w:rFonts w:ascii="Times New Roman" w:hAnsi="Times New Roman"/>
          <w:sz w:val="22"/>
          <w:szCs w:val="22"/>
        </w:rPr>
        <w:t>24</w:t>
      </w:r>
      <w:r w:rsidRPr="00FF4131">
        <w:rPr>
          <w:rFonts w:ascii="Times New Roman" w:hAnsi="Times New Roman"/>
          <w:sz w:val="22"/>
          <w:szCs w:val="22"/>
        </w:rPr>
        <w:t xml:space="preserve"> steps</w:t>
      </w:r>
    </w:p>
    <w:p w14:paraId="1A3CFDA0" w14:textId="3B2516A0" w:rsidR="00AF7ADF" w:rsidRPr="00FF4131" w:rsidRDefault="00AF7ADF" w:rsidP="00AF7ADF">
      <w:pPr>
        <w:pStyle w:val="Footer"/>
        <w:tabs>
          <w:tab w:val="left" w:pos="90"/>
        </w:tabs>
        <w:ind w:left="270"/>
        <w:rPr>
          <w:rFonts w:ascii="Times New Roman" w:hAnsi="Times New Roman"/>
          <w:sz w:val="22"/>
          <w:szCs w:val="22"/>
        </w:rPr>
      </w:pPr>
      <w:r w:rsidRPr="00FF4131">
        <w:rPr>
          <w:rFonts w:ascii="Times New Roman" w:hAnsi="Times New Roman"/>
          <w:sz w:val="22"/>
          <w:szCs w:val="22"/>
        </w:rPr>
        <w:t xml:space="preserve"> Ladder climb Test: Climb up and down </w:t>
      </w:r>
      <w:r w:rsidR="00C36D03">
        <w:rPr>
          <w:rFonts w:ascii="Times New Roman" w:hAnsi="Times New Roman"/>
          <w:sz w:val="22"/>
          <w:szCs w:val="22"/>
        </w:rPr>
        <w:t>8</w:t>
      </w:r>
      <w:r w:rsidRPr="00FF4131">
        <w:rPr>
          <w:rFonts w:ascii="Times New Roman" w:hAnsi="Times New Roman"/>
          <w:sz w:val="22"/>
          <w:szCs w:val="22"/>
        </w:rPr>
        <w:t xml:space="preserve"> rungs </w:t>
      </w:r>
    </w:p>
    <w:p w14:paraId="30DAA570" w14:textId="77777777" w:rsidR="00AF7ADF" w:rsidRPr="00FF4131" w:rsidRDefault="00AF7ADF" w:rsidP="00AF7ADF">
      <w:pPr>
        <w:pStyle w:val="Footer"/>
        <w:tabs>
          <w:tab w:val="left" w:pos="90"/>
        </w:tabs>
        <w:ind w:left="270"/>
        <w:rPr>
          <w:rFonts w:ascii="Times New Roman" w:hAnsi="Times New Roman"/>
          <w:b/>
          <w:sz w:val="22"/>
          <w:szCs w:val="22"/>
        </w:rPr>
      </w:pPr>
    </w:p>
    <w:p w14:paraId="2607CB7D" w14:textId="67B60B50" w:rsidR="00AF7ADF" w:rsidRPr="00FF4131" w:rsidRDefault="00AF7ADF" w:rsidP="00AF7ADF">
      <w:pPr>
        <w:pStyle w:val="Footer"/>
        <w:tabs>
          <w:tab w:val="left" w:pos="90"/>
        </w:tabs>
        <w:ind w:left="270"/>
        <w:rPr>
          <w:rFonts w:ascii="Times New Roman" w:hAnsi="Times New Roman"/>
          <w:b/>
          <w:sz w:val="22"/>
          <w:szCs w:val="22"/>
        </w:rPr>
      </w:pPr>
      <w:r w:rsidRPr="00FF4131">
        <w:rPr>
          <w:rFonts w:ascii="Times New Roman" w:hAnsi="Times New Roman"/>
          <w:b/>
          <w:sz w:val="22"/>
          <w:szCs w:val="22"/>
        </w:rPr>
        <w:t xml:space="preserve">Agilities:  </w:t>
      </w:r>
    </w:p>
    <w:p w14:paraId="14163921" w14:textId="77777777" w:rsidR="00AF7ADF" w:rsidRPr="00FF4131" w:rsidRDefault="00AF7ADF" w:rsidP="00AF7ADF">
      <w:pPr>
        <w:pStyle w:val="Footer"/>
        <w:tabs>
          <w:tab w:val="left" w:pos="90"/>
        </w:tabs>
        <w:ind w:left="270"/>
        <w:rPr>
          <w:rFonts w:ascii="Times New Roman" w:hAnsi="Times New Roman"/>
          <w:b/>
          <w:sz w:val="22"/>
          <w:szCs w:val="22"/>
        </w:rPr>
      </w:pPr>
    </w:p>
    <w:p w14:paraId="339A5BBD" w14:textId="19C713F2" w:rsidR="00AF7ADF" w:rsidRPr="00FF4131" w:rsidRDefault="00AF7ADF" w:rsidP="00AF7ADF">
      <w:pPr>
        <w:pStyle w:val="Footer"/>
        <w:tabs>
          <w:tab w:val="left" w:pos="90"/>
        </w:tabs>
        <w:ind w:left="270"/>
        <w:rPr>
          <w:rFonts w:ascii="Times New Roman" w:hAnsi="Times New Roman"/>
          <w:b/>
          <w:sz w:val="22"/>
          <w:szCs w:val="22"/>
        </w:rPr>
      </w:pPr>
      <w:r w:rsidRPr="00FF4131">
        <w:rPr>
          <w:rFonts w:ascii="Times New Roman" w:hAnsi="Times New Roman"/>
          <w:sz w:val="22"/>
          <w:szCs w:val="22"/>
        </w:rPr>
        <w:t xml:space="preserve"> Stooping and Twisting: From standing, perform alternate toe touches x </w:t>
      </w:r>
      <w:r w:rsidR="008658A7" w:rsidRPr="00FF4131">
        <w:rPr>
          <w:rFonts w:ascii="Times New Roman" w:hAnsi="Times New Roman"/>
          <w:sz w:val="22"/>
          <w:szCs w:val="22"/>
        </w:rPr>
        <w:t>3</w:t>
      </w:r>
      <w:r w:rsidRPr="00FF4131">
        <w:rPr>
          <w:rFonts w:ascii="Times New Roman" w:hAnsi="Times New Roman"/>
          <w:sz w:val="22"/>
          <w:szCs w:val="22"/>
        </w:rPr>
        <w:t xml:space="preserve"> to each side </w:t>
      </w:r>
    </w:p>
    <w:p w14:paraId="43BE36B4" w14:textId="263D38F9" w:rsidR="00AF7ADF" w:rsidRPr="00FF4131" w:rsidRDefault="00AF7ADF" w:rsidP="00AF7ADF">
      <w:pPr>
        <w:pStyle w:val="Footer"/>
        <w:tabs>
          <w:tab w:val="left" w:pos="90"/>
        </w:tabs>
        <w:ind w:left="270"/>
        <w:rPr>
          <w:rFonts w:ascii="Times New Roman" w:hAnsi="Times New Roman"/>
          <w:sz w:val="22"/>
          <w:szCs w:val="22"/>
        </w:rPr>
      </w:pPr>
      <w:r w:rsidRPr="00FF4131">
        <w:rPr>
          <w:rFonts w:ascii="Times New Roman" w:hAnsi="Times New Roman"/>
          <w:sz w:val="22"/>
          <w:szCs w:val="22"/>
        </w:rPr>
        <w:t xml:space="preserve"> Kneeling: From standing, kneel on one knee, return to full standing and then kneel on opposite knee. Repeat kneeling test x </w:t>
      </w:r>
      <w:r w:rsidR="008658A7" w:rsidRPr="00FF4131">
        <w:rPr>
          <w:rFonts w:ascii="Times New Roman" w:hAnsi="Times New Roman"/>
          <w:sz w:val="22"/>
          <w:szCs w:val="22"/>
        </w:rPr>
        <w:t>3</w:t>
      </w:r>
      <w:r w:rsidRPr="00FF4131">
        <w:rPr>
          <w:rFonts w:ascii="Times New Roman" w:hAnsi="Times New Roman"/>
          <w:sz w:val="22"/>
          <w:szCs w:val="22"/>
        </w:rPr>
        <w:t xml:space="preserve">, each knee </w:t>
      </w:r>
    </w:p>
    <w:p w14:paraId="73457772" w14:textId="77777777" w:rsidR="00AF7ADF" w:rsidRPr="00FF4131" w:rsidRDefault="00AF7ADF" w:rsidP="00AF7ADF">
      <w:pPr>
        <w:pStyle w:val="Footer"/>
        <w:ind w:left="270"/>
        <w:rPr>
          <w:rFonts w:ascii="Times New Roman" w:hAnsi="Times New Roman"/>
          <w:sz w:val="22"/>
          <w:szCs w:val="22"/>
        </w:rPr>
      </w:pPr>
      <w:r w:rsidRPr="00FF4131">
        <w:rPr>
          <w:rFonts w:ascii="Times New Roman" w:hAnsi="Times New Roman"/>
          <w:sz w:val="22"/>
          <w:szCs w:val="22"/>
        </w:rPr>
        <w:t xml:space="preserve"> Sustained Squatting: From standing, lower body into a functional squat position and hold posture for 30 seconds  </w:t>
      </w:r>
    </w:p>
    <w:p w14:paraId="4B044B5F" w14:textId="6C4D2DEE" w:rsidR="00AF7ADF" w:rsidRPr="00FF4131" w:rsidRDefault="00AF7ADF" w:rsidP="00AF7ADF">
      <w:pPr>
        <w:pStyle w:val="Footer"/>
        <w:tabs>
          <w:tab w:val="left" w:pos="270"/>
        </w:tabs>
        <w:ind w:left="270"/>
        <w:rPr>
          <w:rFonts w:ascii="Times New Roman" w:hAnsi="Times New Roman"/>
          <w:i/>
          <w:sz w:val="22"/>
          <w:szCs w:val="22"/>
        </w:rPr>
      </w:pPr>
      <w:r w:rsidRPr="00FF4131">
        <w:rPr>
          <w:rFonts w:ascii="Times New Roman" w:hAnsi="Times New Roman"/>
          <w:sz w:val="22"/>
          <w:szCs w:val="22"/>
        </w:rPr>
        <w:t xml:space="preserve"> Repetitive Squatting: Repeat squats x </w:t>
      </w:r>
      <w:r w:rsidR="008658A7" w:rsidRPr="00FF4131">
        <w:rPr>
          <w:rFonts w:ascii="Times New Roman" w:hAnsi="Times New Roman"/>
          <w:sz w:val="22"/>
          <w:szCs w:val="22"/>
        </w:rPr>
        <w:t>3</w:t>
      </w:r>
      <w:r w:rsidRPr="00FF4131">
        <w:rPr>
          <w:rFonts w:ascii="Times New Roman" w:hAnsi="Times New Roman"/>
          <w:sz w:val="22"/>
          <w:szCs w:val="22"/>
        </w:rPr>
        <w:t xml:space="preserve"> reps </w:t>
      </w:r>
    </w:p>
    <w:p w14:paraId="00606A75" w14:textId="77777777" w:rsidR="00AF7ADF" w:rsidRPr="00640EB4" w:rsidRDefault="00AF7ADF" w:rsidP="00AF7ADF">
      <w:pPr>
        <w:tabs>
          <w:tab w:val="left" w:pos="90"/>
        </w:tabs>
        <w:rPr>
          <w:rFonts w:ascii="Times New Roman" w:hAnsi="Times New Roman"/>
          <w:sz w:val="22"/>
          <w:szCs w:val="22"/>
        </w:rPr>
      </w:pPr>
    </w:p>
    <w:p w14:paraId="0DE0BA63" w14:textId="77777777" w:rsidR="00AF7ADF" w:rsidRPr="00640EB4" w:rsidRDefault="00AF7ADF" w:rsidP="00AF7ADF">
      <w:pPr>
        <w:tabs>
          <w:tab w:val="left" w:pos="90"/>
        </w:tabs>
        <w:ind w:left="270"/>
        <w:rPr>
          <w:rFonts w:ascii="Times New Roman" w:hAnsi="Times New Roman"/>
          <w:sz w:val="22"/>
          <w:szCs w:val="22"/>
        </w:rPr>
      </w:pPr>
      <w:r w:rsidRPr="00640EB4">
        <w:rPr>
          <w:rFonts w:ascii="Times New Roman" w:hAnsi="Times New Roman"/>
          <w:sz w:val="22"/>
          <w:szCs w:val="22"/>
          <w:u w:val="single"/>
        </w:rPr>
        <w:t>Note</w:t>
      </w:r>
      <w:r w:rsidRPr="00640EB4">
        <w:rPr>
          <w:rFonts w:ascii="Times New Roman" w:hAnsi="Times New Roman"/>
          <w:sz w:val="22"/>
          <w:szCs w:val="22"/>
        </w:rPr>
        <w:t xml:space="preserve">: This functional job description may be reviewed and revised periodically as Company deems appropriate. The basis for the physical demand requirements </w:t>
      </w:r>
      <w:proofErr w:type="gramStart"/>
      <w:r w:rsidRPr="00640EB4">
        <w:rPr>
          <w:rFonts w:ascii="Times New Roman" w:hAnsi="Times New Roman"/>
          <w:sz w:val="22"/>
          <w:szCs w:val="22"/>
        </w:rPr>
        <w:t>are</w:t>
      </w:r>
      <w:proofErr w:type="gramEnd"/>
      <w:r w:rsidRPr="00640EB4">
        <w:rPr>
          <w:rFonts w:ascii="Times New Roman" w:hAnsi="Times New Roman"/>
          <w:sz w:val="22"/>
          <w:szCs w:val="22"/>
        </w:rPr>
        <w:t xml:space="preserve"> described in the sections of this functional job description that follow.  Frequency of material handling may vary considerably depending on operational conditions. In certain </w:t>
      </w:r>
      <w:proofErr w:type="gramStart"/>
      <w:r w:rsidRPr="00640EB4">
        <w:rPr>
          <w:rFonts w:ascii="Times New Roman" w:hAnsi="Times New Roman"/>
          <w:sz w:val="22"/>
          <w:szCs w:val="22"/>
        </w:rPr>
        <w:t>situations</w:t>
      </w:r>
      <w:proofErr w:type="gramEnd"/>
      <w:r w:rsidRPr="00640EB4">
        <w:rPr>
          <w:rFonts w:ascii="Times New Roman" w:hAnsi="Times New Roman"/>
          <w:sz w:val="22"/>
          <w:szCs w:val="22"/>
        </w:rPr>
        <w:t xml:space="preserve"> the physical demands for certain jobs may </w:t>
      </w:r>
      <w:proofErr w:type="gramStart"/>
      <w:r w:rsidRPr="00640EB4">
        <w:rPr>
          <w:rFonts w:ascii="Times New Roman" w:hAnsi="Times New Roman"/>
          <w:sz w:val="22"/>
          <w:szCs w:val="22"/>
        </w:rPr>
        <w:t>actually exceed</w:t>
      </w:r>
      <w:proofErr w:type="gramEnd"/>
      <w:r w:rsidRPr="00640EB4">
        <w:rPr>
          <w:rFonts w:ascii="Times New Roman" w:hAnsi="Times New Roman"/>
          <w:sz w:val="22"/>
          <w:szCs w:val="22"/>
        </w:rPr>
        <w:t xml:space="preserve"> those listed above. However, the employee is expected to seek assistance if material handling requirements cannot be performed safely. </w:t>
      </w:r>
    </w:p>
    <w:p w14:paraId="447DD607" w14:textId="3A166D6A" w:rsidR="00417AC5" w:rsidRPr="00640EB4" w:rsidRDefault="00417AC5" w:rsidP="0047603D">
      <w:pPr>
        <w:rPr>
          <w:rFonts w:ascii="Times New Roman" w:hAnsi="Times New Roman"/>
          <w:sz w:val="22"/>
          <w:szCs w:val="22"/>
        </w:rPr>
      </w:pPr>
    </w:p>
    <w:tbl>
      <w:tblPr>
        <w:tblW w:w="964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648"/>
      </w:tblGrid>
      <w:tr w:rsidR="0047603D" w:rsidRPr="00640EB4" w14:paraId="557EE7A3" w14:textId="77777777" w:rsidTr="00640EB4">
        <w:trPr>
          <w:cantSplit/>
          <w:trHeight w:val="403"/>
        </w:trPr>
        <w:tc>
          <w:tcPr>
            <w:tcW w:w="9648" w:type="dxa"/>
            <w:shd w:val="clear" w:color="auto" w:fill="FFFFFF"/>
            <w:vAlign w:val="center"/>
          </w:tcPr>
          <w:p w14:paraId="2A8899BE" w14:textId="77777777" w:rsidR="0047603D" w:rsidRPr="00640EB4" w:rsidRDefault="0047603D" w:rsidP="0097646C">
            <w:pPr>
              <w:rPr>
                <w:rFonts w:ascii="Times New Roman" w:hAnsi="Times New Roman"/>
                <w:sz w:val="22"/>
                <w:szCs w:val="22"/>
              </w:rPr>
            </w:pPr>
            <w:r w:rsidRPr="00640EB4">
              <w:rPr>
                <w:rFonts w:ascii="Times New Roman" w:hAnsi="Times New Roman"/>
                <w:b/>
                <w:bCs/>
                <w:sz w:val="24"/>
                <w:szCs w:val="22"/>
              </w:rPr>
              <w:t>II</w:t>
            </w:r>
            <w:r w:rsidR="00F33B8E" w:rsidRPr="00640EB4">
              <w:rPr>
                <w:rFonts w:ascii="Times New Roman" w:hAnsi="Times New Roman"/>
                <w:b/>
                <w:bCs/>
                <w:sz w:val="24"/>
                <w:szCs w:val="22"/>
              </w:rPr>
              <w:t>I</w:t>
            </w:r>
            <w:r w:rsidRPr="00640EB4">
              <w:rPr>
                <w:rFonts w:ascii="Times New Roman" w:hAnsi="Times New Roman"/>
                <w:b/>
                <w:bCs/>
                <w:sz w:val="24"/>
                <w:szCs w:val="22"/>
              </w:rPr>
              <w:t xml:space="preserve">. </w:t>
            </w:r>
            <w:r w:rsidR="00503795" w:rsidRPr="0097646C">
              <w:rPr>
                <w:rFonts w:ascii="Times New Roman" w:hAnsi="Times New Roman"/>
                <w:b/>
                <w:bCs/>
                <w:sz w:val="24"/>
                <w:szCs w:val="22"/>
              </w:rPr>
              <w:t xml:space="preserve">Essential </w:t>
            </w:r>
            <w:r w:rsidRPr="00640EB4">
              <w:rPr>
                <w:rFonts w:ascii="Times New Roman" w:hAnsi="Times New Roman"/>
                <w:b/>
                <w:bCs/>
                <w:sz w:val="24"/>
                <w:szCs w:val="22"/>
              </w:rPr>
              <w:t>Physical Activities</w:t>
            </w:r>
          </w:p>
        </w:tc>
      </w:tr>
    </w:tbl>
    <w:p w14:paraId="00893B59" w14:textId="77777777" w:rsidR="0047603D" w:rsidRPr="00640EB4" w:rsidRDefault="0047603D" w:rsidP="0047603D">
      <w:pPr>
        <w:rPr>
          <w:rFonts w:ascii="Times New Roman" w:hAnsi="Times New Roman"/>
          <w:b/>
          <w:bCs/>
          <w:sz w:val="22"/>
          <w:szCs w:val="22"/>
        </w:rPr>
      </w:pPr>
    </w:p>
    <w:tbl>
      <w:tblPr>
        <w:tblW w:w="9058" w:type="dxa"/>
        <w:tblInd w:w="108" w:type="dxa"/>
        <w:tblLook w:val="00A0" w:firstRow="1" w:lastRow="0" w:firstColumn="1" w:lastColumn="0" w:noHBand="0" w:noVBand="0"/>
      </w:tblPr>
      <w:tblGrid>
        <w:gridCol w:w="2186"/>
        <w:gridCol w:w="469"/>
        <w:gridCol w:w="469"/>
        <w:gridCol w:w="469"/>
        <w:gridCol w:w="469"/>
        <w:gridCol w:w="3120"/>
        <w:gridCol w:w="469"/>
        <w:gridCol w:w="469"/>
        <w:gridCol w:w="469"/>
        <w:gridCol w:w="469"/>
      </w:tblGrid>
      <w:tr w:rsidR="0047603D" w:rsidRPr="00640EB4" w14:paraId="2AF7D25E" w14:textId="77777777" w:rsidTr="00640EB4">
        <w:trPr>
          <w:trHeight w:val="267"/>
        </w:trPr>
        <w:tc>
          <w:tcPr>
            <w:tcW w:w="2186" w:type="dxa"/>
          </w:tcPr>
          <w:p w14:paraId="2BB684B9"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Activity:</w:t>
            </w:r>
          </w:p>
        </w:tc>
        <w:tc>
          <w:tcPr>
            <w:tcW w:w="469" w:type="dxa"/>
          </w:tcPr>
          <w:p w14:paraId="140E7A50"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w:t>
            </w:r>
          </w:p>
        </w:tc>
        <w:tc>
          <w:tcPr>
            <w:tcW w:w="469" w:type="dxa"/>
          </w:tcPr>
          <w:p w14:paraId="0A770A86"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w:t>
            </w:r>
          </w:p>
        </w:tc>
        <w:tc>
          <w:tcPr>
            <w:tcW w:w="469" w:type="dxa"/>
          </w:tcPr>
          <w:p w14:paraId="13DB5C09"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C</w:t>
            </w:r>
          </w:p>
        </w:tc>
        <w:tc>
          <w:tcPr>
            <w:tcW w:w="469" w:type="dxa"/>
          </w:tcPr>
          <w:p w14:paraId="61667A94"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N</w:t>
            </w:r>
          </w:p>
        </w:tc>
        <w:tc>
          <w:tcPr>
            <w:tcW w:w="3120" w:type="dxa"/>
          </w:tcPr>
          <w:p w14:paraId="337975E4"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Activity:</w:t>
            </w:r>
          </w:p>
        </w:tc>
        <w:tc>
          <w:tcPr>
            <w:tcW w:w="469" w:type="dxa"/>
          </w:tcPr>
          <w:p w14:paraId="55AC8032"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w:t>
            </w:r>
          </w:p>
        </w:tc>
        <w:tc>
          <w:tcPr>
            <w:tcW w:w="469" w:type="dxa"/>
          </w:tcPr>
          <w:p w14:paraId="55BEEC3C"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w:t>
            </w:r>
          </w:p>
        </w:tc>
        <w:tc>
          <w:tcPr>
            <w:tcW w:w="469" w:type="dxa"/>
          </w:tcPr>
          <w:p w14:paraId="18798D1F"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C</w:t>
            </w:r>
          </w:p>
        </w:tc>
        <w:tc>
          <w:tcPr>
            <w:tcW w:w="469" w:type="dxa"/>
          </w:tcPr>
          <w:p w14:paraId="0A279124"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N</w:t>
            </w:r>
          </w:p>
        </w:tc>
      </w:tr>
      <w:tr w:rsidR="008658A7" w:rsidRPr="00640EB4" w14:paraId="57424DAC" w14:textId="77777777" w:rsidTr="00640EB4">
        <w:tc>
          <w:tcPr>
            <w:tcW w:w="2186" w:type="dxa"/>
            <w:vAlign w:val="center"/>
          </w:tcPr>
          <w:p w14:paraId="004E342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01. Standing</w:t>
            </w:r>
            <w:r w:rsidRPr="00640EB4">
              <w:rPr>
                <w:rFonts w:ascii="Times New Roman" w:hAnsi="Times New Roman"/>
                <w:b/>
                <w:bCs/>
                <w:sz w:val="22"/>
                <w:szCs w:val="22"/>
              </w:rPr>
              <w:tab/>
            </w:r>
          </w:p>
        </w:tc>
        <w:tc>
          <w:tcPr>
            <w:tcW w:w="469" w:type="dxa"/>
            <w:vAlign w:val="center"/>
          </w:tcPr>
          <w:p w14:paraId="53333AAB"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F5E9A0C"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B48A41D" w14:textId="10583ADE"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4CCCB9C9"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6500384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 xml:space="preserve">14. </w:t>
            </w:r>
            <w:r>
              <w:rPr>
                <w:rFonts w:ascii="Times New Roman" w:hAnsi="Times New Roman"/>
                <w:sz w:val="22"/>
                <w:szCs w:val="22"/>
              </w:rPr>
              <w:t>Peripheral Vision</w:t>
            </w:r>
          </w:p>
        </w:tc>
        <w:tc>
          <w:tcPr>
            <w:tcW w:w="469" w:type="dxa"/>
            <w:vAlign w:val="center"/>
          </w:tcPr>
          <w:p w14:paraId="547BB09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833796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9C58D15" w14:textId="0B716A1C"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0AC2339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516BBFDD" w14:textId="77777777" w:rsidTr="00640EB4">
        <w:tc>
          <w:tcPr>
            <w:tcW w:w="2186" w:type="dxa"/>
            <w:vAlign w:val="center"/>
          </w:tcPr>
          <w:p w14:paraId="25AA983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02. Walking</w:t>
            </w:r>
          </w:p>
        </w:tc>
        <w:tc>
          <w:tcPr>
            <w:tcW w:w="469" w:type="dxa"/>
            <w:vAlign w:val="center"/>
          </w:tcPr>
          <w:p w14:paraId="1C9DB8C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9C601A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C3B5F2D" w14:textId="1F87556A"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3CBF41ED"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1050EF40" w14:textId="77777777" w:rsidR="008658A7" w:rsidRPr="00640EB4" w:rsidRDefault="008658A7" w:rsidP="008658A7">
            <w:pPr>
              <w:rPr>
                <w:rFonts w:ascii="Times New Roman" w:hAnsi="Times New Roman"/>
                <w:b/>
                <w:bCs/>
                <w:sz w:val="22"/>
                <w:szCs w:val="22"/>
              </w:rPr>
            </w:pPr>
            <w:r w:rsidRPr="004823E8">
              <w:rPr>
                <w:rFonts w:ascii="Times New Roman" w:hAnsi="Times New Roman"/>
                <w:bCs/>
                <w:sz w:val="22"/>
                <w:szCs w:val="22"/>
              </w:rPr>
              <w:t xml:space="preserve">15. </w:t>
            </w:r>
            <w:r>
              <w:rPr>
                <w:rFonts w:ascii="Times New Roman" w:hAnsi="Times New Roman"/>
                <w:bCs/>
                <w:sz w:val="22"/>
                <w:szCs w:val="22"/>
              </w:rPr>
              <w:t>Depth Perception</w:t>
            </w:r>
          </w:p>
        </w:tc>
        <w:tc>
          <w:tcPr>
            <w:tcW w:w="469" w:type="dxa"/>
            <w:vAlign w:val="center"/>
          </w:tcPr>
          <w:p w14:paraId="0BF72F0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4D43C5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D1CC2A7" w14:textId="422FFEF9"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53647F12"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6808F152" w14:textId="77777777" w:rsidTr="00640EB4">
        <w:tc>
          <w:tcPr>
            <w:tcW w:w="2186" w:type="dxa"/>
            <w:vAlign w:val="center"/>
          </w:tcPr>
          <w:p w14:paraId="2DAC517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03. Sitting</w:t>
            </w:r>
          </w:p>
        </w:tc>
        <w:tc>
          <w:tcPr>
            <w:tcW w:w="469" w:type="dxa"/>
            <w:vAlign w:val="center"/>
          </w:tcPr>
          <w:p w14:paraId="46BDDCFB" w14:textId="76521A4B"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7CD35D1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3A79911"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FA80D4C"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4D12FA92" w14:textId="77777777" w:rsidR="008658A7" w:rsidRPr="004823E8" w:rsidRDefault="008658A7" w:rsidP="008658A7">
            <w:pPr>
              <w:rPr>
                <w:rFonts w:ascii="Times New Roman" w:hAnsi="Times New Roman"/>
                <w:bCs/>
                <w:sz w:val="22"/>
                <w:szCs w:val="22"/>
              </w:rPr>
            </w:pPr>
            <w:r w:rsidRPr="00640EB4">
              <w:rPr>
                <w:rFonts w:ascii="Times New Roman" w:hAnsi="Times New Roman"/>
                <w:sz w:val="22"/>
                <w:szCs w:val="22"/>
              </w:rPr>
              <w:t xml:space="preserve">16. </w:t>
            </w:r>
            <w:r>
              <w:rPr>
                <w:rFonts w:ascii="Times New Roman" w:hAnsi="Times New Roman"/>
                <w:sz w:val="22"/>
                <w:szCs w:val="22"/>
              </w:rPr>
              <w:t>Color Vision</w:t>
            </w:r>
          </w:p>
        </w:tc>
        <w:tc>
          <w:tcPr>
            <w:tcW w:w="469" w:type="dxa"/>
            <w:vAlign w:val="center"/>
          </w:tcPr>
          <w:p w14:paraId="6C23845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998B428"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2441EF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A660CE1" w14:textId="6A3EDBD6"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r>
      <w:tr w:rsidR="008658A7" w:rsidRPr="00640EB4" w14:paraId="79A96F2C" w14:textId="77777777" w:rsidTr="00640EB4">
        <w:tc>
          <w:tcPr>
            <w:tcW w:w="2186" w:type="dxa"/>
            <w:vAlign w:val="center"/>
          </w:tcPr>
          <w:p w14:paraId="3A1ED1F9"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04. Stooping</w:t>
            </w:r>
          </w:p>
        </w:tc>
        <w:tc>
          <w:tcPr>
            <w:tcW w:w="469" w:type="dxa"/>
            <w:vAlign w:val="center"/>
          </w:tcPr>
          <w:p w14:paraId="4B6A089C" w14:textId="76EE0DAF"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3DD929A1"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F1EE0F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EA9A857"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7DAC036B"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 xml:space="preserve">17. </w:t>
            </w:r>
            <w:r w:rsidRPr="004823E8">
              <w:rPr>
                <w:rFonts w:ascii="Times New Roman" w:hAnsi="Times New Roman"/>
                <w:sz w:val="22"/>
                <w:szCs w:val="22"/>
              </w:rPr>
              <w:t>Hearing - Speech Range</w:t>
            </w:r>
          </w:p>
        </w:tc>
        <w:tc>
          <w:tcPr>
            <w:tcW w:w="469" w:type="dxa"/>
            <w:vAlign w:val="center"/>
          </w:tcPr>
          <w:p w14:paraId="4B0C1CC7"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AB8D057"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F1D6F7A" w14:textId="20C67BD0"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774A54F0"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5019005D" w14:textId="77777777" w:rsidTr="00640EB4">
        <w:tc>
          <w:tcPr>
            <w:tcW w:w="2186" w:type="dxa"/>
            <w:vAlign w:val="center"/>
          </w:tcPr>
          <w:p w14:paraId="741AF21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05. Kneeling</w:t>
            </w:r>
          </w:p>
        </w:tc>
        <w:tc>
          <w:tcPr>
            <w:tcW w:w="469" w:type="dxa"/>
            <w:vAlign w:val="center"/>
          </w:tcPr>
          <w:p w14:paraId="48C5D649" w14:textId="1D141D0B"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68BA9372"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8B76FF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04EC0E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384C2368" w14:textId="77777777" w:rsidR="008658A7" w:rsidRPr="00640EB4" w:rsidRDefault="008658A7" w:rsidP="008658A7">
            <w:pPr>
              <w:rPr>
                <w:rFonts w:ascii="Times New Roman" w:hAnsi="Times New Roman"/>
                <w:b/>
                <w:bCs/>
                <w:sz w:val="22"/>
                <w:szCs w:val="22"/>
              </w:rPr>
            </w:pPr>
            <w:r>
              <w:rPr>
                <w:rFonts w:ascii="Times New Roman" w:hAnsi="Times New Roman"/>
                <w:sz w:val="22"/>
                <w:szCs w:val="22"/>
              </w:rPr>
              <w:t xml:space="preserve">18. </w:t>
            </w:r>
            <w:r w:rsidRPr="004823E8">
              <w:rPr>
                <w:rFonts w:ascii="Times New Roman" w:hAnsi="Times New Roman"/>
                <w:sz w:val="22"/>
                <w:szCs w:val="22"/>
              </w:rPr>
              <w:t>Reaching, High, Low, Level</w:t>
            </w:r>
          </w:p>
        </w:tc>
        <w:tc>
          <w:tcPr>
            <w:tcW w:w="469" w:type="dxa"/>
            <w:vAlign w:val="center"/>
          </w:tcPr>
          <w:p w14:paraId="5BF7286B"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3D6705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4A03017" w14:textId="0742215C"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5061B992"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1B211407" w14:textId="77777777" w:rsidTr="00640EB4">
        <w:tc>
          <w:tcPr>
            <w:tcW w:w="2186" w:type="dxa"/>
            <w:vAlign w:val="center"/>
          </w:tcPr>
          <w:p w14:paraId="6A2FBFF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06. Squatting</w:t>
            </w:r>
          </w:p>
        </w:tc>
        <w:tc>
          <w:tcPr>
            <w:tcW w:w="469" w:type="dxa"/>
            <w:vAlign w:val="center"/>
          </w:tcPr>
          <w:p w14:paraId="44E4017B" w14:textId="655F83DB"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7A199F9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40CC191"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86AC3CC"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72E64711" w14:textId="77777777" w:rsidR="008658A7" w:rsidRPr="00640EB4" w:rsidRDefault="008658A7" w:rsidP="008658A7">
            <w:pPr>
              <w:rPr>
                <w:rFonts w:ascii="Times New Roman" w:hAnsi="Times New Roman"/>
                <w:sz w:val="22"/>
                <w:szCs w:val="22"/>
              </w:rPr>
            </w:pPr>
            <w:r w:rsidRPr="00640EB4">
              <w:rPr>
                <w:rFonts w:ascii="Times New Roman" w:hAnsi="Times New Roman"/>
                <w:sz w:val="22"/>
                <w:szCs w:val="22"/>
              </w:rPr>
              <w:t>1</w:t>
            </w:r>
            <w:r>
              <w:rPr>
                <w:rFonts w:ascii="Times New Roman" w:hAnsi="Times New Roman"/>
                <w:sz w:val="22"/>
                <w:szCs w:val="22"/>
              </w:rPr>
              <w:t>9</w:t>
            </w:r>
            <w:r w:rsidRPr="00640EB4">
              <w:rPr>
                <w:rFonts w:ascii="Times New Roman" w:hAnsi="Times New Roman"/>
                <w:sz w:val="22"/>
                <w:szCs w:val="22"/>
              </w:rPr>
              <w:t>. Lifting</w:t>
            </w:r>
          </w:p>
        </w:tc>
        <w:tc>
          <w:tcPr>
            <w:tcW w:w="469" w:type="dxa"/>
            <w:vAlign w:val="center"/>
          </w:tcPr>
          <w:p w14:paraId="07414ED7" w14:textId="18A59565"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6F7A44B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0AB7D5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DF56B4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415C1055" w14:textId="77777777" w:rsidTr="00640EB4">
        <w:tc>
          <w:tcPr>
            <w:tcW w:w="2186" w:type="dxa"/>
            <w:vAlign w:val="center"/>
          </w:tcPr>
          <w:p w14:paraId="5F0A21D7"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07. Body Twisting</w:t>
            </w:r>
          </w:p>
        </w:tc>
        <w:tc>
          <w:tcPr>
            <w:tcW w:w="469" w:type="dxa"/>
            <w:vAlign w:val="center"/>
          </w:tcPr>
          <w:p w14:paraId="22C11205" w14:textId="1C766176"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63DD0648"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146E86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84E6EA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43F75E66" w14:textId="77777777" w:rsidR="008658A7" w:rsidRPr="00640EB4" w:rsidRDefault="008658A7" w:rsidP="008658A7">
            <w:pPr>
              <w:rPr>
                <w:rFonts w:ascii="Times New Roman" w:hAnsi="Times New Roman"/>
                <w:b/>
                <w:bCs/>
                <w:sz w:val="22"/>
                <w:szCs w:val="22"/>
              </w:rPr>
            </w:pPr>
            <w:r>
              <w:rPr>
                <w:rFonts w:ascii="Times New Roman" w:hAnsi="Times New Roman"/>
                <w:sz w:val="22"/>
                <w:szCs w:val="22"/>
              </w:rPr>
              <w:t>20</w:t>
            </w:r>
            <w:r w:rsidRPr="00640EB4">
              <w:rPr>
                <w:rFonts w:ascii="Times New Roman" w:hAnsi="Times New Roman"/>
                <w:sz w:val="22"/>
                <w:szCs w:val="22"/>
              </w:rPr>
              <w:t>. Carrying</w:t>
            </w:r>
          </w:p>
        </w:tc>
        <w:tc>
          <w:tcPr>
            <w:tcW w:w="469" w:type="dxa"/>
            <w:vAlign w:val="center"/>
          </w:tcPr>
          <w:p w14:paraId="03ED3A36" w14:textId="5989C335"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3EDEE43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7E5C71C"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514285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0BF02EC6" w14:textId="77777777" w:rsidTr="00640EB4">
        <w:tc>
          <w:tcPr>
            <w:tcW w:w="2186" w:type="dxa"/>
            <w:vAlign w:val="center"/>
          </w:tcPr>
          <w:p w14:paraId="03EB635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08. Crawling</w:t>
            </w:r>
          </w:p>
        </w:tc>
        <w:tc>
          <w:tcPr>
            <w:tcW w:w="469" w:type="dxa"/>
            <w:vAlign w:val="center"/>
          </w:tcPr>
          <w:p w14:paraId="784F185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D656E4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743E413"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2915750" w14:textId="6A07325D"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3120" w:type="dxa"/>
            <w:vAlign w:val="center"/>
          </w:tcPr>
          <w:p w14:paraId="2CCF6A8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1</w:t>
            </w:r>
            <w:r w:rsidRPr="00640EB4">
              <w:rPr>
                <w:rFonts w:ascii="Times New Roman" w:hAnsi="Times New Roman"/>
                <w:sz w:val="22"/>
                <w:szCs w:val="22"/>
              </w:rPr>
              <w:t>. Pushing</w:t>
            </w:r>
          </w:p>
        </w:tc>
        <w:tc>
          <w:tcPr>
            <w:tcW w:w="469" w:type="dxa"/>
            <w:vAlign w:val="center"/>
          </w:tcPr>
          <w:p w14:paraId="2C37C944" w14:textId="0748BFBD"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7330FCF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965393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B51CB4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70D62B14" w14:textId="77777777" w:rsidTr="00640EB4">
        <w:tc>
          <w:tcPr>
            <w:tcW w:w="2186" w:type="dxa"/>
            <w:vAlign w:val="center"/>
          </w:tcPr>
          <w:p w14:paraId="183F1C9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09. Sense of Touch</w:t>
            </w:r>
          </w:p>
        </w:tc>
        <w:tc>
          <w:tcPr>
            <w:tcW w:w="469" w:type="dxa"/>
            <w:vAlign w:val="center"/>
          </w:tcPr>
          <w:p w14:paraId="4838FC0A" w14:textId="098B7605"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4D29D909"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5977FA19"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AC26406"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3E843D4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2</w:t>
            </w:r>
            <w:r w:rsidRPr="00640EB4">
              <w:rPr>
                <w:rFonts w:ascii="Times New Roman" w:hAnsi="Times New Roman"/>
                <w:sz w:val="22"/>
                <w:szCs w:val="22"/>
              </w:rPr>
              <w:t>. Pulling</w:t>
            </w:r>
          </w:p>
        </w:tc>
        <w:tc>
          <w:tcPr>
            <w:tcW w:w="469" w:type="dxa"/>
            <w:vAlign w:val="center"/>
          </w:tcPr>
          <w:p w14:paraId="7230AE3A" w14:textId="7EB06D5D"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5098DF8E"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3C5276D"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D86361A"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426A52" w:rsidRPr="00640EB4" w14:paraId="386DD768" w14:textId="77777777" w:rsidTr="00640EB4">
        <w:tc>
          <w:tcPr>
            <w:tcW w:w="2186" w:type="dxa"/>
            <w:vAlign w:val="center"/>
          </w:tcPr>
          <w:p w14:paraId="633FA1D6"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t>10. Manual Dexterity</w:t>
            </w:r>
          </w:p>
        </w:tc>
        <w:tc>
          <w:tcPr>
            <w:tcW w:w="469" w:type="dxa"/>
            <w:vAlign w:val="center"/>
          </w:tcPr>
          <w:p w14:paraId="1B308D73"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0AF2E2C"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B8B2D11" w14:textId="42AE4BA5" w:rsidR="00426A52" w:rsidRPr="00640EB4" w:rsidRDefault="00426A52" w:rsidP="00426A52">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354CD246"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5F2B8CE3"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3</w:t>
            </w:r>
            <w:r w:rsidRPr="00640EB4">
              <w:rPr>
                <w:rFonts w:ascii="Times New Roman" w:hAnsi="Times New Roman"/>
                <w:sz w:val="22"/>
                <w:szCs w:val="22"/>
              </w:rPr>
              <w:t>. Climbing Ladders</w:t>
            </w:r>
          </w:p>
        </w:tc>
        <w:tc>
          <w:tcPr>
            <w:tcW w:w="469" w:type="dxa"/>
            <w:vAlign w:val="center"/>
          </w:tcPr>
          <w:p w14:paraId="24C8C8EB" w14:textId="435EF853" w:rsidR="00426A52" w:rsidRPr="00640EB4" w:rsidRDefault="00426A52" w:rsidP="00426A52">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45D09ACA"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ECF12CB"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1910E6AA"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426A52" w:rsidRPr="00640EB4" w14:paraId="6DAE0650" w14:textId="77777777" w:rsidTr="00640EB4">
        <w:tc>
          <w:tcPr>
            <w:tcW w:w="2186" w:type="dxa"/>
            <w:vAlign w:val="center"/>
          </w:tcPr>
          <w:p w14:paraId="68ED8DD7"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t>11. Speaking Clearly</w:t>
            </w:r>
          </w:p>
        </w:tc>
        <w:tc>
          <w:tcPr>
            <w:tcW w:w="469" w:type="dxa"/>
            <w:vAlign w:val="center"/>
          </w:tcPr>
          <w:p w14:paraId="7C6761DF" w14:textId="4D06D793" w:rsidR="00426A52" w:rsidRPr="00640EB4" w:rsidRDefault="00426A52" w:rsidP="00426A52">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25229004"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39FBA16D"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56CA061"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33514B2F"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4</w:t>
            </w:r>
            <w:r w:rsidRPr="00640EB4">
              <w:rPr>
                <w:rFonts w:ascii="Times New Roman" w:hAnsi="Times New Roman"/>
                <w:sz w:val="22"/>
                <w:szCs w:val="22"/>
              </w:rPr>
              <w:t>. Climbing Stairs</w:t>
            </w:r>
          </w:p>
        </w:tc>
        <w:tc>
          <w:tcPr>
            <w:tcW w:w="469" w:type="dxa"/>
            <w:vAlign w:val="center"/>
          </w:tcPr>
          <w:p w14:paraId="50BE086A" w14:textId="40C12959" w:rsidR="00426A52" w:rsidRPr="00640EB4" w:rsidRDefault="00426A52" w:rsidP="00426A52">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2555A925"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6246B3BA"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D69C4C1" w14:textId="77777777" w:rsidR="00426A52" w:rsidRPr="00640EB4" w:rsidRDefault="00426A52" w:rsidP="00426A52">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295B4882" w14:textId="77777777" w:rsidTr="00640EB4">
        <w:tc>
          <w:tcPr>
            <w:tcW w:w="2186" w:type="dxa"/>
            <w:vAlign w:val="center"/>
          </w:tcPr>
          <w:p w14:paraId="483521F9"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12. Seeing Distant</w:t>
            </w:r>
          </w:p>
        </w:tc>
        <w:tc>
          <w:tcPr>
            <w:tcW w:w="469" w:type="dxa"/>
            <w:vAlign w:val="center"/>
          </w:tcPr>
          <w:p w14:paraId="3965317D"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A284EB1"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75FC4AC" w14:textId="0B1A716F"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3008FBBD"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63AE41D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2</w:t>
            </w:r>
            <w:r>
              <w:rPr>
                <w:rFonts w:ascii="Times New Roman" w:hAnsi="Times New Roman"/>
                <w:sz w:val="22"/>
                <w:szCs w:val="22"/>
              </w:rPr>
              <w:t>5</w:t>
            </w:r>
            <w:r w:rsidRPr="00640EB4">
              <w:rPr>
                <w:rFonts w:ascii="Times New Roman" w:hAnsi="Times New Roman"/>
                <w:sz w:val="22"/>
                <w:szCs w:val="22"/>
              </w:rPr>
              <w:t>. Balancing</w:t>
            </w:r>
          </w:p>
        </w:tc>
        <w:tc>
          <w:tcPr>
            <w:tcW w:w="469" w:type="dxa"/>
            <w:vAlign w:val="center"/>
          </w:tcPr>
          <w:p w14:paraId="2F21FB67"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45B66DC4"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029DDFC2" w14:textId="7245EFF6"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7D9DC9F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8658A7" w:rsidRPr="00640EB4" w14:paraId="114E45D8" w14:textId="77777777" w:rsidTr="00640EB4">
        <w:tc>
          <w:tcPr>
            <w:tcW w:w="2186" w:type="dxa"/>
            <w:vAlign w:val="center"/>
          </w:tcPr>
          <w:p w14:paraId="2DF95A00"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t>13. Seeing – Reading</w:t>
            </w:r>
          </w:p>
        </w:tc>
        <w:tc>
          <w:tcPr>
            <w:tcW w:w="469" w:type="dxa"/>
            <w:vAlign w:val="center"/>
          </w:tcPr>
          <w:p w14:paraId="51FE835F"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2C02B765"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469" w:type="dxa"/>
            <w:vAlign w:val="center"/>
          </w:tcPr>
          <w:p w14:paraId="7F425609" w14:textId="5C61BB7A" w:rsidR="008658A7" w:rsidRPr="00640EB4" w:rsidRDefault="008658A7" w:rsidP="008658A7">
            <w:pPr>
              <w:rPr>
                <w:rFonts w:ascii="Times New Roman" w:hAnsi="Times New Roman"/>
                <w:b/>
                <w:bCs/>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469" w:type="dxa"/>
            <w:vAlign w:val="center"/>
          </w:tcPr>
          <w:p w14:paraId="2EEB87E3" w14:textId="77777777" w:rsidR="008658A7" w:rsidRPr="00640EB4" w:rsidRDefault="008658A7" w:rsidP="008658A7">
            <w:pPr>
              <w:rPr>
                <w:rFonts w:ascii="Times New Roman" w:hAnsi="Times New Roman"/>
                <w:b/>
                <w:bCs/>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3120" w:type="dxa"/>
            <w:vAlign w:val="center"/>
          </w:tcPr>
          <w:p w14:paraId="1CC8E99B" w14:textId="77777777" w:rsidR="008658A7" w:rsidRPr="00640EB4" w:rsidRDefault="008658A7" w:rsidP="008658A7">
            <w:pPr>
              <w:rPr>
                <w:rFonts w:ascii="Times New Roman" w:hAnsi="Times New Roman"/>
                <w:b/>
                <w:bCs/>
                <w:sz w:val="22"/>
                <w:szCs w:val="22"/>
              </w:rPr>
            </w:pPr>
          </w:p>
        </w:tc>
        <w:tc>
          <w:tcPr>
            <w:tcW w:w="469" w:type="dxa"/>
            <w:vAlign w:val="center"/>
          </w:tcPr>
          <w:p w14:paraId="62B6A67D" w14:textId="77777777" w:rsidR="008658A7" w:rsidRPr="00640EB4" w:rsidRDefault="008658A7" w:rsidP="008658A7">
            <w:pPr>
              <w:rPr>
                <w:rFonts w:ascii="Times New Roman" w:hAnsi="Times New Roman"/>
                <w:b/>
                <w:bCs/>
                <w:sz w:val="22"/>
                <w:szCs w:val="22"/>
              </w:rPr>
            </w:pPr>
          </w:p>
        </w:tc>
        <w:tc>
          <w:tcPr>
            <w:tcW w:w="469" w:type="dxa"/>
            <w:vAlign w:val="center"/>
          </w:tcPr>
          <w:p w14:paraId="141DF8AF" w14:textId="77777777" w:rsidR="008658A7" w:rsidRPr="00640EB4" w:rsidRDefault="008658A7" w:rsidP="008658A7">
            <w:pPr>
              <w:rPr>
                <w:rFonts w:ascii="Times New Roman" w:hAnsi="Times New Roman"/>
                <w:b/>
                <w:bCs/>
                <w:sz w:val="22"/>
                <w:szCs w:val="22"/>
              </w:rPr>
            </w:pPr>
          </w:p>
        </w:tc>
        <w:tc>
          <w:tcPr>
            <w:tcW w:w="469" w:type="dxa"/>
            <w:vAlign w:val="center"/>
          </w:tcPr>
          <w:p w14:paraId="5CD9FAEF" w14:textId="77777777" w:rsidR="008658A7" w:rsidRPr="00640EB4" w:rsidRDefault="008658A7" w:rsidP="008658A7">
            <w:pPr>
              <w:rPr>
                <w:rFonts w:ascii="Times New Roman" w:hAnsi="Times New Roman"/>
                <w:b/>
                <w:bCs/>
                <w:sz w:val="22"/>
                <w:szCs w:val="22"/>
              </w:rPr>
            </w:pPr>
          </w:p>
        </w:tc>
        <w:tc>
          <w:tcPr>
            <w:tcW w:w="469" w:type="dxa"/>
            <w:vAlign w:val="center"/>
          </w:tcPr>
          <w:p w14:paraId="317C86DB" w14:textId="77777777" w:rsidR="008658A7" w:rsidRPr="00640EB4" w:rsidRDefault="008658A7" w:rsidP="008658A7">
            <w:pPr>
              <w:rPr>
                <w:rFonts w:ascii="Times New Roman" w:hAnsi="Times New Roman"/>
                <w:b/>
                <w:bCs/>
                <w:sz w:val="22"/>
                <w:szCs w:val="22"/>
              </w:rPr>
            </w:pPr>
          </w:p>
        </w:tc>
      </w:tr>
    </w:tbl>
    <w:p w14:paraId="02DA317C" w14:textId="77777777" w:rsidR="0047603D" w:rsidRPr="00640EB4" w:rsidRDefault="0047603D" w:rsidP="0047603D">
      <w:pPr>
        <w:jc w:val="both"/>
        <w:rPr>
          <w:rFonts w:ascii="Times New Roman" w:hAnsi="Times New Roman"/>
          <w:b/>
          <w:bCs/>
          <w:sz w:val="22"/>
          <w:szCs w:val="22"/>
        </w:rPr>
      </w:pPr>
    </w:p>
    <w:p w14:paraId="45D2CA76" w14:textId="77777777" w:rsidR="00AB685E" w:rsidRDefault="00897367" w:rsidP="0047603D">
      <w:pPr>
        <w:jc w:val="both"/>
        <w:rPr>
          <w:rFonts w:ascii="Times New Roman" w:hAnsi="Times New Roman"/>
          <w:b/>
          <w:bCs/>
          <w:sz w:val="22"/>
          <w:szCs w:val="22"/>
        </w:rPr>
      </w:pPr>
      <w:r>
        <w:rPr>
          <w:rFonts w:ascii="Times New Roman" w:hAnsi="Times New Roman"/>
          <w:b/>
          <w:bCs/>
          <w:sz w:val="22"/>
          <w:szCs w:val="22"/>
        </w:rPr>
        <w:t xml:space="preserve">  </w:t>
      </w:r>
    </w:p>
    <w:p w14:paraId="24B5F791" w14:textId="77777777" w:rsidR="00AB685E" w:rsidRDefault="00AB685E" w:rsidP="0047603D">
      <w:pPr>
        <w:jc w:val="both"/>
        <w:rPr>
          <w:rFonts w:ascii="Times New Roman" w:hAnsi="Times New Roman"/>
          <w:b/>
          <w:bCs/>
          <w:sz w:val="22"/>
          <w:szCs w:val="22"/>
        </w:rPr>
      </w:pPr>
    </w:p>
    <w:p w14:paraId="07A91680" w14:textId="42ADE84F" w:rsidR="0047603D" w:rsidRPr="00640EB4" w:rsidRDefault="003B587D" w:rsidP="0047603D">
      <w:pPr>
        <w:jc w:val="both"/>
        <w:rPr>
          <w:rFonts w:ascii="Times New Roman" w:hAnsi="Times New Roman"/>
          <w:b/>
          <w:bCs/>
          <w:sz w:val="22"/>
          <w:szCs w:val="22"/>
        </w:rPr>
      </w:pPr>
      <w:r w:rsidRPr="00640EB4">
        <w:rPr>
          <w:rFonts w:ascii="Times New Roman" w:hAnsi="Times New Roman"/>
          <w:b/>
          <w:bCs/>
          <w:sz w:val="22"/>
          <w:szCs w:val="22"/>
        </w:rPr>
        <w:lastRenderedPageBreak/>
        <w:t xml:space="preserve">FREQUENCY </w:t>
      </w:r>
      <w:r w:rsidR="0047603D" w:rsidRPr="00640EB4">
        <w:rPr>
          <w:rFonts w:ascii="Times New Roman" w:hAnsi="Times New Roman"/>
          <w:b/>
          <w:bCs/>
          <w:sz w:val="22"/>
          <w:szCs w:val="22"/>
        </w:rPr>
        <w:t>KEY:</w:t>
      </w:r>
    </w:p>
    <w:tbl>
      <w:tblPr>
        <w:tblW w:w="0" w:type="auto"/>
        <w:tblInd w:w="82" w:type="dxa"/>
        <w:tblLayout w:type="fixed"/>
        <w:tblCellMar>
          <w:left w:w="100" w:type="dxa"/>
          <w:right w:w="100" w:type="dxa"/>
        </w:tblCellMar>
        <w:tblLook w:val="0000" w:firstRow="0" w:lastRow="0" w:firstColumn="0" w:lastColumn="0" w:noHBand="0" w:noVBand="0"/>
      </w:tblPr>
      <w:tblGrid>
        <w:gridCol w:w="4518"/>
      </w:tblGrid>
      <w:tr w:rsidR="0047603D" w:rsidRPr="00640EB4" w14:paraId="5E02361E" w14:textId="77777777" w:rsidTr="002005D2">
        <w:trPr>
          <w:cantSplit/>
          <w:trHeight w:val="403"/>
        </w:trPr>
        <w:tc>
          <w:tcPr>
            <w:tcW w:w="4518" w:type="dxa"/>
            <w:tcBorders>
              <w:top w:val="single" w:sz="6" w:space="0" w:color="auto"/>
              <w:left w:val="single" w:sz="6" w:space="0" w:color="auto"/>
              <w:bottom w:val="single" w:sz="6" w:space="0" w:color="auto"/>
              <w:right w:val="single" w:sz="6" w:space="0" w:color="auto"/>
            </w:tcBorders>
          </w:tcPr>
          <w:p w14:paraId="7CD0E5AB"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 - Occasionally, less than 33% of work time</w:t>
            </w:r>
          </w:p>
          <w:p w14:paraId="7507D8A7"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 -  Frequently, 34 - 66% of the work time</w:t>
            </w:r>
          </w:p>
          <w:p w14:paraId="490F8637" w14:textId="17C6567B"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 xml:space="preserve">C - Constantly, 67% - 100% of the time </w:t>
            </w:r>
          </w:p>
          <w:p w14:paraId="739CB615"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15E30BB8" w14:textId="77777777" w:rsidR="00054BC4" w:rsidRPr="00640EB4" w:rsidRDefault="00BC0947" w:rsidP="00BC094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szCs w:val="22"/>
        </w:rPr>
      </w:pPr>
      <w:r w:rsidRPr="00640EB4">
        <w:rPr>
          <w:rFonts w:ascii="Times New Roman" w:hAnsi="Times New Roman"/>
          <w:sz w:val="22"/>
          <w:szCs w:val="22"/>
        </w:rPr>
        <w:tab/>
      </w:r>
    </w:p>
    <w:tbl>
      <w:tblPr>
        <w:tblW w:w="964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648"/>
      </w:tblGrid>
      <w:tr w:rsidR="00F33B8E" w:rsidRPr="00640EB4" w14:paraId="7A38A1A7" w14:textId="77777777" w:rsidTr="001C5076">
        <w:trPr>
          <w:cantSplit/>
          <w:trHeight w:val="403"/>
        </w:trPr>
        <w:tc>
          <w:tcPr>
            <w:tcW w:w="9648" w:type="dxa"/>
            <w:shd w:val="clear" w:color="auto" w:fill="FFFFFF"/>
            <w:vAlign w:val="center"/>
          </w:tcPr>
          <w:p w14:paraId="42455E1F" w14:textId="77777777" w:rsidR="00F33B8E" w:rsidRPr="00640EB4" w:rsidRDefault="00F33B8E" w:rsidP="00031D87">
            <w:pPr>
              <w:rPr>
                <w:rFonts w:ascii="Times New Roman" w:hAnsi="Times New Roman"/>
                <w:sz w:val="22"/>
                <w:szCs w:val="22"/>
              </w:rPr>
            </w:pPr>
            <w:r w:rsidRPr="00640EB4">
              <w:rPr>
                <w:rFonts w:ascii="Times New Roman" w:hAnsi="Times New Roman"/>
                <w:b/>
                <w:bCs/>
                <w:sz w:val="24"/>
                <w:szCs w:val="22"/>
              </w:rPr>
              <w:t xml:space="preserve">IV. </w:t>
            </w:r>
            <w:r w:rsidR="00031D87" w:rsidRPr="00640EB4">
              <w:rPr>
                <w:rFonts w:ascii="Times New Roman" w:hAnsi="Times New Roman"/>
                <w:b/>
                <w:bCs/>
                <w:sz w:val="24"/>
                <w:szCs w:val="22"/>
              </w:rPr>
              <w:t xml:space="preserve">Special Comments  Related to Essential </w:t>
            </w:r>
            <w:r w:rsidRPr="00640EB4">
              <w:rPr>
                <w:rFonts w:ascii="Times New Roman" w:hAnsi="Times New Roman"/>
                <w:b/>
                <w:bCs/>
                <w:sz w:val="24"/>
                <w:szCs w:val="22"/>
              </w:rPr>
              <w:t>Physical Activities</w:t>
            </w:r>
          </w:p>
        </w:tc>
      </w:tr>
    </w:tbl>
    <w:p w14:paraId="699E6E10" w14:textId="77777777" w:rsidR="00F33B8E" w:rsidRPr="00640EB4" w:rsidRDefault="00F33B8E" w:rsidP="00F33B8E">
      <w:pPr>
        <w:rPr>
          <w:rFonts w:ascii="Times New Roman" w:hAnsi="Times New Roman"/>
          <w:b/>
          <w:bCs/>
          <w:sz w:val="22"/>
          <w:szCs w:val="22"/>
        </w:rPr>
      </w:pPr>
    </w:p>
    <w:p w14:paraId="7DF15950" w14:textId="3911DCD9" w:rsidR="00031D87" w:rsidRPr="00426A52" w:rsidRDefault="00C36D03" w:rsidP="00F33B8E">
      <w:pPr>
        <w:rPr>
          <w:rFonts w:ascii="Times New Roman" w:hAnsi="Times New Roman"/>
          <w:sz w:val="22"/>
          <w:szCs w:val="22"/>
        </w:rPr>
      </w:pPr>
      <w:r>
        <w:rPr>
          <w:rFonts w:ascii="Times New Roman" w:hAnsi="Times New Roman"/>
          <w:sz w:val="22"/>
          <w:szCs w:val="22"/>
        </w:rPr>
        <w:t>NA</w:t>
      </w:r>
    </w:p>
    <w:p w14:paraId="41009435" w14:textId="77777777" w:rsidR="00136DA5" w:rsidRPr="00640EB4" w:rsidRDefault="00136DA5" w:rsidP="004760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689E12BA" w14:textId="77777777" w:rsidTr="001C5076">
        <w:trPr>
          <w:cantSplit/>
          <w:trHeight w:val="403"/>
        </w:trPr>
        <w:tc>
          <w:tcPr>
            <w:tcW w:w="9828" w:type="dxa"/>
            <w:shd w:val="clear" w:color="auto" w:fill="FFFFFF"/>
            <w:vAlign w:val="center"/>
          </w:tcPr>
          <w:p w14:paraId="4E4282BB" w14:textId="77777777" w:rsidR="0047603D" w:rsidRPr="00640EB4" w:rsidRDefault="00F33B8E" w:rsidP="000F3DA2">
            <w:pPr>
              <w:rPr>
                <w:rFonts w:ascii="Times New Roman" w:hAnsi="Times New Roman"/>
                <w:sz w:val="22"/>
                <w:szCs w:val="22"/>
              </w:rPr>
            </w:pPr>
            <w:r w:rsidRPr="00640EB4">
              <w:rPr>
                <w:rFonts w:ascii="Times New Roman" w:hAnsi="Times New Roman"/>
                <w:b/>
                <w:bCs/>
                <w:sz w:val="24"/>
                <w:szCs w:val="22"/>
              </w:rPr>
              <w:t>V</w:t>
            </w:r>
            <w:r w:rsidR="0047603D" w:rsidRPr="00640EB4">
              <w:rPr>
                <w:rFonts w:ascii="Times New Roman" w:hAnsi="Times New Roman"/>
                <w:b/>
                <w:bCs/>
                <w:sz w:val="24"/>
                <w:szCs w:val="22"/>
              </w:rPr>
              <w:t xml:space="preserve">. </w:t>
            </w:r>
            <w:r w:rsidR="00503795" w:rsidRPr="0097646C">
              <w:rPr>
                <w:rFonts w:ascii="Times New Roman" w:hAnsi="Times New Roman"/>
                <w:b/>
                <w:bCs/>
                <w:sz w:val="24"/>
                <w:szCs w:val="22"/>
              </w:rPr>
              <w:t xml:space="preserve">Essential </w:t>
            </w:r>
            <w:r w:rsidR="0047603D" w:rsidRPr="0097646C">
              <w:rPr>
                <w:rFonts w:ascii="Times New Roman" w:hAnsi="Times New Roman"/>
                <w:b/>
                <w:bCs/>
                <w:sz w:val="24"/>
                <w:szCs w:val="22"/>
              </w:rPr>
              <w:t>Environmental Requirements</w:t>
            </w:r>
            <w:r w:rsidR="00503795" w:rsidRPr="0097646C">
              <w:rPr>
                <w:rFonts w:ascii="Times New Roman" w:hAnsi="Times New Roman"/>
                <w:b/>
                <w:bCs/>
                <w:sz w:val="24"/>
                <w:szCs w:val="22"/>
              </w:rPr>
              <w:t xml:space="preserve"> of the Job</w:t>
            </w:r>
          </w:p>
        </w:tc>
      </w:tr>
    </w:tbl>
    <w:p w14:paraId="13415EC3" w14:textId="77777777" w:rsidR="00897367" w:rsidRDefault="00897367" w:rsidP="001C5076">
      <w:pPr>
        <w:ind w:left="-180"/>
        <w:rPr>
          <w:rFonts w:ascii="Times New Roman" w:hAnsi="Times New Roman"/>
          <w:sz w:val="22"/>
          <w:szCs w:val="22"/>
        </w:rPr>
      </w:pPr>
    </w:p>
    <w:p w14:paraId="4DDD159D" w14:textId="77777777" w:rsidR="0047603D" w:rsidRPr="00640EB4" w:rsidRDefault="0047603D" w:rsidP="001C5076">
      <w:pPr>
        <w:ind w:left="-180"/>
        <w:rPr>
          <w:rFonts w:ascii="Times New Roman" w:hAnsi="Times New Roman"/>
          <w:sz w:val="22"/>
          <w:szCs w:val="22"/>
        </w:rPr>
      </w:pPr>
      <w:r w:rsidRPr="00640EB4">
        <w:rPr>
          <w:rFonts w:ascii="Times New Roman" w:hAnsi="Times New Roman"/>
          <w:sz w:val="22"/>
          <w:szCs w:val="22"/>
        </w:rPr>
        <w:t xml:space="preserve">The work environment characteristics described here are representative of those that the employee encounters while performing the essential functions of this job. </w:t>
      </w:r>
      <w:r w:rsidR="000227C7" w:rsidRPr="00640EB4">
        <w:rPr>
          <w:rFonts w:ascii="Times New Roman" w:hAnsi="Times New Roman"/>
          <w:sz w:val="22"/>
          <w:szCs w:val="22"/>
        </w:rPr>
        <w:t>The work environment could vary depending on the location of the job.  For those jobs that are remote or isolated from immediate medical care, the environmental conditions are considered an essential function of the job.  Additionally, for those jobs that are performed in extreme climates, the ability to safely perform the duties in those conditions is also considered an essential function of the job.</w:t>
      </w:r>
    </w:p>
    <w:tbl>
      <w:tblPr>
        <w:tblW w:w="0" w:type="auto"/>
        <w:tblInd w:w="108" w:type="dxa"/>
        <w:tblLook w:val="00A0" w:firstRow="1" w:lastRow="0" w:firstColumn="1" w:lastColumn="0" w:noHBand="0" w:noVBand="0"/>
      </w:tblPr>
      <w:tblGrid>
        <w:gridCol w:w="4662"/>
        <w:gridCol w:w="619"/>
        <w:gridCol w:w="619"/>
        <w:gridCol w:w="619"/>
        <w:gridCol w:w="619"/>
      </w:tblGrid>
      <w:tr w:rsidR="005E24DF" w:rsidRPr="00640EB4" w14:paraId="1CF1A8F4" w14:textId="77777777" w:rsidTr="005E24DF">
        <w:trPr>
          <w:trHeight w:val="180"/>
        </w:trPr>
        <w:tc>
          <w:tcPr>
            <w:tcW w:w="4662" w:type="dxa"/>
            <w:vAlign w:val="center"/>
          </w:tcPr>
          <w:p w14:paraId="3592F969" w14:textId="77777777" w:rsidR="0047603D" w:rsidRPr="00640EB4" w:rsidRDefault="0047603D" w:rsidP="0047603D">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p>
        </w:tc>
        <w:tc>
          <w:tcPr>
            <w:tcW w:w="619" w:type="dxa"/>
            <w:vAlign w:val="center"/>
          </w:tcPr>
          <w:p w14:paraId="6276EEA9"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O</w:t>
            </w:r>
          </w:p>
        </w:tc>
        <w:tc>
          <w:tcPr>
            <w:tcW w:w="619" w:type="dxa"/>
            <w:vAlign w:val="center"/>
          </w:tcPr>
          <w:p w14:paraId="07AEA81C"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F</w:t>
            </w:r>
          </w:p>
        </w:tc>
        <w:tc>
          <w:tcPr>
            <w:tcW w:w="619" w:type="dxa"/>
            <w:vAlign w:val="center"/>
          </w:tcPr>
          <w:p w14:paraId="5273DE10"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C</w:t>
            </w:r>
          </w:p>
        </w:tc>
        <w:tc>
          <w:tcPr>
            <w:tcW w:w="619" w:type="dxa"/>
            <w:vAlign w:val="center"/>
          </w:tcPr>
          <w:p w14:paraId="421AE5E0" w14:textId="77777777" w:rsidR="0047603D" w:rsidRPr="00640EB4" w:rsidRDefault="0047603D" w:rsidP="0047603D">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b/>
                <w:bCs/>
                <w:sz w:val="22"/>
                <w:szCs w:val="22"/>
              </w:rPr>
              <w:t>N</w:t>
            </w:r>
          </w:p>
        </w:tc>
      </w:tr>
      <w:tr w:rsidR="005E24DF" w:rsidRPr="00640EB4" w14:paraId="09FEE415" w14:textId="77777777" w:rsidTr="005E24DF">
        <w:trPr>
          <w:trHeight w:val="297"/>
        </w:trPr>
        <w:tc>
          <w:tcPr>
            <w:tcW w:w="4662" w:type="dxa"/>
            <w:vAlign w:val="center"/>
          </w:tcPr>
          <w:p w14:paraId="7DEB65AA" w14:textId="04E0064C" w:rsidR="00C36D03" w:rsidRPr="00640EB4" w:rsidRDefault="00C36D03" w:rsidP="005E24DF">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 xml:space="preserve">01. Extreme Cold - Below 30 </w:t>
            </w:r>
            <w:r w:rsidRPr="00640EB4">
              <w:rPr>
                <w:rFonts w:ascii="Times New Roman" w:hAnsi="Times New Roman"/>
                <w:sz w:val="22"/>
                <w:szCs w:val="22"/>
                <w:vertAlign w:val="superscript"/>
              </w:rPr>
              <w:t>o</w:t>
            </w:r>
            <w:r w:rsidRPr="00640EB4">
              <w:rPr>
                <w:rFonts w:ascii="Times New Roman" w:hAnsi="Times New Roman"/>
                <w:sz w:val="22"/>
                <w:szCs w:val="22"/>
              </w:rPr>
              <w:t xml:space="preserve"> F</w:t>
            </w:r>
            <w:r>
              <w:rPr>
                <w:rFonts w:ascii="Times New Roman" w:hAnsi="Times New Roman"/>
                <w:sz w:val="22"/>
                <w:szCs w:val="22"/>
              </w:rPr>
              <w:t xml:space="preserve">   </w:t>
            </w:r>
            <w:r w:rsidR="005E24DF">
              <w:rPr>
                <w:rFonts w:ascii="Times New Roman" w:hAnsi="Times New Roman"/>
                <w:sz w:val="22"/>
                <w:szCs w:val="22"/>
              </w:rPr>
              <w:t xml:space="preserve">    </w:t>
            </w:r>
            <w:r>
              <w:rPr>
                <w:rFonts w:ascii="Times New Roman" w:hAnsi="Times New Roman"/>
                <w:sz w:val="22"/>
                <w:szCs w:val="22"/>
              </w:rPr>
              <w:t>Seasonal</w:t>
            </w:r>
          </w:p>
        </w:tc>
        <w:tc>
          <w:tcPr>
            <w:tcW w:w="619" w:type="dxa"/>
            <w:vAlign w:val="center"/>
          </w:tcPr>
          <w:p w14:paraId="4AA82078" w14:textId="77777777"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2EF28339" w14:textId="500DCEA6"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0"/>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28A0DD34" w14:textId="481C589A"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3E52CFE9" w14:textId="77777777"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5E24DF" w:rsidRPr="00640EB4" w14:paraId="1A81F53E" w14:textId="77777777" w:rsidTr="005E24DF">
        <w:trPr>
          <w:trHeight w:val="297"/>
        </w:trPr>
        <w:tc>
          <w:tcPr>
            <w:tcW w:w="4662" w:type="dxa"/>
            <w:vAlign w:val="center"/>
          </w:tcPr>
          <w:p w14:paraId="1280A338" w14:textId="0732FB36" w:rsidR="00C36D03" w:rsidRPr="00640EB4" w:rsidRDefault="00C36D03" w:rsidP="00C36D03">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 xml:space="preserve">02. Extreme Heat - Above 100 </w:t>
            </w:r>
            <w:r w:rsidRPr="00640EB4">
              <w:rPr>
                <w:rFonts w:ascii="Times New Roman" w:hAnsi="Times New Roman"/>
                <w:sz w:val="22"/>
                <w:szCs w:val="22"/>
                <w:vertAlign w:val="superscript"/>
              </w:rPr>
              <w:t>o</w:t>
            </w:r>
            <w:r w:rsidRPr="00640EB4">
              <w:rPr>
                <w:rFonts w:ascii="Times New Roman" w:hAnsi="Times New Roman"/>
                <w:sz w:val="22"/>
                <w:szCs w:val="22"/>
              </w:rPr>
              <w:t xml:space="preserve"> F</w:t>
            </w:r>
            <w:r w:rsidR="005E24DF">
              <w:rPr>
                <w:rFonts w:ascii="Times New Roman" w:hAnsi="Times New Roman"/>
                <w:sz w:val="22"/>
                <w:szCs w:val="22"/>
              </w:rPr>
              <w:t xml:space="preserve">     </w:t>
            </w:r>
            <w:r w:rsidR="005E24DF">
              <w:rPr>
                <w:rFonts w:ascii="Times New Roman" w:hAnsi="Times New Roman"/>
                <w:sz w:val="22"/>
                <w:szCs w:val="22"/>
              </w:rPr>
              <w:t>Seasonal</w:t>
            </w:r>
          </w:p>
        </w:tc>
        <w:tc>
          <w:tcPr>
            <w:tcW w:w="619" w:type="dxa"/>
            <w:vAlign w:val="center"/>
          </w:tcPr>
          <w:p w14:paraId="6C02478D" w14:textId="77777777"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2E7FCC82" w14:textId="31277E64"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0"/>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77D55A6F" w14:textId="7E54908F"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4EFB51E7" w14:textId="77777777" w:rsidR="00C36D03" w:rsidRPr="00640EB4" w:rsidRDefault="00C36D03" w:rsidP="00C36D03">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5E24DF" w:rsidRPr="00640EB4" w14:paraId="02FF212D" w14:textId="77777777" w:rsidTr="005E24DF">
        <w:trPr>
          <w:trHeight w:val="297"/>
        </w:trPr>
        <w:tc>
          <w:tcPr>
            <w:tcW w:w="4662" w:type="dxa"/>
            <w:vAlign w:val="center"/>
          </w:tcPr>
          <w:p w14:paraId="06AA1BB3" w14:textId="77777777" w:rsidR="00426A52" w:rsidRPr="00640EB4" w:rsidRDefault="00426A52" w:rsidP="00426A52">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03. Dryness</w:t>
            </w:r>
          </w:p>
        </w:tc>
        <w:tc>
          <w:tcPr>
            <w:tcW w:w="619" w:type="dxa"/>
            <w:vAlign w:val="center"/>
          </w:tcPr>
          <w:p w14:paraId="46F56324"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EE92FFF"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2E33442" w14:textId="6A9B0191"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4158B406"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33A0C" w:rsidRPr="00640EB4" w14:paraId="260A451E" w14:textId="77777777" w:rsidTr="005E24DF">
        <w:trPr>
          <w:trHeight w:val="297"/>
        </w:trPr>
        <w:tc>
          <w:tcPr>
            <w:tcW w:w="4662" w:type="dxa"/>
            <w:vAlign w:val="center"/>
          </w:tcPr>
          <w:p w14:paraId="10A86A68" w14:textId="77777777" w:rsidR="00A33A0C" w:rsidRPr="00640EB4" w:rsidRDefault="00A33A0C" w:rsidP="00A33A0C">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04. Wetness</w:t>
            </w:r>
          </w:p>
        </w:tc>
        <w:tc>
          <w:tcPr>
            <w:tcW w:w="619" w:type="dxa"/>
            <w:vAlign w:val="center"/>
          </w:tcPr>
          <w:p w14:paraId="2806CDF5" w14:textId="62913CAA"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0"/>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281806FF" w14:textId="58219D06"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3CD13A0E"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1AD079F"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5E24DF" w:rsidRPr="00640EB4" w14:paraId="09A17320" w14:textId="77777777" w:rsidTr="005E24DF">
        <w:trPr>
          <w:trHeight w:val="297"/>
        </w:trPr>
        <w:tc>
          <w:tcPr>
            <w:tcW w:w="4662" w:type="dxa"/>
            <w:vAlign w:val="center"/>
          </w:tcPr>
          <w:p w14:paraId="730A4804" w14:textId="77777777" w:rsidR="00426A52" w:rsidRPr="00640EB4" w:rsidRDefault="00426A52" w:rsidP="00426A52">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05. Humidity - Above 90%</w:t>
            </w:r>
          </w:p>
        </w:tc>
        <w:tc>
          <w:tcPr>
            <w:tcW w:w="619" w:type="dxa"/>
            <w:vAlign w:val="center"/>
          </w:tcPr>
          <w:p w14:paraId="6C79C387"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64EF879"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E9EF91E" w14:textId="7793034B"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63C7F8D2"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5E24DF" w:rsidRPr="00640EB4" w14:paraId="63B04827" w14:textId="77777777" w:rsidTr="005E24DF">
        <w:trPr>
          <w:trHeight w:val="297"/>
        </w:trPr>
        <w:tc>
          <w:tcPr>
            <w:tcW w:w="4662" w:type="dxa"/>
            <w:vAlign w:val="center"/>
          </w:tcPr>
          <w:p w14:paraId="11CA3625" w14:textId="77777777" w:rsidR="00426A52" w:rsidRPr="00640EB4" w:rsidRDefault="00426A52" w:rsidP="00426A52">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06. Noise - Over 85 Decibels</w:t>
            </w:r>
          </w:p>
        </w:tc>
        <w:tc>
          <w:tcPr>
            <w:tcW w:w="619" w:type="dxa"/>
            <w:vAlign w:val="center"/>
          </w:tcPr>
          <w:p w14:paraId="158BE0AB" w14:textId="3569A16A"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3236AE94"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6D42EEA"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518CE54"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5E24DF" w:rsidRPr="00640EB4" w14:paraId="3FB92B0B" w14:textId="77777777" w:rsidTr="005E24DF">
        <w:trPr>
          <w:trHeight w:val="297"/>
        </w:trPr>
        <w:tc>
          <w:tcPr>
            <w:tcW w:w="4662" w:type="dxa"/>
            <w:vAlign w:val="center"/>
          </w:tcPr>
          <w:p w14:paraId="7CCCDFA0" w14:textId="77777777" w:rsidR="00426A52" w:rsidRPr="00640EB4" w:rsidRDefault="00426A52" w:rsidP="00426A52">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07. Respirator - Breathing Apparatus</w:t>
            </w:r>
          </w:p>
        </w:tc>
        <w:tc>
          <w:tcPr>
            <w:tcW w:w="619" w:type="dxa"/>
            <w:vAlign w:val="center"/>
          </w:tcPr>
          <w:p w14:paraId="5AABE6B3"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FBE3852"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0F836CB8"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FEE9AE5" w14:textId="3892BF99"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r>
      <w:tr w:rsidR="005E24DF" w:rsidRPr="00640EB4" w14:paraId="29CDBAE9" w14:textId="77777777" w:rsidTr="005E24DF">
        <w:trPr>
          <w:trHeight w:val="297"/>
        </w:trPr>
        <w:tc>
          <w:tcPr>
            <w:tcW w:w="4662" w:type="dxa"/>
            <w:vAlign w:val="center"/>
          </w:tcPr>
          <w:p w14:paraId="3DB51565" w14:textId="77777777" w:rsidR="00426A52" w:rsidRPr="00640EB4" w:rsidRDefault="00426A52" w:rsidP="00426A52">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08. Confined/Cramped Spaces</w:t>
            </w:r>
          </w:p>
        </w:tc>
        <w:tc>
          <w:tcPr>
            <w:tcW w:w="619" w:type="dxa"/>
            <w:vAlign w:val="center"/>
          </w:tcPr>
          <w:p w14:paraId="670299B5"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69CFA2AC"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5DA08C3B" w14:textId="77777777"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733094EA" w14:textId="062CAD96" w:rsidR="00426A52" w:rsidRPr="00640EB4" w:rsidRDefault="00426A52" w:rsidP="00426A52">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r>
      <w:tr w:rsidR="00A33A0C" w:rsidRPr="00640EB4" w14:paraId="09C3444F" w14:textId="77777777" w:rsidTr="005E24DF">
        <w:trPr>
          <w:trHeight w:val="297"/>
        </w:trPr>
        <w:tc>
          <w:tcPr>
            <w:tcW w:w="4662" w:type="dxa"/>
            <w:vAlign w:val="center"/>
          </w:tcPr>
          <w:p w14:paraId="548857AE" w14:textId="77777777" w:rsidR="00A33A0C" w:rsidRPr="00640EB4" w:rsidRDefault="00A33A0C" w:rsidP="00A33A0C">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09. Elevated Heights</w:t>
            </w:r>
          </w:p>
        </w:tc>
        <w:tc>
          <w:tcPr>
            <w:tcW w:w="619" w:type="dxa"/>
            <w:vAlign w:val="center"/>
          </w:tcPr>
          <w:p w14:paraId="0D98A2A7" w14:textId="4AC9A3E3"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33A49E7C"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D60CF44"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15FC43D7" w14:textId="5AB761B2"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0"/>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r>
      <w:tr w:rsidR="00A33A0C" w:rsidRPr="00640EB4" w14:paraId="2843DC5A" w14:textId="77777777" w:rsidTr="005E24DF">
        <w:trPr>
          <w:trHeight w:val="297"/>
        </w:trPr>
        <w:tc>
          <w:tcPr>
            <w:tcW w:w="4662" w:type="dxa"/>
            <w:vAlign w:val="center"/>
          </w:tcPr>
          <w:p w14:paraId="23203CD4" w14:textId="77777777" w:rsidR="00A33A0C" w:rsidRPr="00640EB4" w:rsidRDefault="00A33A0C" w:rsidP="00A33A0C">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10. Working Around/With People</w:t>
            </w:r>
            <w:r w:rsidRPr="00640EB4">
              <w:rPr>
                <w:rFonts w:ascii="Times New Roman" w:hAnsi="Times New Roman"/>
                <w:sz w:val="22"/>
                <w:szCs w:val="22"/>
              </w:rPr>
              <w:tab/>
            </w:r>
          </w:p>
        </w:tc>
        <w:tc>
          <w:tcPr>
            <w:tcW w:w="619" w:type="dxa"/>
            <w:vAlign w:val="center"/>
          </w:tcPr>
          <w:p w14:paraId="26CA5859"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BAC252D"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561AF6D4" w14:textId="2E57D67C"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637C07CB"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r w:rsidR="00A33A0C" w:rsidRPr="00640EB4" w14:paraId="15941F26" w14:textId="77777777" w:rsidTr="005E24DF">
        <w:trPr>
          <w:trHeight w:val="297"/>
        </w:trPr>
        <w:tc>
          <w:tcPr>
            <w:tcW w:w="4662" w:type="dxa"/>
            <w:vAlign w:val="center"/>
          </w:tcPr>
          <w:p w14:paraId="4E6927DC" w14:textId="77777777" w:rsidR="00A33A0C" w:rsidRPr="00640EB4" w:rsidRDefault="00A33A0C" w:rsidP="00A33A0C">
            <w:pPr>
              <w:pStyle w:val="Footer"/>
              <w:tabs>
                <w:tab w:val="clear" w:pos="8640"/>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r w:rsidRPr="00640EB4">
              <w:rPr>
                <w:rFonts w:ascii="Times New Roman" w:hAnsi="Times New Roman"/>
                <w:sz w:val="22"/>
                <w:szCs w:val="22"/>
              </w:rPr>
              <w:t>11. Working Alone</w:t>
            </w:r>
          </w:p>
        </w:tc>
        <w:tc>
          <w:tcPr>
            <w:tcW w:w="619" w:type="dxa"/>
            <w:vAlign w:val="center"/>
          </w:tcPr>
          <w:p w14:paraId="332B017C" w14:textId="569BE443"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separate"/>
            </w:r>
            <w:r>
              <w:rPr>
                <w:rFonts w:ascii="Times New Roman" w:hAnsi="Times New Roman"/>
                <w:sz w:val="22"/>
                <w:szCs w:val="22"/>
              </w:rPr>
              <w:fldChar w:fldCharType="end"/>
            </w:r>
          </w:p>
        </w:tc>
        <w:tc>
          <w:tcPr>
            <w:tcW w:w="619" w:type="dxa"/>
            <w:vAlign w:val="center"/>
          </w:tcPr>
          <w:p w14:paraId="13E4AE5E"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47020817"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c>
          <w:tcPr>
            <w:tcW w:w="619" w:type="dxa"/>
            <w:vAlign w:val="center"/>
          </w:tcPr>
          <w:p w14:paraId="33FD402F" w14:textId="77777777" w:rsidR="00A33A0C" w:rsidRPr="00640EB4" w:rsidRDefault="00A33A0C" w:rsidP="00A33A0C">
            <w:pPr>
              <w:tabs>
                <w:tab w:val="left" w:pos="720"/>
                <w:tab w:val="left" w:pos="1440"/>
                <w:tab w:val="left" w:pos="2160"/>
                <w:tab w:val="left" w:pos="2880"/>
                <w:tab w:val="left" w:pos="3600"/>
                <w:tab w:val="left" w:pos="4320"/>
                <w:tab w:val="left" w:pos="5040"/>
                <w:tab w:val="left" w:pos="5760"/>
                <w:tab w:val="left" w:pos="6480"/>
              </w:tabs>
              <w:jc w:val="center"/>
              <w:rPr>
                <w:rFonts w:ascii="Times New Roman" w:hAnsi="Times New Roman"/>
                <w:sz w:val="22"/>
                <w:szCs w:val="22"/>
              </w:rPr>
            </w:pPr>
            <w:r w:rsidRPr="00640EB4">
              <w:rPr>
                <w:rFonts w:ascii="Times New Roman" w:hAnsi="Times New Roman"/>
                <w:sz w:val="22"/>
                <w:szCs w:val="22"/>
              </w:rPr>
              <w:fldChar w:fldCharType="begin">
                <w:ffData>
                  <w:name w:val=""/>
                  <w:enabled/>
                  <w:calcOnExit w:val="0"/>
                  <w:checkBox>
                    <w:sizeAuto/>
                    <w:default w:val="0"/>
                  </w:checkBox>
                </w:ffData>
              </w:fldChar>
            </w:r>
            <w:r w:rsidRPr="00640EB4">
              <w:rPr>
                <w:rFonts w:ascii="Times New Roman" w:hAnsi="Times New Roman"/>
                <w:sz w:val="22"/>
                <w:szCs w:val="22"/>
              </w:rPr>
              <w:instrText xml:space="preserve"> FORMCHECKBOX </w:instrText>
            </w:r>
            <w:r w:rsidRPr="00640EB4">
              <w:rPr>
                <w:rFonts w:ascii="Times New Roman" w:hAnsi="Times New Roman"/>
                <w:sz w:val="22"/>
                <w:szCs w:val="22"/>
              </w:rPr>
            </w:r>
            <w:r w:rsidRPr="00640EB4">
              <w:rPr>
                <w:rFonts w:ascii="Times New Roman" w:hAnsi="Times New Roman"/>
                <w:sz w:val="22"/>
                <w:szCs w:val="22"/>
              </w:rPr>
              <w:fldChar w:fldCharType="separate"/>
            </w:r>
            <w:r w:rsidRPr="00640EB4">
              <w:rPr>
                <w:rFonts w:ascii="Times New Roman" w:hAnsi="Times New Roman"/>
                <w:sz w:val="22"/>
                <w:szCs w:val="22"/>
              </w:rPr>
              <w:fldChar w:fldCharType="end"/>
            </w:r>
          </w:p>
        </w:tc>
      </w:tr>
    </w:tbl>
    <w:p w14:paraId="6E7BA0A3" w14:textId="77777777" w:rsidR="003B587D" w:rsidRPr="00640EB4" w:rsidRDefault="0047603D" w:rsidP="00897367">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b/>
          <w:bCs/>
          <w:sz w:val="22"/>
          <w:szCs w:val="22"/>
        </w:rPr>
      </w:pPr>
      <w:r w:rsidRPr="00640EB4">
        <w:rPr>
          <w:rFonts w:ascii="Times New Roman" w:hAnsi="Times New Roman"/>
          <w:sz w:val="22"/>
          <w:szCs w:val="22"/>
        </w:rPr>
        <w:tab/>
      </w:r>
    </w:p>
    <w:p w14:paraId="17CE7106" w14:textId="77777777" w:rsidR="0047603D" w:rsidRPr="00640EB4" w:rsidRDefault="00897367" w:rsidP="0047603D">
      <w:pPr>
        <w:rPr>
          <w:rFonts w:ascii="Times New Roman" w:hAnsi="Times New Roman"/>
          <w:b/>
          <w:bCs/>
          <w:sz w:val="22"/>
          <w:szCs w:val="22"/>
        </w:rPr>
      </w:pPr>
      <w:r>
        <w:rPr>
          <w:rFonts w:ascii="Times New Roman" w:hAnsi="Times New Roman"/>
          <w:b/>
          <w:bCs/>
          <w:sz w:val="22"/>
          <w:szCs w:val="22"/>
        </w:rPr>
        <w:t xml:space="preserve">  </w:t>
      </w:r>
      <w:r w:rsidR="003B587D" w:rsidRPr="00640EB4">
        <w:rPr>
          <w:rFonts w:ascii="Times New Roman" w:hAnsi="Times New Roman"/>
          <w:b/>
          <w:bCs/>
          <w:sz w:val="22"/>
          <w:szCs w:val="22"/>
        </w:rPr>
        <w:t xml:space="preserve">FREQUENCY </w:t>
      </w:r>
      <w:r w:rsidR="0047603D" w:rsidRPr="00640EB4">
        <w:rPr>
          <w:rFonts w:ascii="Times New Roman" w:hAnsi="Times New Roman"/>
          <w:b/>
          <w:bCs/>
          <w:sz w:val="22"/>
          <w:szCs w:val="22"/>
        </w:rPr>
        <w:t>KEY:</w:t>
      </w:r>
    </w:p>
    <w:tbl>
      <w:tblPr>
        <w:tblW w:w="0" w:type="auto"/>
        <w:tblInd w:w="100" w:type="dxa"/>
        <w:tblLayout w:type="fixed"/>
        <w:tblCellMar>
          <w:left w:w="100" w:type="dxa"/>
          <w:right w:w="100" w:type="dxa"/>
        </w:tblCellMar>
        <w:tblLook w:val="0000" w:firstRow="0" w:lastRow="0" w:firstColumn="0" w:lastColumn="0" w:noHBand="0" w:noVBand="0"/>
      </w:tblPr>
      <w:tblGrid>
        <w:gridCol w:w="4500"/>
      </w:tblGrid>
      <w:tr w:rsidR="0047603D" w:rsidRPr="00640EB4" w14:paraId="31C46786" w14:textId="77777777" w:rsidTr="0047603D">
        <w:trPr>
          <w:cantSplit/>
          <w:trHeight w:val="403"/>
        </w:trPr>
        <w:tc>
          <w:tcPr>
            <w:tcW w:w="4500" w:type="dxa"/>
            <w:tcBorders>
              <w:top w:val="single" w:sz="6" w:space="0" w:color="auto"/>
              <w:left w:val="single" w:sz="6" w:space="0" w:color="auto"/>
              <w:bottom w:val="single" w:sz="6" w:space="0" w:color="auto"/>
              <w:right w:val="single" w:sz="6" w:space="0" w:color="auto"/>
            </w:tcBorders>
          </w:tcPr>
          <w:p w14:paraId="65D2A48E"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O - Occasionally, less than 33% of work time</w:t>
            </w:r>
          </w:p>
          <w:p w14:paraId="5CFFD053"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F -  Frequently, 34 - 66% of the work time</w:t>
            </w:r>
          </w:p>
          <w:p w14:paraId="5CE7D9D7" w14:textId="2EF06901"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 xml:space="preserve">C - Constantly, 67% - 100% of the time </w:t>
            </w:r>
          </w:p>
          <w:p w14:paraId="459CF734"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56C44D28" w14:textId="77777777" w:rsidR="00054BC4" w:rsidRPr="00640EB4" w:rsidRDefault="00054BC4" w:rsidP="0047603D">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3BEEC757" w14:textId="77777777" w:rsidTr="001C5076">
        <w:trPr>
          <w:cantSplit/>
          <w:trHeight w:val="403"/>
        </w:trPr>
        <w:tc>
          <w:tcPr>
            <w:tcW w:w="9828" w:type="dxa"/>
            <w:shd w:val="clear" w:color="auto" w:fill="FFFFFF"/>
            <w:vAlign w:val="center"/>
          </w:tcPr>
          <w:p w14:paraId="43D0CA54" w14:textId="77777777" w:rsidR="0047603D" w:rsidRPr="00640EB4" w:rsidRDefault="0047603D" w:rsidP="000F3DA2">
            <w:pPr>
              <w:rPr>
                <w:rFonts w:ascii="Times New Roman" w:hAnsi="Times New Roman"/>
                <w:sz w:val="22"/>
                <w:szCs w:val="22"/>
              </w:rPr>
            </w:pPr>
            <w:r w:rsidRPr="00640EB4">
              <w:rPr>
                <w:rFonts w:ascii="Times New Roman" w:hAnsi="Times New Roman"/>
                <w:b/>
                <w:bCs/>
                <w:sz w:val="24"/>
                <w:szCs w:val="22"/>
              </w:rPr>
              <w:t>V</w:t>
            </w:r>
            <w:r w:rsidR="00031D87" w:rsidRPr="00640EB4">
              <w:rPr>
                <w:rFonts w:ascii="Times New Roman" w:hAnsi="Times New Roman"/>
                <w:b/>
                <w:bCs/>
                <w:sz w:val="24"/>
                <w:szCs w:val="22"/>
              </w:rPr>
              <w:t>I</w:t>
            </w:r>
            <w:r w:rsidRPr="00640EB4">
              <w:rPr>
                <w:rFonts w:ascii="Times New Roman" w:hAnsi="Times New Roman"/>
                <w:b/>
                <w:bCs/>
                <w:sz w:val="24"/>
                <w:szCs w:val="22"/>
              </w:rPr>
              <w:t>. Airborne Contaminants &amp;</w:t>
            </w:r>
            <w:r w:rsidRPr="00640EB4">
              <w:rPr>
                <w:rFonts w:ascii="Times New Roman" w:hAnsi="Times New Roman"/>
                <w:sz w:val="24"/>
                <w:szCs w:val="22"/>
              </w:rPr>
              <w:t xml:space="preserve"> </w:t>
            </w:r>
            <w:r w:rsidRPr="00640EB4">
              <w:rPr>
                <w:rFonts w:ascii="Times New Roman" w:hAnsi="Times New Roman"/>
                <w:b/>
                <w:bCs/>
                <w:sz w:val="24"/>
                <w:szCs w:val="22"/>
              </w:rPr>
              <w:t>Chemicals</w:t>
            </w:r>
            <w:r w:rsidRPr="00640EB4">
              <w:rPr>
                <w:rFonts w:ascii="Times New Roman" w:hAnsi="Times New Roman"/>
                <w:sz w:val="24"/>
                <w:szCs w:val="22"/>
              </w:rPr>
              <w:t xml:space="preserve"> </w:t>
            </w:r>
            <w:r w:rsidRPr="00640EB4">
              <w:rPr>
                <w:rFonts w:ascii="Times New Roman" w:hAnsi="Times New Roman"/>
                <w:b/>
                <w:bCs/>
                <w:sz w:val="24"/>
                <w:szCs w:val="22"/>
              </w:rPr>
              <w:t>in Work Environment</w:t>
            </w:r>
          </w:p>
        </w:tc>
      </w:tr>
    </w:tbl>
    <w:p w14:paraId="526231BE" w14:textId="77777777" w:rsidR="00897367" w:rsidRDefault="00897367" w:rsidP="001C5076">
      <w:pPr>
        <w:pStyle w:val="Footer"/>
        <w:tabs>
          <w:tab w:val="clear" w:pos="4320"/>
          <w:tab w:val="clear" w:pos="8640"/>
        </w:tabs>
        <w:ind w:left="-180"/>
        <w:rPr>
          <w:rFonts w:ascii="Times New Roman" w:hAnsi="Times New Roman"/>
          <w:sz w:val="22"/>
          <w:szCs w:val="22"/>
          <w:highlight w:val="yellow"/>
        </w:rPr>
      </w:pPr>
    </w:p>
    <w:p w14:paraId="1C1B1766" w14:textId="5F530BD1" w:rsidR="00417AC5" w:rsidRPr="00640EB4" w:rsidRDefault="00417AC5" w:rsidP="001C5076">
      <w:pPr>
        <w:pStyle w:val="Footer"/>
        <w:ind w:left="-180"/>
        <w:rPr>
          <w:rFonts w:ascii="Times New Roman" w:hAnsi="Times New Roman"/>
          <w:sz w:val="22"/>
          <w:szCs w:val="22"/>
        </w:rPr>
      </w:pPr>
      <w:r w:rsidRPr="00640EB4">
        <w:rPr>
          <w:rFonts w:ascii="Times New Roman" w:hAnsi="Times New Roman"/>
          <w:sz w:val="22"/>
          <w:szCs w:val="22"/>
        </w:rPr>
        <w:t xml:space="preserve">Potential exposures in the work environment include, but are not limited </w:t>
      </w:r>
      <w:proofErr w:type="gramStart"/>
      <w:r w:rsidRPr="00640EB4">
        <w:rPr>
          <w:rFonts w:ascii="Times New Roman" w:hAnsi="Times New Roman"/>
          <w:sz w:val="22"/>
          <w:szCs w:val="22"/>
        </w:rPr>
        <w:t>to:</w:t>
      </w:r>
      <w:proofErr w:type="gramEnd"/>
      <w:r w:rsidRPr="00640EB4">
        <w:rPr>
          <w:rFonts w:ascii="Times New Roman" w:hAnsi="Times New Roman"/>
          <w:sz w:val="22"/>
          <w:szCs w:val="22"/>
        </w:rPr>
        <w:t xml:space="preserve"> aromatic hydrocarbons, volatile organic carbons (VOC), combustion exhaust, welding fumes, natural gas</w:t>
      </w:r>
      <w:r w:rsidR="00C6186E">
        <w:rPr>
          <w:rFonts w:ascii="Times New Roman" w:hAnsi="Times New Roman"/>
          <w:sz w:val="22"/>
          <w:szCs w:val="22"/>
        </w:rPr>
        <w:t xml:space="preserve"> cleaning agents, oils and dust</w:t>
      </w:r>
      <w:r w:rsidRPr="00640EB4">
        <w:rPr>
          <w:rFonts w:ascii="Times New Roman" w:hAnsi="Times New Roman"/>
          <w:sz w:val="22"/>
          <w:szCs w:val="22"/>
        </w:rPr>
        <w:t xml:space="preserve">. </w:t>
      </w:r>
    </w:p>
    <w:p w14:paraId="565D6192" w14:textId="77777777" w:rsidR="00417AC5" w:rsidRPr="00640EB4" w:rsidRDefault="00417AC5" w:rsidP="00417AC5">
      <w:pPr>
        <w:pStyle w:val="Footer"/>
        <w:rPr>
          <w:rFonts w:ascii="Times New Roman" w:hAnsi="Times New Roman"/>
          <w:sz w:val="22"/>
          <w:szCs w:val="22"/>
        </w:rPr>
      </w:pPr>
    </w:p>
    <w:p w14:paraId="5774FCBF" w14:textId="77777777" w:rsidR="001B2E6E" w:rsidRPr="00640EB4" w:rsidRDefault="00417AC5" w:rsidP="00FC639B">
      <w:pPr>
        <w:pStyle w:val="Footer"/>
        <w:tabs>
          <w:tab w:val="left" w:pos="720"/>
        </w:tabs>
        <w:ind w:left="-180"/>
        <w:rPr>
          <w:rFonts w:ascii="Times New Roman" w:hAnsi="Times New Roman"/>
          <w:sz w:val="22"/>
          <w:szCs w:val="22"/>
        </w:rPr>
      </w:pPr>
      <w:r w:rsidRPr="00640EB4">
        <w:rPr>
          <w:rFonts w:ascii="Times New Roman" w:hAnsi="Times New Roman"/>
          <w:sz w:val="22"/>
          <w:szCs w:val="22"/>
        </w:rPr>
        <w:t xml:space="preserve">The facility maintains an accessible chemical inventory and associated Safety Data Sheets that can be used to find more detailed hazard information. </w:t>
      </w:r>
    </w:p>
    <w:p w14:paraId="01034A45" w14:textId="77777777" w:rsidR="00426A52" w:rsidRDefault="00426A52">
      <w:r>
        <w:br w:type="page"/>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316C2C6E" w14:textId="77777777" w:rsidTr="001C5076">
        <w:trPr>
          <w:cantSplit/>
          <w:trHeight w:val="403"/>
        </w:trPr>
        <w:tc>
          <w:tcPr>
            <w:tcW w:w="9828" w:type="dxa"/>
            <w:shd w:val="clear" w:color="auto" w:fill="FFFFFF"/>
            <w:vAlign w:val="center"/>
          </w:tcPr>
          <w:p w14:paraId="3E111C01" w14:textId="7ACC0C5D" w:rsidR="0047603D" w:rsidRPr="00640EB4" w:rsidRDefault="0047603D" w:rsidP="000F3DA2">
            <w:pPr>
              <w:rPr>
                <w:rFonts w:ascii="Times New Roman" w:hAnsi="Times New Roman"/>
                <w:sz w:val="22"/>
                <w:szCs w:val="22"/>
              </w:rPr>
            </w:pPr>
            <w:r w:rsidRPr="00640EB4">
              <w:rPr>
                <w:rFonts w:ascii="Times New Roman" w:hAnsi="Times New Roman"/>
                <w:b/>
                <w:bCs/>
                <w:sz w:val="24"/>
                <w:szCs w:val="22"/>
              </w:rPr>
              <w:lastRenderedPageBreak/>
              <w:t>V</w:t>
            </w:r>
            <w:r w:rsidR="00F33B8E" w:rsidRPr="00640EB4">
              <w:rPr>
                <w:rFonts w:ascii="Times New Roman" w:hAnsi="Times New Roman"/>
                <w:b/>
                <w:bCs/>
                <w:sz w:val="24"/>
                <w:szCs w:val="22"/>
              </w:rPr>
              <w:t>I</w:t>
            </w:r>
            <w:r w:rsidR="00031D87" w:rsidRPr="00640EB4">
              <w:rPr>
                <w:rFonts w:ascii="Times New Roman" w:hAnsi="Times New Roman"/>
                <w:b/>
                <w:bCs/>
                <w:sz w:val="24"/>
                <w:szCs w:val="22"/>
              </w:rPr>
              <w:t>I</w:t>
            </w:r>
            <w:r w:rsidRPr="00640EB4">
              <w:rPr>
                <w:rFonts w:ascii="Times New Roman" w:hAnsi="Times New Roman"/>
                <w:b/>
                <w:bCs/>
                <w:sz w:val="24"/>
                <w:szCs w:val="22"/>
              </w:rPr>
              <w:t>. Validated Essential Material Handling Requirements</w:t>
            </w:r>
          </w:p>
        </w:tc>
      </w:tr>
    </w:tbl>
    <w:p w14:paraId="1DF1382D" w14:textId="77777777" w:rsidR="00282639" w:rsidRPr="00640EB4" w:rsidRDefault="0047603D" w:rsidP="00282639">
      <w:pPr>
        <w:rPr>
          <w:rFonts w:ascii="Times New Roman" w:hAnsi="Times New Roman"/>
          <w:sz w:val="22"/>
          <w:szCs w:val="22"/>
        </w:rPr>
      </w:pPr>
      <w:r w:rsidRPr="00640EB4">
        <w:rPr>
          <w:rFonts w:ascii="Times New Roman" w:hAnsi="Times New Roman"/>
          <w:sz w:val="22"/>
          <w:szCs w:val="22"/>
        </w:rPr>
        <w:tab/>
      </w:r>
    </w:p>
    <w:tbl>
      <w:tblPr>
        <w:tblW w:w="9828" w:type="dxa"/>
        <w:tblInd w:w="-188" w:type="dxa"/>
        <w:tblLayout w:type="fixed"/>
        <w:tblCellMar>
          <w:left w:w="100" w:type="dxa"/>
          <w:right w:w="100" w:type="dxa"/>
        </w:tblCellMar>
        <w:tblLook w:val="0000" w:firstRow="0" w:lastRow="0" w:firstColumn="0" w:lastColumn="0" w:noHBand="0" w:noVBand="0"/>
      </w:tblPr>
      <w:tblGrid>
        <w:gridCol w:w="2718"/>
        <w:gridCol w:w="1890"/>
        <w:gridCol w:w="1260"/>
        <w:gridCol w:w="3960"/>
      </w:tblGrid>
      <w:tr w:rsidR="00282639" w:rsidRPr="00640EB4" w14:paraId="3893A93A" w14:textId="77777777" w:rsidTr="001C5076">
        <w:trPr>
          <w:cantSplit/>
          <w:trHeight w:val="210"/>
        </w:trPr>
        <w:tc>
          <w:tcPr>
            <w:tcW w:w="9828" w:type="dxa"/>
            <w:gridSpan w:val="4"/>
            <w:tcBorders>
              <w:top w:val="single" w:sz="6" w:space="0" w:color="auto"/>
              <w:left w:val="single" w:sz="6" w:space="0" w:color="auto"/>
              <w:bottom w:val="single" w:sz="6" w:space="0" w:color="auto"/>
              <w:right w:val="single" w:sz="6" w:space="0" w:color="auto"/>
            </w:tcBorders>
            <w:vAlign w:val="center"/>
          </w:tcPr>
          <w:p w14:paraId="4A04E360" w14:textId="77777777" w:rsidR="00282639" w:rsidRPr="00640EB4" w:rsidRDefault="00282639" w:rsidP="00BD7185">
            <w:pPr>
              <w:rPr>
                <w:rFonts w:ascii="Times New Roman" w:hAnsi="Times New Roman"/>
                <w:b/>
                <w:bCs/>
                <w:sz w:val="22"/>
                <w:szCs w:val="22"/>
              </w:rPr>
            </w:pPr>
            <w:r w:rsidRPr="00640EB4">
              <w:rPr>
                <w:rFonts w:ascii="Times New Roman" w:hAnsi="Times New Roman"/>
                <w:b/>
                <w:bCs/>
                <w:sz w:val="22"/>
                <w:szCs w:val="22"/>
              </w:rPr>
              <w:t xml:space="preserve">A. Lifting – Essential Requirements </w:t>
            </w:r>
          </w:p>
        </w:tc>
      </w:tr>
      <w:tr w:rsidR="0047603D" w:rsidRPr="00640EB4" w14:paraId="2781D9DE" w14:textId="77777777" w:rsidTr="001C5076">
        <w:trPr>
          <w:cantSplit/>
          <w:trHeight w:val="288"/>
        </w:trPr>
        <w:tc>
          <w:tcPr>
            <w:tcW w:w="9828" w:type="dxa"/>
            <w:gridSpan w:val="4"/>
            <w:tcBorders>
              <w:top w:val="single" w:sz="6" w:space="0" w:color="auto"/>
              <w:left w:val="single" w:sz="6" w:space="0" w:color="auto"/>
              <w:bottom w:val="single" w:sz="4" w:space="0" w:color="auto"/>
              <w:right w:val="single" w:sz="6" w:space="0" w:color="auto"/>
            </w:tcBorders>
            <w:vAlign w:val="center"/>
          </w:tcPr>
          <w:p w14:paraId="13CFD743" w14:textId="77777777" w:rsidR="0047603D" w:rsidRPr="00640EB4" w:rsidRDefault="0047603D" w:rsidP="00282639">
            <w:pPr>
              <w:rPr>
                <w:rFonts w:ascii="Times New Roman" w:hAnsi="Times New Roman"/>
                <w:b/>
                <w:sz w:val="22"/>
                <w:szCs w:val="22"/>
              </w:rPr>
            </w:pPr>
            <w:r w:rsidRPr="00640EB4">
              <w:rPr>
                <w:rFonts w:ascii="Times New Roman" w:hAnsi="Times New Roman"/>
                <w:b/>
                <w:sz w:val="22"/>
                <w:szCs w:val="22"/>
              </w:rPr>
              <w:t>Floor to Knuckle Level Lifts</w:t>
            </w:r>
            <w:r w:rsidR="00282639" w:rsidRPr="00640EB4">
              <w:rPr>
                <w:rFonts w:ascii="Times New Roman" w:hAnsi="Times New Roman"/>
                <w:b/>
                <w:sz w:val="22"/>
                <w:szCs w:val="22"/>
              </w:rPr>
              <w:t xml:space="preserve">  </w:t>
            </w:r>
          </w:p>
        </w:tc>
      </w:tr>
      <w:tr w:rsidR="00FD2FB6" w:rsidRPr="00640EB4" w14:paraId="3070D32F" w14:textId="77777777" w:rsidTr="001C5076">
        <w:trPr>
          <w:cantSplit/>
          <w:trHeight w:val="210"/>
        </w:trPr>
        <w:tc>
          <w:tcPr>
            <w:tcW w:w="2718" w:type="dxa"/>
            <w:tcBorders>
              <w:top w:val="single" w:sz="6" w:space="0" w:color="auto"/>
              <w:left w:val="single" w:sz="6" w:space="0" w:color="auto"/>
              <w:bottom w:val="single" w:sz="4" w:space="0" w:color="auto"/>
              <w:right w:val="nil"/>
            </w:tcBorders>
          </w:tcPr>
          <w:p w14:paraId="3B8FD9CA" w14:textId="77777777" w:rsidR="00FD2FB6" w:rsidRPr="00640EB4" w:rsidRDefault="00FD2FB6" w:rsidP="00282639">
            <w:pPr>
              <w:jc w:val="center"/>
              <w:rPr>
                <w:rFonts w:ascii="Times New Roman" w:hAnsi="Times New Roman"/>
                <w:b/>
                <w:bCs/>
                <w:sz w:val="22"/>
                <w:szCs w:val="22"/>
              </w:rPr>
            </w:pPr>
            <w:r w:rsidRPr="00640EB4">
              <w:rPr>
                <w:rFonts w:ascii="Times New Roman" w:hAnsi="Times New Roman"/>
                <w:b/>
                <w:bCs/>
                <w:sz w:val="22"/>
                <w:szCs w:val="22"/>
              </w:rPr>
              <w:t>Lifting Method</w:t>
            </w:r>
          </w:p>
        </w:tc>
        <w:tc>
          <w:tcPr>
            <w:tcW w:w="1890" w:type="dxa"/>
            <w:tcBorders>
              <w:top w:val="single" w:sz="6" w:space="0" w:color="auto"/>
              <w:left w:val="single" w:sz="6" w:space="0" w:color="auto"/>
              <w:bottom w:val="single" w:sz="4" w:space="0" w:color="auto"/>
              <w:right w:val="nil"/>
            </w:tcBorders>
          </w:tcPr>
          <w:p w14:paraId="18A2E072" w14:textId="77777777" w:rsidR="00FD2FB6" w:rsidRPr="00640EB4" w:rsidRDefault="00282639" w:rsidP="00282639">
            <w:pPr>
              <w:jc w:val="center"/>
              <w:rPr>
                <w:rFonts w:ascii="Times New Roman" w:hAnsi="Times New Roman"/>
                <w:b/>
                <w:bCs/>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4" w:space="0" w:color="auto"/>
              <w:right w:val="nil"/>
            </w:tcBorders>
          </w:tcPr>
          <w:p w14:paraId="3B892286" w14:textId="77777777" w:rsidR="00FD2FB6" w:rsidRPr="00640EB4" w:rsidRDefault="00FD2FB6"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16FE2F7F" w14:textId="77777777" w:rsidR="00FD2FB6" w:rsidRPr="00640EB4" w:rsidRDefault="00FD2FB6"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0E1C5D" w:rsidRPr="00640EB4" w14:paraId="137C259F"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1C8AFBF3" w14:textId="3E59683C" w:rsidR="000E1C5D" w:rsidRPr="00640EB4" w:rsidRDefault="000E1C5D"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w:t>
            </w:r>
            <w:r>
              <w:rPr>
                <w:rFonts w:ascii="Times New Roman" w:hAnsi="Times New Roman"/>
                <w:sz w:val="22"/>
                <w:szCs w:val="22"/>
              </w:rPr>
              <w:t xml:space="preserve">  </w:t>
            </w:r>
            <w:r>
              <w:rPr>
                <w:rFonts w:ascii="Times New Roman" w:hAnsi="Times New Roman"/>
                <w:sz w:val="22"/>
                <w:szCs w:val="22"/>
              </w:rPr>
              <w:t>(</w:t>
            </w:r>
            <w:proofErr w:type="gramEnd"/>
            <w:r>
              <w:rPr>
                <w:rFonts w:ascii="Times New Roman" w:hAnsi="Times New Roman"/>
                <w:sz w:val="22"/>
                <w:szCs w:val="22"/>
              </w:rPr>
              <w:t>3+)</w:t>
            </w:r>
          </w:p>
        </w:tc>
        <w:tc>
          <w:tcPr>
            <w:tcW w:w="1890" w:type="dxa"/>
            <w:tcBorders>
              <w:top w:val="single" w:sz="6" w:space="0" w:color="auto"/>
              <w:left w:val="single" w:sz="6" w:space="0" w:color="auto"/>
              <w:bottom w:val="single" w:sz="4" w:space="0" w:color="auto"/>
              <w:right w:val="nil"/>
            </w:tcBorders>
            <w:vAlign w:val="center"/>
          </w:tcPr>
          <w:p w14:paraId="1AF051B3" w14:textId="298FD3E1"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30 lbs each </w:t>
            </w:r>
          </w:p>
        </w:tc>
        <w:tc>
          <w:tcPr>
            <w:tcW w:w="1260" w:type="dxa"/>
            <w:tcBorders>
              <w:top w:val="single" w:sz="6" w:space="0" w:color="auto"/>
              <w:left w:val="single" w:sz="6" w:space="0" w:color="auto"/>
              <w:bottom w:val="single" w:sz="4" w:space="0" w:color="auto"/>
              <w:right w:val="nil"/>
            </w:tcBorders>
            <w:vAlign w:val="center"/>
          </w:tcPr>
          <w:p w14:paraId="107B1141"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5C519A31" w14:textId="77777777" w:rsidR="000E1C5D" w:rsidRDefault="000E1C5D" w:rsidP="00457034">
            <w:pPr>
              <w:rPr>
                <w:rFonts w:ascii="Times New Roman" w:hAnsi="Times New Roman"/>
                <w:sz w:val="22"/>
                <w:szCs w:val="22"/>
              </w:rPr>
            </w:pPr>
            <w:r>
              <w:rPr>
                <w:rFonts w:ascii="Times New Roman" w:hAnsi="Times New Roman"/>
                <w:sz w:val="22"/>
                <w:szCs w:val="22"/>
              </w:rPr>
              <w:t>Electric Hammer</w:t>
            </w:r>
          </w:p>
          <w:p w14:paraId="419530C1" w14:textId="77777777" w:rsidR="000E1C5D" w:rsidRPr="00640EB4" w:rsidRDefault="000E1C5D"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97 lbs</w:t>
            </w:r>
          </w:p>
        </w:tc>
      </w:tr>
      <w:tr w:rsidR="000E1C5D" w:rsidRPr="00640EB4" w14:paraId="350A4266"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45821BC7" w14:textId="0D4164F5" w:rsidR="000E1C5D" w:rsidRPr="00640EB4" w:rsidRDefault="000E1C5D" w:rsidP="00457034">
            <w:pPr>
              <w:rPr>
                <w:rFonts w:ascii="Times New Roman" w:hAnsi="Times New Roman"/>
                <w:sz w:val="22"/>
                <w:szCs w:val="22"/>
              </w:rPr>
            </w:pPr>
            <w:r>
              <w:rPr>
                <w:rFonts w:ascii="Times New Roman" w:hAnsi="Times New Roman"/>
                <w:sz w:val="22"/>
                <w:szCs w:val="22"/>
              </w:rPr>
              <w:t>One-Two Handed with assistance</w:t>
            </w:r>
            <w:r>
              <w:rPr>
                <w:rFonts w:ascii="Times New Roman" w:hAnsi="Times New Roman"/>
                <w:sz w:val="22"/>
                <w:szCs w:val="22"/>
              </w:rPr>
              <w:t xml:space="preserve"> </w:t>
            </w:r>
            <w:r>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2B707A4F" w14:textId="01F38A2A" w:rsidR="000E1C5D" w:rsidRPr="00640EB4" w:rsidRDefault="000E1C5D" w:rsidP="00457034">
            <w:pPr>
              <w:jc w:val="center"/>
              <w:rPr>
                <w:rFonts w:ascii="Times New Roman" w:hAnsi="Times New Roman"/>
                <w:sz w:val="22"/>
                <w:szCs w:val="22"/>
              </w:rPr>
            </w:pPr>
            <w:r>
              <w:rPr>
                <w:rFonts w:ascii="Times New Roman" w:hAnsi="Times New Roman"/>
                <w:sz w:val="22"/>
                <w:szCs w:val="22"/>
              </w:rPr>
              <w:t>30 lbs each</w:t>
            </w:r>
            <w:r>
              <w:rPr>
                <w:rFonts w:ascii="Times New Roman" w:hAnsi="Times New Roman"/>
                <w:sz w:val="22"/>
                <w:szCs w:val="22"/>
              </w:rPr>
              <w:t xml:space="preserve"> </w:t>
            </w:r>
          </w:p>
        </w:tc>
        <w:tc>
          <w:tcPr>
            <w:tcW w:w="1260" w:type="dxa"/>
            <w:tcBorders>
              <w:top w:val="single" w:sz="6" w:space="0" w:color="auto"/>
              <w:left w:val="single" w:sz="6" w:space="0" w:color="auto"/>
              <w:bottom w:val="single" w:sz="4" w:space="0" w:color="auto"/>
              <w:right w:val="nil"/>
            </w:tcBorders>
            <w:vAlign w:val="center"/>
          </w:tcPr>
          <w:p w14:paraId="1510FA73"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764C7C6" w14:textId="77777777" w:rsidR="000E1C5D" w:rsidRDefault="000E1C5D" w:rsidP="00457034">
            <w:pPr>
              <w:rPr>
                <w:rFonts w:ascii="Times New Roman" w:hAnsi="Times New Roman"/>
                <w:sz w:val="22"/>
                <w:szCs w:val="22"/>
              </w:rPr>
            </w:pPr>
            <w:r>
              <w:rPr>
                <w:rFonts w:ascii="Times New Roman" w:hAnsi="Times New Roman"/>
                <w:sz w:val="22"/>
                <w:szCs w:val="22"/>
              </w:rPr>
              <w:t>Fork Bar</w:t>
            </w:r>
          </w:p>
          <w:p w14:paraId="0050C10A" w14:textId="77777777" w:rsidR="000E1C5D" w:rsidRPr="00640EB4" w:rsidRDefault="000E1C5D"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80 lbs</w:t>
            </w:r>
          </w:p>
        </w:tc>
      </w:tr>
      <w:tr w:rsidR="000E1C5D" w:rsidRPr="00640EB4" w14:paraId="253DC015"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795E4AA" w14:textId="20CACD51" w:rsidR="000E1C5D" w:rsidRPr="00640EB4" w:rsidRDefault="000E1C5D" w:rsidP="00457034">
            <w:pPr>
              <w:rPr>
                <w:rFonts w:ascii="Times New Roman" w:hAnsi="Times New Roman"/>
                <w:sz w:val="22"/>
                <w:szCs w:val="22"/>
              </w:rPr>
            </w:pPr>
            <w:r>
              <w:rPr>
                <w:rFonts w:ascii="Times New Roman" w:hAnsi="Times New Roman"/>
                <w:sz w:val="22"/>
                <w:szCs w:val="22"/>
              </w:rPr>
              <w:t>One-Two Handed with assistance</w:t>
            </w:r>
            <w:r>
              <w:rPr>
                <w:rFonts w:ascii="Times New Roman" w:hAnsi="Times New Roman"/>
                <w:sz w:val="22"/>
                <w:szCs w:val="22"/>
              </w:rPr>
              <w:t xml:space="preserve"> </w:t>
            </w:r>
            <w:r>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3C721C96" w14:textId="536CDBC2"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30 lbs each </w:t>
            </w:r>
          </w:p>
        </w:tc>
        <w:tc>
          <w:tcPr>
            <w:tcW w:w="1260" w:type="dxa"/>
            <w:tcBorders>
              <w:top w:val="single" w:sz="6" w:space="0" w:color="auto"/>
              <w:left w:val="single" w:sz="6" w:space="0" w:color="auto"/>
              <w:bottom w:val="single" w:sz="4" w:space="0" w:color="auto"/>
              <w:right w:val="nil"/>
            </w:tcBorders>
            <w:vAlign w:val="center"/>
          </w:tcPr>
          <w:p w14:paraId="00BF7446"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BDC435F" w14:textId="77777777" w:rsidR="000E1C5D" w:rsidRDefault="000E1C5D" w:rsidP="00457034">
            <w:pPr>
              <w:rPr>
                <w:rFonts w:ascii="Times New Roman" w:hAnsi="Times New Roman"/>
                <w:sz w:val="22"/>
                <w:szCs w:val="22"/>
              </w:rPr>
            </w:pPr>
            <w:r>
              <w:rPr>
                <w:rFonts w:ascii="Times New Roman" w:hAnsi="Times New Roman"/>
                <w:sz w:val="22"/>
                <w:szCs w:val="22"/>
              </w:rPr>
              <w:t>Air Hammer</w:t>
            </w:r>
          </w:p>
          <w:p w14:paraId="5C117837" w14:textId="77777777" w:rsidR="000E1C5D" w:rsidRPr="00640EB4" w:rsidRDefault="000E1C5D"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71-77 lbs</w:t>
            </w:r>
          </w:p>
        </w:tc>
      </w:tr>
      <w:tr w:rsidR="00E00BB5" w:rsidRPr="00640EB4" w14:paraId="514DDCA5"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9C44D46" w14:textId="2DC3E12E" w:rsidR="00E00BB5" w:rsidRPr="00640EB4" w:rsidRDefault="00E00BB5"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w:t>
            </w:r>
            <w:r w:rsidR="000E1C5D">
              <w:rPr>
                <w:rFonts w:ascii="Times New Roman" w:hAnsi="Times New Roman"/>
                <w:sz w:val="22"/>
                <w:szCs w:val="22"/>
              </w:rPr>
              <w:t xml:space="preserve">  </w:t>
            </w:r>
            <w:r w:rsidR="000E1C5D">
              <w:rPr>
                <w:rFonts w:ascii="Times New Roman" w:hAnsi="Times New Roman"/>
                <w:sz w:val="22"/>
                <w:szCs w:val="22"/>
              </w:rPr>
              <w:t>(</w:t>
            </w:r>
            <w:proofErr w:type="gramEnd"/>
            <w:r w:rsidR="000E1C5D">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5AD56D6A" w14:textId="703C2EDD" w:rsidR="00E00BB5" w:rsidRPr="00640EB4" w:rsidRDefault="00300F2F" w:rsidP="00457034">
            <w:pPr>
              <w:jc w:val="center"/>
              <w:rPr>
                <w:rFonts w:ascii="Times New Roman" w:hAnsi="Times New Roman"/>
                <w:sz w:val="22"/>
                <w:szCs w:val="22"/>
              </w:rPr>
            </w:pPr>
            <w:r>
              <w:rPr>
                <w:rFonts w:ascii="Times New Roman" w:hAnsi="Times New Roman"/>
                <w:sz w:val="22"/>
                <w:szCs w:val="22"/>
              </w:rPr>
              <w:t xml:space="preserve">21-30 </w:t>
            </w:r>
            <w:r w:rsidR="00E00BB5">
              <w:rPr>
                <w:rFonts w:ascii="Times New Roman" w:hAnsi="Times New Roman"/>
                <w:sz w:val="22"/>
                <w:szCs w:val="22"/>
              </w:rPr>
              <w:t>lbs each</w:t>
            </w:r>
            <w:r w:rsidR="000E1C5D">
              <w:rPr>
                <w:rFonts w:ascii="Times New Roman" w:hAnsi="Times New Roman"/>
                <w:sz w:val="22"/>
                <w:szCs w:val="22"/>
              </w:rPr>
              <w:t xml:space="preserve"> </w:t>
            </w:r>
          </w:p>
        </w:tc>
        <w:tc>
          <w:tcPr>
            <w:tcW w:w="1260" w:type="dxa"/>
            <w:tcBorders>
              <w:top w:val="single" w:sz="6" w:space="0" w:color="auto"/>
              <w:left w:val="single" w:sz="6" w:space="0" w:color="auto"/>
              <w:bottom w:val="single" w:sz="4" w:space="0" w:color="auto"/>
              <w:right w:val="nil"/>
            </w:tcBorders>
            <w:vAlign w:val="center"/>
          </w:tcPr>
          <w:p w14:paraId="48D3666E" w14:textId="77777777" w:rsidR="00E00BB5" w:rsidRPr="00640EB4" w:rsidRDefault="00E00BB5"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8D9F08C" w14:textId="55D40F76" w:rsidR="00A33A0C" w:rsidRDefault="00300F2F" w:rsidP="00457034">
            <w:pPr>
              <w:rPr>
                <w:rFonts w:ascii="Times New Roman" w:hAnsi="Times New Roman"/>
                <w:sz w:val="22"/>
                <w:szCs w:val="22"/>
              </w:rPr>
            </w:pPr>
            <w:r>
              <w:rPr>
                <w:rFonts w:ascii="Times New Roman" w:hAnsi="Times New Roman"/>
                <w:sz w:val="22"/>
                <w:szCs w:val="22"/>
              </w:rPr>
              <w:t>Propane Tanks</w:t>
            </w:r>
          </w:p>
          <w:p w14:paraId="2AE293D3" w14:textId="19CB7850" w:rsidR="00E00BB5" w:rsidRPr="00640EB4" w:rsidRDefault="00E00BB5"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xml:space="preserve">: </w:t>
            </w:r>
            <w:r w:rsidR="00300F2F">
              <w:rPr>
                <w:rFonts w:ascii="Times New Roman" w:hAnsi="Times New Roman"/>
                <w:sz w:val="22"/>
                <w:szCs w:val="22"/>
              </w:rPr>
              <w:t>21-71</w:t>
            </w:r>
            <w:r>
              <w:rPr>
                <w:rFonts w:ascii="Times New Roman" w:hAnsi="Times New Roman"/>
                <w:sz w:val="22"/>
                <w:szCs w:val="22"/>
              </w:rPr>
              <w:t xml:space="preserve"> lbs</w:t>
            </w:r>
          </w:p>
        </w:tc>
      </w:tr>
      <w:tr w:rsidR="00300F2F" w:rsidRPr="00640EB4" w14:paraId="12102DC1"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D86BFAF" w14:textId="13E113C1" w:rsidR="00300F2F" w:rsidRPr="00640EB4" w:rsidRDefault="00300F2F"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w:t>
            </w:r>
            <w:r w:rsidR="000E1C5D">
              <w:rPr>
                <w:rFonts w:ascii="Times New Roman" w:hAnsi="Times New Roman"/>
                <w:sz w:val="22"/>
                <w:szCs w:val="22"/>
              </w:rPr>
              <w:t xml:space="preserve">  </w:t>
            </w:r>
            <w:r w:rsidR="000E1C5D">
              <w:rPr>
                <w:rFonts w:ascii="Times New Roman" w:hAnsi="Times New Roman"/>
                <w:sz w:val="22"/>
                <w:szCs w:val="22"/>
              </w:rPr>
              <w:t>(</w:t>
            </w:r>
            <w:proofErr w:type="gramEnd"/>
            <w:r w:rsidR="000E1C5D">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2574797D" w14:textId="16F0A9A3" w:rsidR="00300F2F" w:rsidRPr="00640EB4" w:rsidRDefault="00300F2F" w:rsidP="00457034">
            <w:pPr>
              <w:jc w:val="center"/>
              <w:rPr>
                <w:rFonts w:ascii="Times New Roman" w:hAnsi="Times New Roman"/>
                <w:sz w:val="22"/>
                <w:szCs w:val="22"/>
              </w:rPr>
            </w:pPr>
            <w:r>
              <w:rPr>
                <w:rFonts w:ascii="Times New Roman" w:hAnsi="Times New Roman"/>
                <w:sz w:val="22"/>
                <w:szCs w:val="22"/>
              </w:rPr>
              <w:t>22-30 lbs each</w:t>
            </w:r>
            <w:r w:rsidR="000E1C5D">
              <w:rPr>
                <w:rFonts w:ascii="Times New Roman" w:hAnsi="Times New Roman"/>
                <w:sz w:val="22"/>
                <w:szCs w:val="22"/>
              </w:rPr>
              <w:t xml:space="preserve"> </w:t>
            </w:r>
          </w:p>
        </w:tc>
        <w:tc>
          <w:tcPr>
            <w:tcW w:w="1260" w:type="dxa"/>
            <w:tcBorders>
              <w:top w:val="single" w:sz="6" w:space="0" w:color="auto"/>
              <w:left w:val="single" w:sz="6" w:space="0" w:color="auto"/>
              <w:bottom w:val="single" w:sz="4" w:space="0" w:color="auto"/>
              <w:right w:val="nil"/>
            </w:tcBorders>
            <w:vAlign w:val="center"/>
          </w:tcPr>
          <w:p w14:paraId="00656CE2" w14:textId="77777777" w:rsidR="00300F2F" w:rsidRPr="00640EB4" w:rsidRDefault="00300F2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E0EBD9E" w14:textId="77777777" w:rsidR="00300F2F" w:rsidRDefault="00300F2F" w:rsidP="00457034">
            <w:pPr>
              <w:rPr>
                <w:rFonts w:ascii="Times New Roman" w:hAnsi="Times New Roman"/>
                <w:sz w:val="22"/>
                <w:szCs w:val="22"/>
              </w:rPr>
            </w:pPr>
            <w:r>
              <w:rPr>
                <w:rFonts w:ascii="Times New Roman" w:hAnsi="Times New Roman"/>
                <w:sz w:val="22"/>
                <w:szCs w:val="22"/>
              </w:rPr>
              <w:t>Auger Bits</w:t>
            </w:r>
          </w:p>
          <w:p w14:paraId="268D33FD" w14:textId="77777777" w:rsidR="00300F2F" w:rsidRPr="00640EB4" w:rsidRDefault="00300F2F"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43-73 lbs</w:t>
            </w:r>
          </w:p>
        </w:tc>
      </w:tr>
      <w:tr w:rsidR="0081595F" w:rsidRPr="00640EB4" w14:paraId="58E4FC9E"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3E2B1A8D" w14:textId="77777777" w:rsidR="0081595F" w:rsidRPr="00640EB4" w:rsidRDefault="0081595F"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16A65A8F"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20-30 lbs each</w:t>
            </w:r>
          </w:p>
        </w:tc>
        <w:tc>
          <w:tcPr>
            <w:tcW w:w="1260" w:type="dxa"/>
            <w:tcBorders>
              <w:top w:val="single" w:sz="6" w:space="0" w:color="auto"/>
              <w:left w:val="single" w:sz="6" w:space="0" w:color="auto"/>
              <w:bottom w:val="single" w:sz="4" w:space="0" w:color="auto"/>
              <w:right w:val="nil"/>
            </w:tcBorders>
            <w:vAlign w:val="center"/>
          </w:tcPr>
          <w:p w14:paraId="06ECD06E"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604D371" w14:textId="77777777" w:rsidR="0081595F" w:rsidRDefault="0081595F" w:rsidP="00457034">
            <w:pPr>
              <w:rPr>
                <w:rFonts w:ascii="Times New Roman" w:hAnsi="Times New Roman"/>
                <w:sz w:val="22"/>
                <w:szCs w:val="22"/>
              </w:rPr>
            </w:pPr>
            <w:r>
              <w:rPr>
                <w:rFonts w:ascii="Times New Roman" w:hAnsi="Times New Roman"/>
                <w:sz w:val="22"/>
                <w:szCs w:val="22"/>
              </w:rPr>
              <w:t>Manual Material Lift</w:t>
            </w:r>
          </w:p>
          <w:p w14:paraId="42307AD4" w14:textId="77777777" w:rsidR="0081595F" w:rsidRPr="00640EB4" w:rsidRDefault="0081595F"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40-60 lbs</w:t>
            </w:r>
          </w:p>
        </w:tc>
      </w:tr>
      <w:tr w:rsidR="000E1C5D" w:rsidRPr="00640EB4" w14:paraId="0C2107C4"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68D4705F" w14:textId="77777777" w:rsidR="000E1C5D" w:rsidRPr="00640EB4" w:rsidRDefault="000E1C5D" w:rsidP="00457034">
            <w:pPr>
              <w:rPr>
                <w:rFonts w:ascii="Times New Roman" w:hAnsi="Times New Roman"/>
                <w:sz w:val="22"/>
                <w:szCs w:val="22"/>
              </w:rPr>
            </w:pPr>
            <w:r>
              <w:rPr>
                <w:rFonts w:ascii="Times New Roman" w:hAnsi="Times New Roman"/>
                <w:sz w:val="22"/>
                <w:szCs w:val="22"/>
              </w:rPr>
              <w:t>Two Handed</w:t>
            </w:r>
          </w:p>
        </w:tc>
        <w:tc>
          <w:tcPr>
            <w:tcW w:w="1890" w:type="dxa"/>
            <w:tcBorders>
              <w:top w:val="single" w:sz="6" w:space="0" w:color="auto"/>
              <w:left w:val="single" w:sz="6" w:space="0" w:color="auto"/>
              <w:bottom w:val="single" w:sz="4" w:space="0" w:color="auto"/>
              <w:right w:val="nil"/>
            </w:tcBorders>
            <w:vAlign w:val="center"/>
          </w:tcPr>
          <w:p w14:paraId="38E7D6C3"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29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3126C00C"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36A25198" w14:textId="77777777" w:rsidR="000E1C5D" w:rsidRPr="00640EB4" w:rsidRDefault="000E1C5D" w:rsidP="00457034">
            <w:pPr>
              <w:rPr>
                <w:rFonts w:ascii="Times New Roman" w:hAnsi="Times New Roman"/>
                <w:sz w:val="22"/>
                <w:szCs w:val="22"/>
              </w:rPr>
            </w:pPr>
            <w:r>
              <w:rPr>
                <w:rFonts w:ascii="Times New Roman" w:hAnsi="Times New Roman"/>
                <w:sz w:val="22"/>
                <w:szCs w:val="22"/>
              </w:rPr>
              <w:t>Drill Bits</w:t>
            </w:r>
          </w:p>
        </w:tc>
      </w:tr>
      <w:tr w:rsidR="00E00BB5" w:rsidRPr="00640EB4" w14:paraId="608F4DD8"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7AF9BA92" w14:textId="2F513AA8" w:rsidR="00E00BB5" w:rsidRPr="00640EB4" w:rsidRDefault="00E00BB5" w:rsidP="00457034">
            <w:pPr>
              <w:rPr>
                <w:rFonts w:ascii="Times New Roman" w:hAnsi="Times New Roman"/>
                <w:sz w:val="22"/>
                <w:szCs w:val="22"/>
              </w:rPr>
            </w:pPr>
            <w:r>
              <w:rPr>
                <w:rFonts w:ascii="Times New Roman" w:hAnsi="Times New Roman"/>
                <w:sz w:val="22"/>
                <w:szCs w:val="22"/>
              </w:rPr>
              <w:t>One-Two Handed with assistance</w:t>
            </w:r>
            <w:r w:rsidR="000E1C5D">
              <w:rPr>
                <w:rFonts w:ascii="Times New Roman" w:hAnsi="Times New Roman"/>
                <w:sz w:val="22"/>
                <w:szCs w:val="22"/>
              </w:rPr>
              <w:t xml:space="preserve">. </w:t>
            </w:r>
          </w:p>
        </w:tc>
        <w:tc>
          <w:tcPr>
            <w:tcW w:w="1890" w:type="dxa"/>
            <w:tcBorders>
              <w:top w:val="single" w:sz="6" w:space="0" w:color="auto"/>
              <w:left w:val="single" w:sz="6" w:space="0" w:color="auto"/>
              <w:bottom w:val="single" w:sz="4" w:space="0" w:color="auto"/>
              <w:right w:val="nil"/>
            </w:tcBorders>
            <w:vAlign w:val="center"/>
          </w:tcPr>
          <w:p w14:paraId="59777FAE" w14:textId="7187D938" w:rsidR="00E00BB5" w:rsidRPr="00640EB4" w:rsidRDefault="00300F2F" w:rsidP="00457034">
            <w:pPr>
              <w:jc w:val="center"/>
              <w:rPr>
                <w:rFonts w:ascii="Times New Roman" w:hAnsi="Times New Roman"/>
                <w:sz w:val="22"/>
                <w:szCs w:val="22"/>
              </w:rPr>
            </w:pPr>
            <w:r>
              <w:rPr>
                <w:rFonts w:ascii="Times New Roman" w:hAnsi="Times New Roman"/>
                <w:sz w:val="22"/>
                <w:szCs w:val="22"/>
              </w:rPr>
              <w:t xml:space="preserve">26-28 </w:t>
            </w:r>
            <w:r w:rsidR="00E00BB5">
              <w:rPr>
                <w:rFonts w:ascii="Times New Roman" w:hAnsi="Times New Roman"/>
                <w:sz w:val="22"/>
                <w:szCs w:val="22"/>
              </w:rPr>
              <w:t>lbs each</w:t>
            </w:r>
          </w:p>
        </w:tc>
        <w:tc>
          <w:tcPr>
            <w:tcW w:w="1260" w:type="dxa"/>
            <w:tcBorders>
              <w:top w:val="single" w:sz="6" w:space="0" w:color="auto"/>
              <w:left w:val="single" w:sz="6" w:space="0" w:color="auto"/>
              <w:bottom w:val="single" w:sz="4" w:space="0" w:color="auto"/>
              <w:right w:val="nil"/>
            </w:tcBorders>
            <w:vAlign w:val="center"/>
          </w:tcPr>
          <w:p w14:paraId="586A0DCD" w14:textId="77777777" w:rsidR="00E00BB5" w:rsidRPr="00640EB4" w:rsidRDefault="00E00BB5"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77A05845" w14:textId="0BCA7230" w:rsidR="00E00BB5" w:rsidRDefault="00300F2F" w:rsidP="00457034">
            <w:pPr>
              <w:rPr>
                <w:rFonts w:ascii="Times New Roman" w:hAnsi="Times New Roman"/>
                <w:sz w:val="22"/>
                <w:szCs w:val="22"/>
              </w:rPr>
            </w:pPr>
            <w:r>
              <w:rPr>
                <w:rFonts w:ascii="Times New Roman" w:hAnsi="Times New Roman"/>
                <w:sz w:val="22"/>
                <w:szCs w:val="22"/>
              </w:rPr>
              <w:t>Extension</w:t>
            </w:r>
          </w:p>
          <w:p w14:paraId="5D67575C" w14:textId="2E2A1601" w:rsidR="00E00BB5" w:rsidRPr="00640EB4" w:rsidRDefault="00E00BB5"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xml:space="preserve">: </w:t>
            </w:r>
            <w:r w:rsidR="00300F2F">
              <w:rPr>
                <w:rFonts w:ascii="Times New Roman" w:hAnsi="Times New Roman"/>
                <w:sz w:val="22"/>
                <w:szCs w:val="22"/>
              </w:rPr>
              <w:t>52-57</w:t>
            </w:r>
            <w:r>
              <w:rPr>
                <w:rFonts w:ascii="Times New Roman" w:hAnsi="Times New Roman"/>
                <w:sz w:val="22"/>
                <w:szCs w:val="22"/>
              </w:rPr>
              <w:t xml:space="preserve"> lbs</w:t>
            </w:r>
          </w:p>
        </w:tc>
      </w:tr>
      <w:tr w:rsidR="00E00BB5" w:rsidRPr="00640EB4" w14:paraId="5735B041"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3987EC6" w14:textId="77777777" w:rsidR="00E00BB5" w:rsidRPr="00640EB4" w:rsidRDefault="00E00BB5"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2C444686" w14:textId="3EB47DC6" w:rsidR="00E00BB5" w:rsidRPr="00640EB4" w:rsidRDefault="00300F2F" w:rsidP="00457034">
            <w:pPr>
              <w:jc w:val="center"/>
              <w:rPr>
                <w:rFonts w:ascii="Times New Roman" w:hAnsi="Times New Roman"/>
                <w:sz w:val="22"/>
                <w:szCs w:val="22"/>
              </w:rPr>
            </w:pPr>
            <w:r>
              <w:rPr>
                <w:rFonts w:ascii="Times New Roman" w:hAnsi="Times New Roman"/>
                <w:sz w:val="22"/>
                <w:szCs w:val="22"/>
              </w:rPr>
              <w:t xml:space="preserve">23-28 </w:t>
            </w:r>
            <w:r w:rsidR="00E00BB5"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52525F4A" w14:textId="77777777" w:rsidR="00E00BB5" w:rsidRPr="00640EB4" w:rsidRDefault="00E00BB5"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3D1E8734" w14:textId="1421907D" w:rsidR="00E00BB5" w:rsidRPr="00640EB4" w:rsidRDefault="00300F2F" w:rsidP="00457034">
            <w:pPr>
              <w:rPr>
                <w:rFonts w:ascii="Times New Roman" w:hAnsi="Times New Roman"/>
                <w:sz w:val="22"/>
                <w:szCs w:val="22"/>
              </w:rPr>
            </w:pPr>
            <w:r>
              <w:rPr>
                <w:rFonts w:ascii="Times New Roman" w:hAnsi="Times New Roman"/>
                <w:sz w:val="22"/>
                <w:szCs w:val="22"/>
              </w:rPr>
              <w:t>Hose</w:t>
            </w:r>
          </w:p>
        </w:tc>
      </w:tr>
      <w:tr w:rsidR="0081595F" w:rsidRPr="00640EB4" w14:paraId="5B282EA4"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42B712B" w14:textId="77777777" w:rsidR="0081595F" w:rsidRPr="00640EB4" w:rsidRDefault="0081595F"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21A169D8"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28 lbs each</w:t>
            </w:r>
          </w:p>
        </w:tc>
        <w:tc>
          <w:tcPr>
            <w:tcW w:w="1260" w:type="dxa"/>
            <w:tcBorders>
              <w:top w:val="single" w:sz="6" w:space="0" w:color="auto"/>
              <w:left w:val="single" w:sz="6" w:space="0" w:color="auto"/>
              <w:bottom w:val="single" w:sz="4" w:space="0" w:color="auto"/>
              <w:right w:val="nil"/>
            </w:tcBorders>
            <w:vAlign w:val="center"/>
          </w:tcPr>
          <w:p w14:paraId="48665A89"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9AC1629" w14:textId="77777777" w:rsidR="0081595F" w:rsidRDefault="0081595F" w:rsidP="00457034">
            <w:pPr>
              <w:rPr>
                <w:rFonts w:ascii="Times New Roman" w:hAnsi="Times New Roman"/>
                <w:sz w:val="22"/>
                <w:szCs w:val="22"/>
              </w:rPr>
            </w:pPr>
            <w:r>
              <w:rPr>
                <w:rFonts w:ascii="Times New Roman" w:hAnsi="Times New Roman"/>
                <w:sz w:val="22"/>
                <w:szCs w:val="22"/>
              </w:rPr>
              <w:t>Roller Extension</w:t>
            </w:r>
          </w:p>
          <w:p w14:paraId="79DAD4F2" w14:textId="77777777" w:rsidR="0081595F" w:rsidRPr="00640EB4" w:rsidRDefault="0081595F"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56 lbs</w:t>
            </w:r>
          </w:p>
        </w:tc>
      </w:tr>
      <w:tr w:rsidR="0081595F" w:rsidRPr="00640EB4" w14:paraId="0F27E460"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123C431A" w14:textId="77777777" w:rsidR="0081595F" w:rsidRPr="00640EB4" w:rsidRDefault="0081595F"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2CE6FF22"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 xml:space="preserve">25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34D68827"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53220FA" w14:textId="77777777" w:rsidR="0081595F" w:rsidRPr="00640EB4" w:rsidRDefault="0081595F" w:rsidP="00457034">
            <w:pPr>
              <w:rPr>
                <w:rFonts w:ascii="Times New Roman" w:hAnsi="Times New Roman"/>
                <w:sz w:val="22"/>
                <w:szCs w:val="22"/>
              </w:rPr>
            </w:pPr>
            <w:r>
              <w:rPr>
                <w:rFonts w:ascii="Times New Roman" w:hAnsi="Times New Roman"/>
                <w:sz w:val="22"/>
                <w:szCs w:val="22"/>
              </w:rPr>
              <w:t>Rock Drill</w:t>
            </w:r>
          </w:p>
        </w:tc>
      </w:tr>
      <w:tr w:rsidR="0081595F" w:rsidRPr="00640EB4" w14:paraId="546D00CE"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870EA48" w14:textId="77777777" w:rsidR="0081595F" w:rsidRPr="00640EB4" w:rsidRDefault="0081595F"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6ED8707E"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 xml:space="preserve">24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006095A7" w14:textId="77777777" w:rsidR="0081595F" w:rsidRPr="00640EB4" w:rsidRDefault="0081595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459CF28" w14:textId="77777777" w:rsidR="0081595F" w:rsidRPr="00640EB4" w:rsidRDefault="0081595F" w:rsidP="00457034">
            <w:pPr>
              <w:rPr>
                <w:rFonts w:ascii="Times New Roman" w:hAnsi="Times New Roman"/>
                <w:sz w:val="22"/>
                <w:szCs w:val="22"/>
              </w:rPr>
            </w:pPr>
            <w:r>
              <w:rPr>
                <w:rFonts w:ascii="Times New Roman" w:hAnsi="Times New Roman"/>
                <w:sz w:val="22"/>
                <w:szCs w:val="22"/>
              </w:rPr>
              <w:t>Saw</w:t>
            </w:r>
          </w:p>
        </w:tc>
      </w:tr>
      <w:tr w:rsidR="00120042" w:rsidRPr="00640EB4" w14:paraId="4250CD0A"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C92E529"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1A6E0F38"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23 lbs each</w:t>
            </w:r>
          </w:p>
        </w:tc>
        <w:tc>
          <w:tcPr>
            <w:tcW w:w="1260" w:type="dxa"/>
            <w:tcBorders>
              <w:top w:val="single" w:sz="6" w:space="0" w:color="auto"/>
              <w:left w:val="single" w:sz="6" w:space="0" w:color="auto"/>
              <w:bottom w:val="single" w:sz="4" w:space="0" w:color="auto"/>
              <w:right w:val="nil"/>
            </w:tcBorders>
            <w:vAlign w:val="center"/>
          </w:tcPr>
          <w:p w14:paraId="0B4A891A"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57A4EEF" w14:textId="77777777" w:rsidR="00120042" w:rsidRDefault="00120042" w:rsidP="00457034">
            <w:pPr>
              <w:rPr>
                <w:rFonts w:ascii="Times New Roman" w:hAnsi="Times New Roman"/>
                <w:sz w:val="22"/>
                <w:szCs w:val="22"/>
              </w:rPr>
            </w:pPr>
            <w:r>
              <w:rPr>
                <w:rFonts w:ascii="Times New Roman" w:hAnsi="Times New Roman"/>
                <w:sz w:val="22"/>
                <w:szCs w:val="22"/>
              </w:rPr>
              <w:t>Hose</w:t>
            </w:r>
          </w:p>
          <w:p w14:paraId="00331247"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46 lbs</w:t>
            </w:r>
          </w:p>
        </w:tc>
      </w:tr>
      <w:tr w:rsidR="00E00BB5" w:rsidRPr="00640EB4" w14:paraId="7C9162A9"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41B789B3" w14:textId="573D0616" w:rsidR="00E00BB5" w:rsidRPr="00640EB4" w:rsidRDefault="00E00BB5" w:rsidP="00457034">
            <w:pPr>
              <w:rPr>
                <w:rFonts w:ascii="Times New Roman" w:hAnsi="Times New Roman"/>
                <w:sz w:val="22"/>
                <w:szCs w:val="22"/>
              </w:rPr>
            </w:pPr>
            <w:r>
              <w:rPr>
                <w:rFonts w:ascii="Times New Roman" w:hAnsi="Times New Roman"/>
                <w:sz w:val="22"/>
                <w:szCs w:val="22"/>
              </w:rPr>
              <w:t>One-Two Handed with assistance</w:t>
            </w:r>
            <w:r w:rsidR="000E1C5D">
              <w:rPr>
                <w:rFonts w:ascii="Times New Roman" w:hAnsi="Times New Roman"/>
                <w:sz w:val="22"/>
                <w:szCs w:val="22"/>
              </w:rPr>
              <w:t xml:space="preserve">. </w:t>
            </w:r>
          </w:p>
        </w:tc>
        <w:tc>
          <w:tcPr>
            <w:tcW w:w="1890" w:type="dxa"/>
            <w:tcBorders>
              <w:top w:val="single" w:sz="6" w:space="0" w:color="auto"/>
              <w:left w:val="single" w:sz="6" w:space="0" w:color="auto"/>
              <w:bottom w:val="single" w:sz="4" w:space="0" w:color="auto"/>
              <w:right w:val="nil"/>
            </w:tcBorders>
            <w:vAlign w:val="center"/>
          </w:tcPr>
          <w:p w14:paraId="392A7AEF" w14:textId="0888386A" w:rsidR="00E00BB5" w:rsidRPr="00640EB4" w:rsidRDefault="00300F2F" w:rsidP="00457034">
            <w:pPr>
              <w:jc w:val="center"/>
              <w:rPr>
                <w:rFonts w:ascii="Times New Roman" w:hAnsi="Times New Roman"/>
                <w:sz w:val="22"/>
                <w:szCs w:val="22"/>
              </w:rPr>
            </w:pPr>
            <w:r>
              <w:rPr>
                <w:rFonts w:ascii="Times New Roman" w:hAnsi="Times New Roman"/>
                <w:sz w:val="22"/>
                <w:szCs w:val="22"/>
              </w:rPr>
              <w:t xml:space="preserve">23 </w:t>
            </w:r>
            <w:r w:rsidR="00E00BB5">
              <w:rPr>
                <w:rFonts w:ascii="Times New Roman" w:hAnsi="Times New Roman"/>
                <w:sz w:val="22"/>
                <w:szCs w:val="22"/>
              </w:rPr>
              <w:t>lbs each</w:t>
            </w:r>
          </w:p>
        </w:tc>
        <w:tc>
          <w:tcPr>
            <w:tcW w:w="1260" w:type="dxa"/>
            <w:tcBorders>
              <w:top w:val="single" w:sz="6" w:space="0" w:color="auto"/>
              <w:left w:val="single" w:sz="6" w:space="0" w:color="auto"/>
              <w:bottom w:val="single" w:sz="4" w:space="0" w:color="auto"/>
              <w:right w:val="nil"/>
            </w:tcBorders>
            <w:vAlign w:val="center"/>
          </w:tcPr>
          <w:p w14:paraId="2DBAF3AC" w14:textId="77777777" w:rsidR="00E00BB5" w:rsidRPr="00640EB4" w:rsidRDefault="00E00BB5"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7822E6F2" w14:textId="725E8B19" w:rsidR="00E00BB5" w:rsidRDefault="00120042" w:rsidP="00457034">
            <w:pPr>
              <w:rPr>
                <w:rFonts w:ascii="Times New Roman" w:hAnsi="Times New Roman"/>
                <w:sz w:val="22"/>
                <w:szCs w:val="22"/>
              </w:rPr>
            </w:pPr>
            <w:r>
              <w:rPr>
                <w:rFonts w:ascii="Times New Roman" w:hAnsi="Times New Roman"/>
                <w:sz w:val="22"/>
                <w:szCs w:val="22"/>
              </w:rPr>
              <w:t>Case of Water</w:t>
            </w:r>
          </w:p>
          <w:p w14:paraId="6E02CD78" w14:textId="11C54009" w:rsidR="00E00BB5" w:rsidRPr="00640EB4" w:rsidRDefault="00E00BB5"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xml:space="preserve">: </w:t>
            </w:r>
            <w:r w:rsidR="00120042">
              <w:rPr>
                <w:rFonts w:ascii="Times New Roman" w:hAnsi="Times New Roman"/>
                <w:sz w:val="22"/>
                <w:szCs w:val="22"/>
              </w:rPr>
              <w:t>45</w:t>
            </w:r>
            <w:r>
              <w:rPr>
                <w:rFonts w:ascii="Times New Roman" w:hAnsi="Times New Roman"/>
                <w:sz w:val="22"/>
                <w:szCs w:val="22"/>
              </w:rPr>
              <w:t xml:space="preserve"> lbs</w:t>
            </w:r>
          </w:p>
        </w:tc>
      </w:tr>
      <w:tr w:rsidR="000E1C5D" w:rsidRPr="00640EB4" w14:paraId="26EFD3F2"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5FA9535" w14:textId="3FF5EC5B" w:rsidR="000E1C5D" w:rsidRPr="00640EB4" w:rsidRDefault="000E1C5D" w:rsidP="00457034">
            <w:pPr>
              <w:rPr>
                <w:rFonts w:ascii="Times New Roman" w:hAnsi="Times New Roman"/>
                <w:sz w:val="22"/>
                <w:szCs w:val="22"/>
              </w:rPr>
            </w:pPr>
            <w:r>
              <w:rPr>
                <w:rFonts w:ascii="Times New Roman" w:hAnsi="Times New Roman"/>
                <w:sz w:val="22"/>
                <w:szCs w:val="22"/>
              </w:rPr>
              <w:t>One-Two Handed with assistance</w:t>
            </w:r>
            <w:r>
              <w:rPr>
                <w:rFonts w:ascii="Times New Roman" w:hAnsi="Times New Roman"/>
                <w:sz w:val="22"/>
                <w:szCs w:val="22"/>
              </w:rPr>
              <w:t xml:space="preserve">. </w:t>
            </w:r>
          </w:p>
        </w:tc>
        <w:tc>
          <w:tcPr>
            <w:tcW w:w="1890" w:type="dxa"/>
            <w:tcBorders>
              <w:top w:val="single" w:sz="6" w:space="0" w:color="auto"/>
              <w:left w:val="single" w:sz="6" w:space="0" w:color="auto"/>
              <w:bottom w:val="single" w:sz="4" w:space="0" w:color="auto"/>
              <w:right w:val="nil"/>
            </w:tcBorders>
            <w:vAlign w:val="center"/>
          </w:tcPr>
          <w:p w14:paraId="093B032D"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18-19 lbs each</w:t>
            </w:r>
          </w:p>
        </w:tc>
        <w:tc>
          <w:tcPr>
            <w:tcW w:w="1260" w:type="dxa"/>
            <w:tcBorders>
              <w:top w:val="single" w:sz="6" w:space="0" w:color="auto"/>
              <w:left w:val="single" w:sz="6" w:space="0" w:color="auto"/>
              <w:bottom w:val="single" w:sz="4" w:space="0" w:color="auto"/>
              <w:right w:val="nil"/>
            </w:tcBorders>
            <w:vAlign w:val="center"/>
          </w:tcPr>
          <w:p w14:paraId="37F57E8F"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0050A0A" w14:textId="77777777" w:rsidR="000E1C5D" w:rsidRDefault="000E1C5D" w:rsidP="00457034">
            <w:pPr>
              <w:rPr>
                <w:rFonts w:ascii="Times New Roman" w:hAnsi="Times New Roman"/>
                <w:sz w:val="22"/>
                <w:szCs w:val="22"/>
              </w:rPr>
            </w:pPr>
            <w:r>
              <w:rPr>
                <w:rFonts w:ascii="Times New Roman" w:hAnsi="Times New Roman"/>
                <w:sz w:val="22"/>
                <w:szCs w:val="22"/>
              </w:rPr>
              <w:t>Rivet Buster</w:t>
            </w:r>
          </w:p>
          <w:p w14:paraId="3C5F1686" w14:textId="77777777" w:rsidR="000E1C5D" w:rsidRPr="00640EB4" w:rsidRDefault="000E1C5D"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36-38 lbs</w:t>
            </w:r>
          </w:p>
        </w:tc>
      </w:tr>
      <w:tr w:rsidR="00834B52" w:rsidRPr="00640EB4" w14:paraId="12AF70A6"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6CEA8310" w14:textId="10A866ED" w:rsidR="00834B52" w:rsidRPr="00640EB4" w:rsidRDefault="00834B52" w:rsidP="00457034">
            <w:pPr>
              <w:rPr>
                <w:rFonts w:ascii="Times New Roman" w:hAnsi="Times New Roman"/>
                <w:sz w:val="22"/>
                <w:szCs w:val="22"/>
              </w:rPr>
            </w:pPr>
            <w:r>
              <w:rPr>
                <w:rFonts w:ascii="Times New Roman" w:hAnsi="Times New Roman"/>
                <w:sz w:val="22"/>
                <w:szCs w:val="22"/>
              </w:rPr>
              <w:t>One-Two Handed with assistance</w:t>
            </w:r>
            <w:r w:rsidR="000E1C5D">
              <w:rPr>
                <w:rFonts w:ascii="Times New Roman" w:hAnsi="Times New Roman"/>
                <w:sz w:val="22"/>
                <w:szCs w:val="22"/>
              </w:rPr>
              <w:t xml:space="preserve">. </w:t>
            </w:r>
          </w:p>
        </w:tc>
        <w:tc>
          <w:tcPr>
            <w:tcW w:w="1890" w:type="dxa"/>
            <w:tcBorders>
              <w:top w:val="single" w:sz="6" w:space="0" w:color="auto"/>
              <w:left w:val="single" w:sz="6" w:space="0" w:color="auto"/>
              <w:bottom w:val="single" w:sz="4" w:space="0" w:color="auto"/>
              <w:right w:val="nil"/>
            </w:tcBorders>
            <w:vAlign w:val="center"/>
          </w:tcPr>
          <w:p w14:paraId="7BB2E2F0" w14:textId="7D7CFFB0" w:rsidR="00834B52" w:rsidRPr="00640EB4" w:rsidRDefault="000E1C5D" w:rsidP="00457034">
            <w:pPr>
              <w:jc w:val="center"/>
              <w:rPr>
                <w:rFonts w:ascii="Times New Roman" w:hAnsi="Times New Roman"/>
                <w:sz w:val="22"/>
                <w:szCs w:val="22"/>
              </w:rPr>
            </w:pPr>
            <w:r>
              <w:rPr>
                <w:rFonts w:ascii="Times New Roman" w:hAnsi="Times New Roman"/>
                <w:sz w:val="22"/>
                <w:szCs w:val="22"/>
              </w:rPr>
              <w:t xml:space="preserve">17 </w:t>
            </w:r>
            <w:r w:rsidR="00834B52">
              <w:rPr>
                <w:rFonts w:ascii="Times New Roman" w:hAnsi="Times New Roman"/>
                <w:sz w:val="22"/>
                <w:szCs w:val="22"/>
              </w:rPr>
              <w:t>lbs each</w:t>
            </w:r>
          </w:p>
        </w:tc>
        <w:tc>
          <w:tcPr>
            <w:tcW w:w="1260" w:type="dxa"/>
            <w:tcBorders>
              <w:top w:val="single" w:sz="6" w:space="0" w:color="auto"/>
              <w:left w:val="single" w:sz="6" w:space="0" w:color="auto"/>
              <w:bottom w:val="single" w:sz="4" w:space="0" w:color="auto"/>
              <w:right w:val="nil"/>
            </w:tcBorders>
            <w:vAlign w:val="center"/>
          </w:tcPr>
          <w:p w14:paraId="18B90135" w14:textId="77777777" w:rsidR="00834B52" w:rsidRPr="00640EB4" w:rsidRDefault="00834B52"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0C701703" w14:textId="5F50B790" w:rsidR="00834B52" w:rsidRDefault="000E1C5D" w:rsidP="00457034">
            <w:pPr>
              <w:rPr>
                <w:rFonts w:ascii="Times New Roman" w:hAnsi="Times New Roman"/>
                <w:sz w:val="22"/>
                <w:szCs w:val="22"/>
              </w:rPr>
            </w:pPr>
            <w:r>
              <w:rPr>
                <w:rFonts w:ascii="Times New Roman" w:hAnsi="Times New Roman"/>
                <w:sz w:val="22"/>
                <w:szCs w:val="22"/>
              </w:rPr>
              <w:t>Sub Pump</w:t>
            </w:r>
          </w:p>
          <w:p w14:paraId="432F8FE1" w14:textId="7C396195" w:rsidR="00834B52" w:rsidRPr="00640EB4" w:rsidRDefault="00834B52"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xml:space="preserve">: </w:t>
            </w:r>
            <w:r w:rsidR="000E1C5D">
              <w:rPr>
                <w:rFonts w:ascii="Times New Roman" w:hAnsi="Times New Roman"/>
                <w:sz w:val="22"/>
                <w:szCs w:val="22"/>
              </w:rPr>
              <w:t>34</w:t>
            </w:r>
            <w:r>
              <w:rPr>
                <w:rFonts w:ascii="Times New Roman" w:hAnsi="Times New Roman"/>
                <w:sz w:val="22"/>
                <w:szCs w:val="22"/>
              </w:rPr>
              <w:t xml:space="preserve"> lbs</w:t>
            </w:r>
          </w:p>
        </w:tc>
      </w:tr>
      <w:tr w:rsidR="00935FCC" w:rsidRPr="00640EB4" w14:paraId="4E59583D"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313622FB" w14:textId="77777777" w:rsidR="00935FCC" w:rsidRPr="00640EB4" w:rsidRDefault="00935FCC"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04E8C20A" w14:textId="116B0006" w:rsidR="00935FCC" w:rsidRPr="00640EB4" w:rsidRDefault="000E1C5D" w:rsidP="00457034">
            <w:pPr>
              <w:jc w:val="center"/>
              <w:rPr>
                <w:rFonts w:ascii="Times New Roman" w:hAnsi="Times New Roman"/>
                <w:sz w:val="22"/>
                <w:szCs w:val="22"/>
              </w:rPr>
            </w:pPr>
            <w:r>
              <w:rPr>
                <w:rFonts w:ascii="Times New Roman" w:hAnsi="Times New Roman"/>
                <w:sz w:val="22"/>
                <w:szCs w:val="22"/>
              </w:rPr>
              <w:t xml:space="preserve">15 </w:t>
            </w:r>
            <w:r w:rsidR="00935FCC"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7068BEB7" w14:textId="77777777" w:rsidR="00935FCC" w:rsidRPr="00640EB4" w:rsidRDefault="00935FCC"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7D695E73" w14:textId="5F663DB3" w:rsidR="00935FCC" w:rsidRPr="00640EB4" w:rsidRDefault="000E1C5D" w:rsidP="00457034">
            <w:pPr>
              <w:rPr>
                <w:rFonts w:ascii="Times New Roman" w:hAnsi="Times New Roman"/>
                <w:sz w:val="22"/>
                <w:szCs w:val="22"/>
              </w:rPr>
            </w:pPr>
            <w:r>
              <w:rPr>
                <w:rFonts w:ascii="Times New Roman" w:hAnsi="Times New Roman"/>
                <w:sz w:val="22"/>
                <w:szCs w:val="22"/>
              </w:rPr>
              <w:t>Pole Saw</w:t>
            </w:r>
          </w:p>
        </w:tc>
      </w:tr>
      <w:tr w:rsidR="000E1C5D" w:rsidRPr="00640EB4" w14:paraId="68332082"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ED933F2" w14:textId="77777777" w:rsidR="000E1C5D" w:rsidRPr="00640EB4" w:rsidRDefault="000E1C5D"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3DAA7D44"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13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509475F0"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A7D6907" w14:textId="77777777" w:rsidR="000E1C5D" w:rsidRPr="00640EB4" w:rsidRDefault="000E1C5D" w:rsidP="00457034">
            <w:pPr>
              <w:rPr>
                <w:rFonts w:ascii="Times New Roman" w:hAnsi="Times New Roman"/>
                <w:sz w:val="22"/>
                <w:szCs w:val="22"/>
              </w:rPr>
            </w:pPr>
            <w:r>
              <w:rPr>
                <w:rFonts w:ascii="Times New Roman" w:hAnsi="Times New Roman"/>
                <w:sz w:val="22"/>
                <w:szCs w:val="22"/>
              </w:rPr>
              <w:t>Welding Plate</w:t>
            </w:r>
          </w:p>
        </w:tc>
      </w:tr>
      <w:tr w:rsidR="005A1EC6" w:rsidRPr="00640EB4" w14:paraId="790B42F5"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94319C8" w14:textId="77777777" w:rsidR="005A1EC6" w:rsidRPr="00640EB4" w:rsidRDefault="005A1EC6"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6E40C1CE" w14:textId="17F6A225" w:rsidR="005A1EC6" w:rsidRPr="00640EB4" w:rsidRDefault="000E1C5D" w:rsidP="00457034">
            <w:pPr>
              <w:jc w:val="center"/>
              <w:rPr>
                <w:rFonts w:ascii="Times New Roman" w:hAnsi="Times New Roman"/>
                <w:sz w:val="22"/>
                <w:szCs w:val="22"/>
              </w:rPr>
            </w:pPr>
            <w:r>
              <w:rPr>
                <w:rFonts w:ascii="Times New Roman" w:hAnsi="Times New Roman"/>
                <w:sz w:val="22"/>
                <w:szCs w:val="22"/>
              </w:rPr>
              <w:t xml:space="preserve">7 </w:t>
            </w:r>
            <w:r w:rsidR="005A1EC6"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4557E5DC" w14:textId="77777777" w:rsidR="005A1EC6" w:rsidRPr="00640EB4" w:rsidRDefault="005A1EC6"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581A03A9" w14:textId="5D0FFFB3" w:rsidR="005A1EC6" w:rsidRPr="00640EB4" w:rsidRDefault="000E1C5D" w:rsidP="00457034">
            <w:pPr>
              <w:rPr>
                <w:rFonts w:ascii="Times New Roman" w:hAnsi="Times New Roman"/>
                <w:sz w:val="22"/>
                <w:szCs w:val="22"/>
              </w:rPr>
            </w:pPr>
            <w:r>
              <w:rPr>
                <w:rFonts w:ascii="Times New Roman" w:hAnsi="Times New Roman"/>
                <w:sz w:val="22"/>
                <w:szCs w:val="22"/>
              </w:rPr>
              <w:t>Air Hose</w:t>
            </w:r>
          </w:p>
        </w:tc>
      </w:tr>
      <w:tr w:rsidR="007A01D7" w:rsidRPr="00640EB4" w14:paraId="7F79434E" w14:textId="77777777" w:rsidTr="001C5076">
        <w:trPr>
          <w:cantSplit/>
          <w:trHeight w:val="288"/>
        </w:trPr>
        <w:tc>
          <w:tcPr>
            <w:tcW w:w="9828" w:type="dxa"/>
            <w:gridSpan w:val="4"/>
            <w:tcBorders>
              <w:top w:val="single" w:sz="6" w:space="0" w:color="auto"/>
              <w:left w:val="single" w:sz="6" w:space="0" w:color="auto"/>
              <w:bottom w:val="single" w:sz="4" w:space="0" w:color="auto"/>
              <w:right w:val="single" w:sz="6" w:space="0" w:color="auto"/>
            </w:tcBorders>
            <w:vAlign w:val="center"/>
          </w:tcPr>
          <w:p w14:paraId="3B030F93" w14:textId="77777777" w:rsidR="007A01D7" w:rsidRPr="00640EB4" w:rsidRDefault="007A01D7" w:rsidP="00282639">
            <w:pPr>
              <w:rPr>
                <w:rFonts w:ascii="Times New Roman" w:hAnsi="Times New Roman"/>
                <w:b/>
                <w:sz w:val="22"/>
                <w:szCs w:val="22"/>
              </w:rPr>
            </w:pPr>
            <w:r w:rsidRPr="00640EB4">
              <w:rPr>
                <w:rFonts w:ascii="Times New Roman" w:hAnsi="Times New Roman"/>
                <w:b/>
                <w:sz w:val="22"/>
                <w:szCs w:val="22"/>
              </w:rPr>
              <w:t>Floor to Waist Level Lifts</w:t>
            </w:r>
            <w:r w:rsidR="00282639" w:rsidRPr="00640EB4">
              <w:rPr>
                <w:rFonts w:ascii="Times New Roman" w:hAnsi="Times New Roman"/>
                <w:b/>
                <w:sz w:val="22"/>
                <w:szCs w:val="22"/>
              </w:rPr>
              <w:t xml:space="preserve"> </w:t>
            </w:r>
          </w:p>
        </w:tc>
      </w:tr>
      <w:tr w:rsidR="007A01D7" w:rsidRPr="00640EB4" w14:paraId="1069698D" w14:textId="77777777" w:rsidTr="001C5076">
        <w:trPr>
          <w:cantSplit/>
          <w:trHeight w:val="156"/>
        </w:trPr>
        <w:tc>
          <w:tcPr>
            <w:tcW w:w="2718" w:type="dxa"/>
            <w:tcBorders>
              <w:top w:val="single" w:sz="6" w:space="0" w:color="auto"/>
              <w:left w:val="single" w:sz="6" w:space="0" w:color="auto"/>
              <w:bottom w:val="single" w:sz="4" w:space="0" w:color="auto"/>
              <w:right w:val="nil"/>
            </w:tcBorders>
          </w:tcPr>
          <w:p w14:paraId="6A17FD6C" w14:textId="77777777" w:rsidR="007A01D7" w:rsidRPr="00640EB4" w:rsidRDefault="007A01D7"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4" w:space="0" w:color="auto"/>
              <w:right w:val="nil"/>
            </w:tcBorders>
          </w:tcPr>
          <w:p w14:paraId="3561FC44" w14:textId="77777777" w:rsidR="007A01D7" w:rsidRPr="00640EB4" w:rsidRDefault="00282639" w:rsidP="00282639">
            <w:pPr>
              <w:jc w:val="center"/>
              <w:rPr>
                <w:rFonts w:ascii="Times New Roman" w:hAnsi="Times New Roman"/>
                <w:b/>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4" w:space="0" w:color="auto"/>
              <w:right w:val="nil"/>
            </w:tcBorders>
          </w:tcPr>
          <w:p w14:paraId="0B1782FD" w14:textId="77777777" w:rsidR="007A01D7" w:rsidRPr="00640EB4" w:rsidRDefault="007A01D7" w:rsidP="0047603D">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2008E5ED" w14:textId="77777777" w:rsidR="007A01D7" w:rsidRPr="00640EB4" w:rsidRDefault="007A01D7" w:rsidP="0047603D">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712DA0" w:rsidRPr="00640EB4" w14:paraId="4B8008C2"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18853220"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3+)</w:t>
            </w:r>
          </w:p>
        </w:tc>
        <w:tc>
          <w:tcPr>
            <w:tcW w:w="1890" w:type="dxa"/>
            <w:tcBorders>
              <w:top w:val="single" w:sz="6" w:space="0" w:color="auto"/>
              <w:left w:val="single" w:sz="6" w:space="0" w:color="auto"/>
              <w:bottom w:val="single" w:sz="4" w:space="0" w:color="auto"/>
              <w:right w:val="nil"/>
            </w:tcBorders>
            <w:vAlign w:val="center"/>
          </w:tcPr>
          <w:p w14:paraId="48E0BC5B"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30 lbs each </w:t>
            </w:r>
          </w:p>
        </w:tc>
        <w:tc>
          <w:tcPr>
            <w:tcW w:w="1260" w:type="dxa"/>
            <w:tcBorders>
              <w:top w:val="single" w:sz="6" w:space="0" w:color="auto"/>
              <w:left w:val="single" w:sz="6" w:space="0" w:color="auto"/>
              <w:bottom w:val="single" w:sz="4" w:space="0" w:color="auto"/>
              <w:right w:val="nil"/>
            </w:tcBorders>
            <w:vAlign w:val="center"/>
          </w:tcPr>
          <w:p w14:paraId="70A6DAE1"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C27D230" w14:textId="77777777" w:rsidR="00712DA0" w:rsidRDefault="00712DA0" w:rsidP="00457034">
            <w:pPr>
              <w:rPr>
                <w:rFonts w:ascii="Times New Roman" w:hAnsi="Times New Roman"/>
                <w:sz w:val="22"/>
                <w:szCs w:val="22"/>
              </w:rPr>
            </w:pPr>
            <w:r>
              <w:rPr>
                <w:rFonts w:ascii="Times New Roman" w:hAnsi="Times New Roman"/>
                <w:sz w:val="22"/>
                <w:szCs w:val="22"/>
              </w:rPr>
              <w:t>Electric Hammer</w:t>
            </w:r>
          </w:p>
          <w:p w14:paraId="2EB75D38"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97 lbs</w:t>
            </w:r>
          </w:p>
        </w:tc>
      </w:tr>
      <w:tr w:rsidR="00712DA0" w:rsidRPr="00640EB4" w14:paraId="478F18F8"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9DCC509"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 with assistance (2+)</w:t>
            </w:r>
          </w:p>
        </w:tc>
        <w:tc>
          <w:tcPr>
            <w:tcW w:w="1890" w:type="dxa"/>
            <w:tcBorders>
              <w:top w:val="single" w:sz="6" w:space="0" w:color="auto"/>
              <w:left w:val="single" w:sz="6" w:space="0" w:color="auto"/>
              <w:bottom w:val="single" w:sz="4" w:space="0" w:color="auto"/>
              <w:right w:val="nil"/>
            </w:tcBorders>
            <w:vAlign w:val="center"/>
          </w:tcPr>
          <w:p w14:paraId="757F937A"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30 lbs each </w:t>
            </w:r>
          </w:p>
        </w:tc>
        <w:tc>
          <w:tcPr>
            <w:tcW w:w="1260" w:type="dxa"/>
            <w:tcBorders>
              <w:top w:val="single" w:sz="6" w:space="0" w:color="auto"/>
              <w:left w:val="single" w:sz="6" w:space="0" w:color="auto"/>
              <w:bottom w:val="single" w:sz="4" w:space="0" w:color="auto"/>
              <w:right w:val="nil"/>
            </w:tcBorders>
            <w:vAlign w:val="center"/>
          </w:tcPr>
          <w:p w14:paraId="3A49ABC7"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374FBFE5" w14:textId="77777777" w:rsidR="00712DA0" w:rsidRDefault="00712DA0" w:rsidP="00457034">
            <w:pPr>
              <w:rPr>
                <w:rFonts w:ascii="Times New Roman" w:hAnsi="Times New Roman"/>
                <w:sz w:val="22"/>
                <w:szCs w:val="22"/>
              </w:rPr>
            </w:pPr>
            <w:r>
              <w:rPr>
                <w:rFonts w:ascii="Times New Roman" w:hAnsi="Times New Roman"/>
                <w:sz w:val="22"/>
                <w:szCs w:val="22"/>
              </w:rPr>
              <w:t>Fork Bar</w:t>
            </w:r>
          </w:p>
          <w:p w14:paraId="09817C6D"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80 lbs</w:t>
            </w:r>
          </w:p>
        </w:tc>
      </w:tr>
      <w:tr w:rsidR="00712DA0" w:rsidRPr="00640EB4" w14:paraId="01046F02"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7BDC4D9" w14:textId="77777777" w:rsidR="00712DA0" w:rsidRPr="00640EB4" w:rsidRDefault="00712DA0" w:rsidP="00457034">
            <w:pPr>
              <w:rPr>
                <w:rFonts w:ascii="Times New Roman" w:hAnsi="Times New Roman"/>
                <w:sz w:val="22"/>
                <w:szCs w:val="22"/>
              </w:rPr>
            </w:pPr>
            <w:r>
              <w:rPr>
                <w:rFonts w:ascii="Times New Roman" w:hAnsi="Times New Roman"/>
                <w:sz w:val="22"/>
                <w:szCs w:val="22"/>
              </w:rPr>
              <w:lastRenderedPageBreak/>
              <w:t>One-Two Handed with assistance (2+)</w:t>
            </w:r>
          </w:p>
        </w:tc>
        <w:tc>
          <w:tcPr>
            <w:tcW w:w="1890" w:type="dxa"/>
            <w:tcBorders>
              <w:top w:val="single" w:sz="6" w:space="0" w:color="auto"/>
              <w:left w:val="single" w:sz="6" w:space="0" w:color="auto"/>
              <w:bottom w:val="single" w:sz="4" w:space="0" w:color="auto"/>
              <w:right w:val="nil"/>
            </w:tcBorders>
            <w:vAlign w:val="center"/>
          </w:tcPr>
          <w:p w14:paraId="2635A21C"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30 lbs each </w:t>
            </w:r>
          </w:p>
        </w:tc>
        <w:tc>
          <w:tcPr>
            <w:tcW w:w="1260" w:type="dxa"/>
            <w:tcBorders>
              <w:top w:val="single" w:sz="6" w:space="0" w:color="auto"/>
              <w:left w:val="single" w:sz="6" w:space="0" w:color="auto"/>
              <w:bottom w:val="single" w:sz="4" w:space="0" w:color="auto"/>
              <w:right w:val="nil"/>
            </w:tcBorders>
            <w:vAlign w:val="center"/>
          </w:tcPr>
          <w:p w14:paraId="7298C783"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A2AE765" w14:textId="77777777" w:rsidR="00712DA0" w:rsidRDefault="00712DA0" w:rsidP="00457034">
            <w:pPr>
              <w:rPr>
                <w:rFonts w:ascii="Times New Roman" w:hAnsi="Times New Roman"/>
                <w:sz w:val="22"/>
                <w:szCs w:val="22"/>
              </w:rPr>
            </w:pPr>
            <w:r>
              <w:rPr>
                <w:rFonts w:ascii="Times New Roman" w:hAnsi="Times New Roman"/>
                <w:sz w:val="22"/>
                <w:szCs w:val="22"/>
              </w:rPr>
              <w:t>Air Hammer</w:t>
            </w:r>
          </w:p>
          <w:p w14:paraId="0AFC02CF"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71-77 lbs</w:t>
            </w:r>
          </w:p>
        </w:tc>
      </w:tr>
      <w:tr w:rsidR="00712DA0" w:rsidRPr="00640EB4" w14:paraId="34BC4FA5"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2234EDC"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3F950B11"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21-30 lbs each </w:t>
            </w:r>
          </w:p>
        </w:tc>
        <w:tc>
          <w:tcPr>
            <w:tcW w:w="1260" w:type="dxa"/>
            <w:tcBorders>
              <w:top w:val="single" w:sz="6" w:space="0" w:color="auto"/>
              <w:left w:val="single" w:sz="6" w:space="0" w:color="auto"/>
              <w:bottom w:val="single" w:sz="4" w:space="0" w:color="auto"/>
              <w:right w:val="nil"/>
            </w:tcBorders>
            <w:vAlign w:val="center"/>
          </w:tcPr>
          <w:p w14:paraId="53D6528B"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0298C0A" w14:textId="77777777" w:rsidR="00712DA0" w:rsidRDefault="00712DA0" w:rsidP="00457034">
            <w:pPr>
              <w:rPr>
                <w:rFonts w:ascii="Times New Roman" w:hAnsi="Times New Roman"/>
                <w:sz w:val="22"/>
                <w:szCs w:val="22"/>
              </w:rPr>
            </w:pPr>
            <w:r>
              <w:rPr>
                <w:rFonts w:ascii="Times New Roman" w:hAnsi="Times New Roman"/>
                <w:sz w:val="22"/>
                <w:szCs w:val="22"/>
              </w:rPr>
              <w:t>Propane Tanks</w:t>
            </w:r>
          </w:p>
          <w:p w14:paraId="34EE4AE7"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21-71 lbs</w:t>
            </w:r>
          </w:p>
        </w:tc>
      </w:tr>
      <w:tr w:rsidR="00712DA0" w:rsidRPr="00640EB4" w14:paraId="2CFE1757"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37482A9C"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669768F4"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22-30 lbs each </w:t>
            </w:r>
          </w:p>
        </w:tc>
        <w:tc>
          <w:tcPr>
            <w:tcW w:w="1260" w:type="dxa"/>
            <w:tcBorders>
              <w:top w:val="single" w:sz="6" w:space="0" w:color="auto"/>
              <w:left w:val="single" w:sz="6" w:space="0" w:color="auto"/>
              <w:bottom w:val="single" w:sz="4" w:space="0" w:color="auto"/>
              <w:right w:val="nil"/>
            </w:tcBorders>
            <w:vAlign w:val="center"/>
          </w:tcPr>
          <w:p w14:paraId="59A24104"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0A51144" w14:textId="77777777" w:rsidR="00712DA0" w:rsidRDefault="00712DA0" w:rsidP="00457034">
            <w:pPr>
              <w:rPr>
                <w:rFonts w:ascii="Times New Roman" w:hAnsi="Times New Roman"/>
                <w:sz w:val="22"/>
                <w:szCs w:val="22"/>
              </w:rPr>
            </w:pPr>
            <w:r>
              <w:rPr>
                <w:rFonts w:ascii="Times New Roman" w:hAnsi="Times New Roman"/>
                <w:sz w:val="22"/>
                <w:szCs w:val="22"/>
              </w:rPr>
              <w:t>Auger Bits</w:t>
            </w:r>
          </w:p>
          <w:p w14:paraId="17943D3D"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43-73 lbs</w:t>
            </w:r>
          </w:p>
        </w:tc>
      </w:tr>
      <w:tr w:rsidR="00712DA0" w:rsidRPr="00640EB4" w14:paraId="5763F6F7"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AD237B4"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5DAFB8B9"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20-30 lbs each</w:t>
            </w:r>
          </w:p>
        </w:tc>
        <w:tc>
          <w:tcPr>
            <w:tcW w:w="1260" w:type="dxa"/>
            <w:tcBorders>
              <w:top w:val="single" w:sz="6" w:space="0" w:color="auto"/>
              <w:left w:val="single" w:sz="6" w:space="0" w:color="auto"/>
              <w:bottom w:val="single" w:sz="4" w:space="0" w:color="auto"/>
              <w:right w:val="nil"/>
            </w:tcBorders>
            <w:vAlign w:val="center"/>
          </w:tcPr>
          <w:p w14:paraId="394E8439"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4335195" w14:textId="77777777" w:rsidR="00712DA0" w:rsidRDefault="00712DA0" w:rsidP="00457034">
            <w:pPr>
              <w:rPr>
                <w:rFonts w:ascii="Times New Roman" w:hAnsi="Times New Roman"/>
                <w:sz w:val="22"/>
                <w:szCs w:val="22"/>
              </w:rPr>
            </w:pPr>
            <w:r>
              <w:rPr>
                <w:rFonts w:ascii="Times New Roman" w:hAnsi="Times New Roman"/>
                <w:sz w:val="22"/>
                <w:szCs w:val="22"/>
              </w:rPr>
              <w:t>Manual Material Lift</w:t>
            </w:r>
          </w:p>
          <w:p w14:paraId="0FCD7090"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40-60 lbs</w:t>
            </w:r>
          </w:p>
        </w:tc>
      </w:tr>
      <w:tr w:rsidR="00712DA0" w:rsidRPr="00640EB4" w14:paraId="47C7D30B"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3106337A" w14:textId="77777777" w:rsidR="00712DA0" w:rsidRPr="00640EB4" w:rsidRDefault="00712DA0" w:rsidP="00457034">
            <w:pPr>
              <w:rPr>
                <w:rFonts w:ascii="Times New Roman" w:hAnsi="Times New Roman"/>
                <w:sz w:val="22"/>
                <w:szCs w:val="22"/>
              </w:rPr>
            </w:pPr>
            <w:r>
              <w:rPr>
                <w:rFonts w:ascii="Times New Roman" w:hAnsi="Times New Roman"/>
                <w:sz w:val="22"/>
                <w:szCs w:val="22"/>
              </w:rPr>
              <w:t>Two Handed</w:t>
            </w:r>
          </w:p>
        </w:tc>
        <w:tc>
          <w:tcPr>
            <w:tcW w:w="1890" w:type="dxa"/>
            <w:tcBorders>
              <w:top w:val="single" w:sz="6" w:space="0" w:color="auto"/>
              <w:left w:val="single" w:sz="6" w:space="0" w:color="auto"/>
              <w:bottom w:val="single" w:sz="4" w:space="0" w:color="auto"/>
              <w:right w:val="nil"/>
            </w:tcBorders>
            <w:vAlign w:val="center"/>
          </w:tcPr>
          <w:p w14:paraId="55F1AFAD"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29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33ED7051"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36FA9F8E" w14:textId="77777777" w:rsidR="00712DA0" w:rsidRPr="00640EB4" w:rsidRDefault="00712DA0" w:rsidP="00457034">
            <w:pPr>
              <w:rPr>
                <w:rFonts w:ascii="Times New Roman" w:hAnsi="Times New Roman"/>
                <w:sz w:val="22"/>
                <w:szCs w:val="22"/>
              </w:rPr>
            </w:pPr>
            <w:r>
              <w:rPr>
                <w:rFonts w:ascii="Times New Roman" w:hAnsi="Times New Roman"/>
                <w:sz w:val="22"/>
                <w:szCs w:val="22"/>
              </w:rPr>
              <w:t>Drill Bits</w:t>
            </w:r>
          </w:p>
        </w:tc>
      </w:tr>
      <w:tr w:rsidR="00712DA0" w:rsidRPr="00640EB4" w14:paraId="15C3C30F"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7F81946"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63EE68D2"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26-28 lbs each</w:t>
            </w:r>
          </w:p>
        </w:tc>
        <w:tc>
          <w:tcPr>
            <w:tcW w:w="1260" w:type="dxa"/>
            <w:tcBorders>
              <w:top w:val="single" w:sz="6" w:space="0" w:color="auto"/>
              <w:left w:val="single" w:sz="6" w:space="0" w:color="auto"/>
              <w:bottom w:val="single" w:sz="4" w:space="0" w:color="auto"/>
              <w:right w:val="nil"/>
            </w:tcBorders>
            <w:vAlign w:val="center"/>
          </w:tcPr>
          <w:p w14:paraId="4C382AB0"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1CA7915" w14:textId="77777777" w:rsidR="00712DA0" w:rsidRDefault="00712DA0" w:rsidP="00457034">
            <w:pPr>
              <w:rPr>
                <w:rFonts w:ascii="Times New Roman" w:hAnsi="Times New Roman"/>
                <w:sz w:val="22"/>
                <w:szCs w:val="22"/>
              </w:rPr>
            </w:pPr>
            <w:r>
              <w:rPr>
                <w:rFonts w:ascii="Times New Roman" w:hAnsi="Times New Roman"/>
                <w:sz w:val="22"/>
                <w:szCs w:val="22"/>
              </w:rPr>
              <w:t>Extension</w:t>
            </w:r>
          </w:p>
          <w:p w14:paraId="6F93D79E"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52-57 lbs</w:t>
            </w:r>
          </w:p>
        </w:tc>
      </w:tr>
      <w:tr w:rsidR="00712DA0" w:rsidRPr="00640EB4" w14:paraId="56AB43DE"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121ED744"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443503C0"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23-28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40DDB17F"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3EF1953" w14:textId="77777777" w:rsidR="00712DA0" w:rsidRPr="00640EB4" w:rsidRDefault="00712DA0" w:rsidP="00457034">
            <w:pPr>
              <w:rPr>
                <w:rFonts w:ascii="Times New Roman" w:hAnsi="Times New Roman"/>
                <w:sz w:val="22"/>
                <w:szCs w:val="22"/>
              </w:rPr>
            </w:pPr>
            <w:r>
              <w:rPr>
                <w:rFonts w:ascii="Times New Roman" w:hAnsi="Times New Roman"/>
                <w:sz w:val="22"/>
                <w:szCs w:val="22"/>
              </w:rPr>
              <w:t>Hose</w:t>
            </w:r>
          </w:p>
        </w:tc>
      </w:tr>
      <w:tr w:rsidR="00712DA0" w:rsidRPr="00640EB4" w14:paraId="165ED703"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35776C4"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4D73EBE2"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28 lbs each</w:t>
            </w:r>
          </w:p>
        </w:tc>
        <w:tc>
          <w:tcPr>
            <w:tcW w:w="1260" w:type="dxa"/>
            <w:tcBorders>
              <w:top w:val="single" w:sz="6" w:space="0" w:color="auto"/>
              <w:left w:val="single" w:sz="6" w:space="0" w:color="auto"/>
              <w:bottom w:val="single" w:sz="4" w:space="0" w:color="auto"/>
              <w:right w:val="nil"/>
            </w:tcBorders>
            <w:vAlign w:val="center"/>
          </w:tcPr>
          <w:p w14:paraId="732D1D28"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4C4827E" w14:textId="77777777" w:rsidR="00712DA0" w:rsidRDefault="00712DA0" w:rsidP="00457034">
            <w:pPr>
              <w:rPr>
                <w:rFonts w:ascii="Times New Roman" w:hAnsi="Times New Roman"/>
                <w:sz w:val="22"/>
                <w:szCs w:val="22"/>
              </w:rPr>
            </w:pPr>
            <w:r>
              <w:rPr>
                <w:rFonts w:ascii="Times New Roman" w:hAnsi="Times New Roman"/>
                <w:sz w:val="22"/>
                <w:szCs w:val="22"/>
              </w:rPr>
              <w:t>Roller Extension</w:t>
            </w:r>
          </w:p>
          <w:p w14:paraId="21CED219"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56 lbs</w:t>
            </w:r>
          </w:p>
        </w:tc>
      </w:tr>
      <w:tr w:rsidR="00712DA0" w:rsidRPr="00640EB4" w14:paraId="72BDCB5D"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4F6B3DF8"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60352F8E"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25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736E39F8"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6B2C1B3" w14:textId="77777777" w:rsidR="00712DA0" w:rsidRPr="00640EB4" w:rsidRDefault="00712DA0" w:rsidP="00457034">
            <w:pPr>
              <w:rPr>
                <w:rFonts w:ascii="Times New Roman" w:hAnsi="Times New Roman"/>
                <w:sz w:val="22"/>
                <w:szCs w:val="22"/>
              </w:rPr>
            </w:pPr>
            <w:r>
              <w:rPr>
                <w:rFonts w:ascii="Times New Roman" w:hAnsi="Times New Roman"/>
                <w:sz w:val="22"/>
                <w:szCs w:val="22"/>
              </w:rPr>
              <w:t>Rock Drill</w:t>
            </w:r>
          </w:p>
        </w:tc>
      </w:tr>
      <w:tr w:rsidR="00712DA0" w:rsidRPr="00640EB4" w14:paraId="2076838D"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762F98BB"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1B0337FF"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24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6587E110"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8D22231" w14:textId="77777777" w:rsidR="00712DA0" w:rsidRPr="00640EB4" w:rsidRDefault="00712DA0" w:rsidP="00457034">
            <w:pPr>
              <w:rPr>
                <w:rFonts w:ascii="Times New Roman" w:hAnsi="Times New Roman"/>
                <w:sz w:val="22"/>
                <w:szCs w:val="22"/>
              </w:rPr>
            </w:pPr>
            <w:r>
              <w:rPr>
                <w:rFonts w:ascii="Times New Roman" w:hAnsi="Times New Roman"/>
                <w:sz w:val="22"/>
                <w:szCs w:val="22"/>
              </w:rPr>
              <w:t>Saw</w:t>
            </w:r>
          </w:p>
        </w:tc>
      </w:tr>
      <w:tr w:rsidR="00712DA0" w:rsidRPr="00640EB4" w14:paraId="7B9B2AC7"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7DA17237"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35A79873"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23 lbs each</w:t>
            </w:r>
          </w:p>
        </w:tc>
        <w:tc>
          <w:tcPr>
            <w:tcW w:w="1260" w:type="dxa"/>
            <w:tcBorders>
              <w:top w:val="single" w:sz="6" w:space="0" w:color="auto"/>
              <w:left w:val="single" w:sz="6" w:space="0" w:color="auto"/>
              <w:bottom w:val="single" w:sz="4" w:space="0" w:color="auto"/>
              <w:right w:val="nil"/>
            </w:tcBorders>
            <w:vAlign w:val="center"/>
          </w:tcPr>
          <w:p w14:paraId="79903FFA"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DF34F9C" w14:textId="77777777" w:rsidR="00712DA0" w:rsidRDefault="00712DA0" w:rsidP="00457034">
            <w:pPr>
              <w:rPr>
                <w:rFonts w:ascii="Times New Roman" w:hAnsi="Times New Roman"/>
                <w:sz w:val="22"/>
                <w:szCs w:val="22"/>
              </w:rPr>
            </w:pPr>
            <w:r>
              <w:rPr>
                <w:rFonts w:ascii="Times New Roman" w:hAnsi="Times New Roman"/>
                <w:sz w:val="22"/>
                <w:szCs w:val="22"/>
              </w:rPr>
              <w:t>Hose</w:t>
            </w:r>
          </w:p>
          <w:p w14:paraId="6A41DBD3"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46 lbs</w:t>
            </w:r>
          </w:p>
        </w:tc>
      </w:tr>
      <w:tr w:rsidR="00120042" w:rsidRPr="00640EB4" w14:paraId="5B1A0D18"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10D8634"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7EE235CE"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23 lbs each</w:t>
            </w:r>
          </w:p>
        </w:tc>
        <w:tc>
          <w:tcPr>
            <w:tcW w:w="1260" w:type="dxa"/>
            <w:tcBorders>
              <w:top w:val="single" w:sz="6" w:space="0" w:color="auto"/>
              <w:left w:val="single" w:sz="6" w:space="0" w:color="auto"/>
              <w:bottom w:val="single" w:sz="4" w:space="0" w:color="auto"/>
              <w:right w:val="nil"/>
            </w:tcBorders>
            <w:vAlign w:val="center"/>
          </w:tcPr>
          <w:p w14:paraId="47371387"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6F4F271" w14:textId="77777777" w:rsidR="00120042" w:rsidRDefault="00120042" w:rsidP="00457034">
            <w:pPr>
              <w:rPr>
                <w:rFonts w:ascii="Times New Roman" w:hAnsi="Times New Roman"/>
                <w:sz w:val="22"/>
                <w:szCs w:val="22"/>
              </w:rPr>
            </w:pPr>
            <w:r>
              <w:rPr>
                <w:rFonts w:ascii="Times New Roman" w:hAnsi="Times New Roman"/>
                <w:sz w:val="22"/>
                <w:szCs w:val="22"/>
              </w:rPr>
              <w:t>Case of Water</w:t>
            </w:r>
          </w:p>
          <w:p w14:paraId="1E05AF12"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45 lbs</w:t>
            </w:r>
          </w:p>
        </w:tc>
      </w:tr>
      <w:tr w:rsidR="00712DA0" w:rsidRPr="00640EB4" w14:paraId="7A5183AA"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AC52189"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47A44761"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18-19 lbs each</w:t>
            </w:r>
          </w:p>
        </w:tc>
        <w:tc>
          <w:tcPr>
            <w:tcW w:w="1260" w:type="dxa"/>
            <w:tcBorders>
              <w:top w:val="single" w:sz="6" w:space="0" w:color="auto"/>
              <w:left w:val="single" w:sz="6" w:space="0" w:color="auto"/>
              <w:bottom w:val="single" w:sz="4" w:space="0" w:color="auto"/>
              <w:right w:val="nil"/>
            </w:tcBorders>
            <w:vAlign w:val="center"/>
          </w:tcPr>
          <w:p w14:paraId="04534070"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08DBC742" w14:textId="77777777" w:rsidR="00712DA0" w:rsidRDefault="00712DA0" w:rsidP="00457034">
            <w:pPr>
              <w:rPr>
                <w:rFonts w:ascii="Times New Roman" w:hAnsi="Times New Roman"/>
                <w:sz w:val="22"/>
                <w:szCs w:val="22"/>
              </w:rPr>
            </w:pPr>
            <w:r>
              <w:rPr>
                <w:rFonts w:ascii="Times New Roman" w:hAnsi="Times New Roman"/>
                <w:sz w:val="22"/>
                <w:szCs w:val="22"/>
              </w:rPr>
              <w:t>Rivet Buster</w:t>
            </w:r>
          </w:p>
          <w:p w14:paraId="7277D5C9"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36-38 lbs</w:t>
            </w:r>
          </w:p>
        </w:tc>
      </w:tr>
      <w:tr w:rsidR="00712DA0" w:rsidRPr="00640EB4" w14:paraId="4C557F31"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4351682"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23AD358C"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17 lbs each</w:t>
            </w:r>
          </w:p>
        </w:tc>
        <w:tc>
          <w:tcPr>
            <w:tcW w:w="1260" w:type="dxa"/>
            <w:tcBorders>
              <w:top w:val="single" w:sz="6" w:space="0" w:color="auto"/>
              <w:left w:val="single" w:sz="6" w:space="0" w:color="auto"/>
              <w:bottom w:val="single" w:sz="4" w:space="0" w:color="auto"/>
              <w:right w:val="nil"/>
            </w:tcBorders>
            <w:vAlign w:val="center"/>
          </w:tcPr>
          <w:p w14:paraId="46EBF7CD"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58E594C" w14:textId="77777777" w:rsidR="00712DA0" w:rsidRDefault="00712DA0" w:rsidP="00457034">
            <w:pPr>
              <w:rPr>
                <w:rFonts w:ascii="Times New Roman" w:hAnsi="Times New Roman"/>
                <w:sz w:val="22"/>
                <w:szCs w:val="22"/>
              </w:rPr>
            </w:pPr>
            <w:r>
              <w:rPr>
                <w:rFonts w:ascii="Times New Roman" w:hAnsi="Times New Roman"/>
                <w:sz w:val="22"/>
                <w:szCs w:val="22"/>
              </w:rPr>
              <w:t>Sub Pump</w:t>
            </w:r>
          </w:p>
          <w:p w14:paraId="2104B30B" w14:textId="77777777" w:rsidR="00712DA0" w:rsidRPr="00640EB4" w:rsidRDefault="00712DA0"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34 lbs</w:t>
            </w:r>
          </w:p>
        </w:tc>
      </w:tr>
      <w:tr w:rsidR="00712DA0" w:rsidRPr="00640EB4" w14:paraId="7A4448BD"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6FD5E9C"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4123380D"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15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7F2A1918"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0D11ADC6" w14:textId="77777777" w:rsidR="00712DA0" w:rsidRPr="00640EB4" w:rsidRDefault="00712DA0" w:rsidP="00457034">
            <w:pPr>
              <w:rPr>
                <w:rFonts w:ascii="Times New Roman" w:hAnsi="Times New Roman"/>
                <w:sz w:val="22"/>
                <w:szCs w:val="22"/>
              </w:rPr>
            </w:pPr>
            <w:r>
              <w:rPr>
                <w:rFonts w:ascii="Times New Roman" w:hAnsi="Times New Roman"/>
                <w:sz w:val="22"/>
                <w:szCs w:val="22"/>
              </w:rPr>
              <w:t>Pole Saw</w:t>
            </w:r>
          </w:p>
        </w:tc>
      </w:tr>
      <w:tr w:rsidR="00712DA0" w:rsidRPr="00640EB4" w14:paraId="0DB586E5"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8A76343"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3897CAB2"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13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3247E1D6"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0AAF9A0C" w14:textId="77777777" w:rsidR="00712DA0" w:rsidRPr="00640EB4" w:rsidRDefault="00712DA0" w:rsidP="00457034">
            <w:pPr>
              <w:rPr>
                <w:rFonts w:ascii="Times New Roman" w:hAnsi="Times New Roman"/>
                <w:sz w:val="22"/>
                <w:szCs w:val="22"/>
              </w:rPr>
            </w:pPr>
            <w:r>
              <w:rPr>
                <w:rFonts w:ascii="Times New Roman" w:hAnsi="Times New Roman"/>
                <w:sz w:val="22"/>
                <w:szCs w:val="22"/>
              </w:rPr>
              <w:t>Welding Plate</w:t>
            </w:r>
          </w:p>
        </w:tc>
      </w:tr>
      <w:tr w:rsidR="00712DA0" w:rsidRPr="00640EB4" w14:paraId="7BA2F0D4"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804AC14" w14:textId="77777777" w:rsidR="00712DA0" w:rsidRPr="00640EB4" w:rsidRDefault="00712DA0"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364A272D"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 xml:space="preserve">7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55CDADC2" w14:textId="77777777" w:rsidR="00712DA0" w:rsidRPr="00640EB4" w:rsidRDefault="00712DA0"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4E8FBF19" w14:textId="77777777" w:rsidR="00712DA0" w:rsidRPr="00640EB4" w:rsidRDefault="00712DA0" w:rsidP="00457034">
            <w:pPr>
              <w:rPr>
                <w:rFonts w:ascii="Times New Roman" w:hAnsi="Times New Roman"/>
                <w:sz w:val="22"/>
                <w:szCs w:val="22"/>
              </w:rPr>
            </w:pPr>
            <w:r>
              <w:rPr>
                <w:rFonts w:ascii="Times New Roman" w:hAnsi="Times New Roman"/>
                <w:sz w:val="22"/>
                <w:szCs w:val="22"/>
              </w:rPr>
              <w:t>Air Hose</w:t>
            </w:r>
          </w:p>
        </w:tc>
      </w:tr>
      <w:tr w:rsidR="003B587D" w:rsidRPr="00640EB4" w14:paraId="69D036E4" w14:textId="77777777" w:rsidTr="001C5076">
        <w:trPr>
          <w:cantSplit/>
          <w:trHeight w:val="399"/>
        </w:trPr>
        <w:tc>
          <w:tcPr>
            <w:tcW w:w="9828" w:type="dxa"/>
            <w:gridSpan w:val="4"/>
            <w:tcBorders>
              <w:top w:val="single" w:sz="6" w:space="0" w:color="auto"/>
              <w:left w:val="single" w:sz="6" w:space="0" w:color="auto"/>
              <w:bottom w:val="single" w:sz="4" w:space="0" w:color="auto"/>
              <w:right w:val="single" w:sz="6" w:space="0" w:color="auto"/>
            </w:tcBorders>
            <w:vAlign w:val="center"/>
          </w:tcPr>
          <w:p w14:paraId="1B3F6346" w14:textId="77777777" w:rsidR="003B587D" w:rsidRPr="00640EB4" w:rsidRDefault="003B587D" w:rsidP="00282639">
            <w:pPr>
              <w:rPr>
                <w:rFonts w:ascii="Times New Roman" w:hAnsi="Times New Roman"/>
                <w:b/>
                <w:sz w:val="22"/>
                <w:szCs w:val="22"/>
              </w:rPr>
            </w:pPr>
            <w:r w:rsidRPr="00640EB4">
              <w:rPr>
                <w:rFonts w:ascii="Times New Roman" w:hAnsi="Times New Roman"/>
                <w:b/>
                <w:sz w:val="22"/>
                <w:szCs w:val="22"/>
              </w:rPr>
              <w:t xml:space="preserve">Floor to Shoulder Level Lifts </w:t>
            </w:r>
          </w:p>
        </w:tc>
      </w:tr>
      <w:tr w:rsidR="003B587D" w:rsidRPr="00640EB4" w14:paraId="3639F5F7" w14:textId="77777777" w:rsidTr="001C5076">
        <w:trPr>
          <w:cantSplit/>
          <w:trHeight w:val="255"/>
        </w:trPr>
        <w:tc>
          <w:tcPr>
            <w:tcW w:w="2718" w:type="dxa"/>
            <w:tcBorders>
              <w:top w:val="single" w:sz="6" w:space="0" w:color="auto"/>
              <w:left w:val="single" w:sz="6" w:space="0" w:color="auto"/>
              <w:bottom w:val="single" w:sz="4" w:space="0" w:color="auto"/>
              <w:right w:val="nil"/>
            </w:tcBorders>
          </w:tcPr>
          <w:p w14:paraId="73D6A716" w14:textId="77777777" w:rsidR="003B587D" w:rsidRPr="00640EB4" w:rsidRDefault="003B587D"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4" w:space="0" w:color="auto"/>
              <w:right w:val="nil"/>
            </w:tcBorders>
          </w:tcPr>
          <w:p w14:paraId="0CD4E42B" w14:textId="77777777" w:rsidR="003B587D" w:rsidRPr="00640EB4" w:rsidRDefault="003B587D" w:rsidP="00282639">
            <w:pPr>
              <w:jc w:val="center"/>
              <w:rPr>
                <w:rFonts w:ascii="Times New Roman" w:hAnsi="Times New Roman"/>
                <w:b/>
                <w:sz w:val="22"/>
                <w:szCs w:val="22"/>
              </w:rPr>
            </w:pPr>
            <w:r w:rsidRPr="00640EB4">
              <w:rPr>
                <w:rFonts w:ascii="Times New Roman" w:hAnsi="Times New Roman"/>
                <w:b/>
                <w:bCs/>
                <w:sz w:val="22"/>
                <w:szCs w:val="22"/>
              </w:rPr>
              <w:t xml:space="preserve">Weight/Force </w:t>
            </w:r>
          </w:p>
        </w:tc>
        <w:tc>
          <w:tcPr>
            <w:tcW w:w="1260" w:type="dxa"/>
            <w:tcBorders>
              <w:top w:val="single" w:sz="6" w:space="0" w:color="auto"/>
              <w:left w:val="single" w:sz="6" w:space="0" w:color="auto"/>
              <w:bottom w:val="single" w:sz="4" w:space="0" w:color="auto"/>
              <w:right w:val="nil"/>
            </w:tcBorders>
          </w:tcPr>
          <w:p w14:paraId="5E41EBC2"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4" w:space="0" w:color="auto"/>
              <w:right w:val="single" w:sz="6" w:space="0" w:color="auto"/>
            </w:tcBorders>
          </w:tcPr>
          <w:p w14:paraId="21FE5CC7"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300F2F" w:rsidRPr="00640EB4" w14:paraId="329D6519"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5B573AA1" w14:textId="15BD1051" w:rsidR="00300F2F" w:rsidRPr="00640EB4" w:rsidRDefault="00300F2F" w:rsidP="00457034">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w:t>
            </w:r>
            <w:r w:rsidR="00712DA0">
              <w:rPr>
                <w:rFonts w:ascii="Times New Roman" w:hAnsi="Times New Roman"/>
                <w:sz w:val="22"/>
                <w:szCs w:val="22"/>
              </w:rPr>
              <w:t xml:space="preserve">  (</w:t>
            </w:r>
            <w:proofErr w:type="gramEnd"/>
            <w:r w:rsidR="00712DA0">
              <w:rPr>
                <w:rFonts w:ascii="Times New Roman" w:hAnsi="Times New Roman"/>
                <w:sz w:val="22"/>
                <w:szCs w:val="22"/>
              </w:rPr>
              <w:t>2+)</w:t>
            </w:r>
          </w:p>
        </w:tc>
        <w:tc>
          <w:tcPr>
            <w:tcW w:w="1890" w:type="dxa"/>
            <w:tcBorders>
              <w:top w:val="single" w:sz="6" w:space="0" w:color="auto"/>
              <w:left w:val="single" w:sz="6" w:space="0" w:color="auto"/>
              <w:bottom w:val="single" w:sz="4" w:space="0" w:color="auto"/>
              <w:right w:val="nil"/>
            </w:tcBorders>
            <w:vAlign w:val="center"/>
          </w:tcPr>
          <w:p w14:paraId="3C711E29" w14:textId="77777777" w:rsidR="00300F2F" w:rsidRPr="00640EB4" w:rsidRDefault="00300F2F" w:rsidP="00457034">
            <w:pPr>
              <w:jc w:val="center"/>
              <w:rPr>
                <w:rFonts w:ascii="Times New Roman" w:hAnsi="Times New Roman"/>
                <w:sz w:val="22"/>
                <w:szCs w:val="22"/>
              </w:rPr>
            </w:pPr>
            <w:r>
              <w:rPr>
                <w:rFonts w:ascii="Times New Roman" w:hAnsi="Times New Roman"/>
                <w:sz w:val="22"/>
                <w:szCs w:val="22"/>
              </w:rPr>
              <w:t>21-30 lbs each</w:t>
            </w:r>
          </w:p>
        </w:tc>
        <w:tc>
          <w:tcPr>
            <w:tcW w:w="1260" w:type="dxa"/>
            <w:tcBorders>
              <w:top w:val="single" w:sz="6" w:space="0" w:color="auto"/>
              <w:left w:val="single" w:sz="6" w:space="0" w:color="auto"/>
              <w:bottom w:val="single" w:sz="4" w:space="0" w:color="auto"/>
              <w:right w:val="nil"/>
            </w:tcBorders>
            <w:vAlign w:val="center"/>
          </w:tcPr>
          <w:p w14:paraId="5A9EE568" w14:textId="77777777" w:rsidR="00300F2F" w:rsidRPr="00640EB4" w:rsidRDefault="00300F2F"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1CD3B0CF" w14:textId="77777777" w:rsidR="00300F2F" w:rsidRDefault="00300F2F" w:rsidP="00457034">
            <w:pPr>
              <w:rPr>
                <w:rFonts w:ascii="Times New Roman" w:hAnsi="Times New Roman"/>
                <w:sz w:val="22"/>
                <w:szCs w:val="22"/>
              </w:rPr>
            </w:pPr>
            <w:r>
              <w:rPr>
                <w:rFonts w:ascii="Times New Roman" w:hAnsi="Times New Roman"/>
                <w:sz w:val="22"/>
                <w:szCs w:val="22"/>
              </w:rPr>
              <w:t>Propane Tanks</w:t>
            </w:r>
          </w:p>
          <w:p w14:paraId="0032A981" w14:textId="77777777" w:rsidR="00300F2F" w:rsidRPr="00640EB4" w:rsidRDefault="00300F2F"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21-71 lbs</w:t>
            </w:r>
          </w:p>
        </w:tc>
      </w:tr>
      <w:tr w:rsidR="00120042" w:rsidRPr="00640EB4" w14:paraId="147CC309"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11753D78"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59C3DFB6"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23 lbs each</w:t>
            </w:r>
          </w:p>
        </w:tc>
        <w:tc>
          <w:tcPr>
            <w:tcW w:w="1260" w:type="dxa"/>
            <w:tcBorders>
              <w:top w:val="single" w:sz="6" w:space="0" w:color="auto"/>
              <w:left w:val="single" w:sz="6" w:space="0" w:color="auto"/>
              <w:bottom w:val="single" w:sz="4" w:space="0" w:color="auto"/>
              <w:right w:val="nil"/>
            </w:tcBorders>
            <w:vAlign w:val="center"/>
          </w:tcPr>
          <w:p w14:paraId="4A6A2F05"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669AADDA" w14:textId="77777777" w:rsidR="00120042" w:rsidRDefault="00120042" w:rsidP="00457034">
            <w:pPr>
              <w:rPr>
                <w:rFonts w:ascii="Times New Roman" w:hAnsi="Times New Roman"/>
                <w:sz w:val="22"/>
                <w:szCs w:val="22"/>
              </w:rPr>
            </w:pPr>
            <w:r>
              <w:rPr>
                <w:rFonts w:ascii="Times New Roman" w:hAnsi="Times New Roman"/>
                <w:sz w:val="22"/>
                <w:szCs w:val="22"/>
              </w:rPr>
              <w:t>Case of Water</w:t>
            </w:r>
          </w:p>
          <w:p w14:paraId="570C78A2"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45 lbs</w:t>
            </w:r>
          </w:p>
        </w:tc>
      </w:tr>
      <w:tr w:rsidR="00220909" w:rsidRPr="00640EB4" w14:paraId="7C333520"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02EAC067" w14:textId="77777777" w:rsidR="00220909" w:rsidRPr="00640EB4" w:rsidRDefault="00220909"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890" w:type="dxa"/>
            <w:tcBorders>
              <w:top w:val="single" w:sz="6" w:space="0" w:color="auto"/>
              <w:left w:val="single" w:sz="6" w:space="0" w:color="auto"/>
              <w:bottom w:val="single" w:sz="4" w:space="0" w:color="auto"/>
              <w:right w:val="nil"/>
            </w:tcBorders>
            <w:vAlign w:val="center"/>
          </w:tcPr>
          <w:p w14:paraId="02E3F0D6" w14:textId="77777777" w:rsidR="00220909" w:rsidRPr="00640EB4" w:rsidRDefault="00220909" w:rsidP="00457034">
            <w:pPr>
              <w:jc w:val="center"/>
              <w:rPr>
                <w:rFonts w:ascii="Times New Roman" w:hAnsi="Times New Roman"/>
                <w:sz w:val="22"/>
                <w:szCs w:val="22"/>
              </w:rPr>
            </w:pPr>
            <w:r>
              <w:rPr>
                <w:rFonts w:ascii="Times New Roman" w:hAnsi="Times New Roman"/>
                <w:sz w:val="22"/>
                <w:szCs w:val="22"/>
              </w:rPr>
              <w:t>18-19 lbs each</w:t>
            </w:r>
          </w:p>
        </w:tc>
        <w:tc>
          <w:tcPr>
            <w:tcW w:w="1260" w:type="dxa"/>
            <w:tcBorders>
              <w:top w:val="single" w:sz="6" w:space="0" w:color="auto"/>
              <w:left w:val="single" w:sz="6" w:space="0" w:color="auto"/>
              <w:bottom w:val="single" w:sz="4" w:space="0" w:color="auto"/>
              <w:right w:val="nil"/>
            </w:tcBorders>
            <w:vAlign w:val="center"/>
          </w:tcPr>
          <w:p w14:paraId="7D9AE4CF" w14:textId="77777777" w:rsidR="00220909" w:rsidRPr="00640EB4" w:rsidRDefault="00220909"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3A48CA56" w14:textId="77777777" w:rsidR="00220909" w:rsidRDefault="00220909" w:rsidP="00457034">
            <w:pPr>
              <w:rPr>
                <w:rFonts w:ascii="Times New Roman" w:hAnsi="Times New Roman"/>
                <w:sz w:val="22"/>
                <w:szCs w:val="22"/>
              </w:rPr>
            </w:pPr>
            <w:r>
              <w:rPr>
                <w:rFonts w:ascii="Times New Roman" w:hAnsi="Times New Roman"/>
                <w:sz w:val="22"/>
                <w:szCs w:val="22"/>
              </w:rPr>
              <w:t>Rivet Buster</w:t>
            </w:r>
          </w:p>
          <w:p w14:paraId="15872215" w14:textId="77777777" w:rsidR="00220909" w:rsidRPr="00640EB4" w:rsidRDefault="00220909"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36-38 lbs</w:t>
            </w:r>
          </w:p>
        </w:tc>
      </w:tr>
      <w:tr w:rsidR="000E1C5D" w:rsidRPr="00640EB4" w14:paraId="45668CCC"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49FB7540" w14:textId="77777777" w:rsidR="000E1C5D" w:rsidRPr="00640EB4" w:rsidRDefault="000E1C5D"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4ECDE5CD"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15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4BF5C33D"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2E4FC5DD" w14:textId="77777777" w:rsidR="000E1C5D" w:rsidRPr="00640EB4" w:rsidRDefault="000E1C5D" w:rsidP="00457034">
            <w:pPr>
              <w:rPr>
                <w:rFonts w:ascii="Times New Roman" w:hAnsi="Times New Roman"/>
                <w:sz w:val="22"/>
                <w:szCs w:val="22"/>
              </w:rPr>
            </w:pPr>
            <w:r>
              <w:rPr>
                <w:rFonts w:ascii="Times New Roman" w:hAnsi="Times New Roman"/>
                <w:sz w:val="22"/>
                <w:szCs w:val="22"/>
              </w:rPr>
              <w:t>Pole Saw</w:t>
            </w:r>
          </w:p>
        </w:tc>
      </w:tr>
      <w:tr w:rsidR="000E1C5D" w:rsidRPr="00640EB4" w14:paraId="1C1F3156"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2D3FA60D" w14:textId="77777777" w:rsidR="000E1C5D" w:rsidRPr="00640EB4" w:rsidRDefault="000E1C5D"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7DD20F18"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7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7E9A0BC5"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76C26EBD" w14:textId="77777777" w:rsidR="000E1C5D" w:rsidRPr="00640EB4" w:rsidRDefault="000E1C5D" w:rsidP="00457034">
            <w:pPr>
              <w:rPr>
                <w:rFonts w:ascii="Times New Roman" w:hAnsi="Times New Roman"/>
                <w:sz w:val="22"/>
                <w:szCs w:val="22"/>
              </w:rPr>
            </w:pPr>
            <w:r>
              <w:rPr>
                <w:rFonts w:ascii="Times New Roman" w:hAnsi="Times New Roman"/>
                <w:sz w:val="22"/>
                <w:szCs w:val="22"/>
              </w:rPr>
              <w:t>Air Hose</w:t>
            </w:r>
          </w:p>
        </w:tc>
      </w:tr>
      <w:tr w:rsidR="003B587D" w:rsidRPr="00640EB4" w14:paraId="569FE743" w14:textId="77777777" w:rsidTr="001C5076">
        <w:trPr>
          <w:cantSplit/>
          <w:trHeight w:val="288"/>
        </w:trPr>
        <w:tc>
          <w:tcPr>
            <w:tcW w:w="9828" w:type="dxa"/>
            <w:gridSpan w:val="4"/>
            <w:tcBorders>
              <w:top w:val="single" w:sz="6" w:space="0" w:color="auto"/>
              <w:left w:val="single" w:sz="6" w:space="0" w:color="auto"/>
              <w:bottom w:val="single" w:sz="6" w:space="0" w:color="auto"/>
              <w:right w:val="single" w:sz="6" w:space="0" w:color="auto"/>
            </w:tcBorders>
            <w:vAlign w:val="center"/>
          </w:tcPr>
          <w:p w14:paraId="5116113B" w14:textId="77777777" w:rsidR="003B587D" w:rsidRPr="00640EB4" w:rsidRDefault="003B587D" w:rsidP="00282639">
            <w:pPr>
              <w:rPr>
                <w:rFonts w:ascii="Times New Roman" w:hAnsi="Times New Roman"/>
                <w:sz w:val="22"/>
                <w:szCs w:val="22"/>
              </w:rPr>
            </w:pPr>
            <w:r w:rsidRPr="00640EB4">
              <w:rPr>
                <w:rFonts w:ascii="Times New Roman" w:hAnsi="Times New Roman"/>
                <w:b/>
                <w:sz w:val="22"/>
                <w:szCs w:val="22"/>
              </w:rPr>
              <w:t xml:space="preserve">Floor to Crown Level Lifts </w:t>
            </w:r>
          </w:p>
        </w:tc>
      </w:tr>
      <w:tr w:rsidR="003B587D" w:rsidRPr="00640EB4" w14:paraId="401B80A8" w14:textId="77777777" w:rsidTr="001C5076">
        <w:trPr>
          <w:cantSplit/>
          <w:trHeight w:val="138"/>
        </w:trPr>
        <w:tc>
          <w:tcPr>
            <w:tcW w:w="2718" w:type="dxa"/>
            <w:tcBorders>
              <w:top w:val="single" w:sz="6" w:space="0" w:color="auto"/>
              <w:left w:val="single" w:sz="6" w:space="0" w:color="auto"/>
              <w:bottom w:val="single" w:sz="6" w:space="0" w:color="auto"/>
              <w:right w:val="nil"/>
            </w:tcBorders>
          </w:tcPr>
          <w:p w14:paraId="4F77E595" w14:textId="77777777" w:rsidR="003B587D" w:rsidRPr="00640EB4" w:rsidRDefault="003B587D" w:rsidP="00282639">
            <w:pPr>
              <w:jc w:val="center"/>
              <w:rPr>
                <w:rFonts w:ascii="Times New Roman" w:hAnsi="Times New Roman"/>
                <w:b/>
                <w:bCs/>
                <w:sz w:val="22"/>
                <w:szCs w:val="22"/>
              </w:rPr>
            </w:pPr>
            <w:r w:rsidRPr="00640EB4">
              <w:rPr>
                <w:rFonts w:ascii="Times New Roman" w:hAnsi="Times New Roman"/>
                <w:b/>
                <w:bCs/>
                <w:sz w:val="22"/>
                <w:szCs w:val="22"/>
              </w:rPr>
              <w:t>Lifting Methods</w:t>
            </w:r>
          </w:p>
        </w:tc>
        <w:tc>
          <w:tcPr>
            <w:tcW w:w="1890" w:type="dxa"/>
            <w:tcBorders>
              <w:top w:val="single" w:sz="6" w:space="0" w:color="auto"/>
              <w:left w:val="single" w:sz="6" w:space="0" w:color="auto"/>
              <w:bottom w:val="single" w:sz="6" w:space="0" w:color="auto"/>
              <w:right w:val="nil"/>
            </w:tcBorders>
          </w:tcPr>
          <w:p w14:paraId="45AF62B7" w14:textId="77777777" w:rsidR="003B587D" w:rsidRPr="00640EB4" w:rsidRDefault="003B587D" w:rsidP="00804554">
            <w:pPr>
              <w:jc w:val="center"/>
              <w:rPr>
                <w:rFonts w:ascii="Times New Roman" w:hAnsi="Times New Roman"/>
                <w:b/>
                <w:sz w:val="22"/>
                <w:szCs w:val="22"/>
              </w:rPr>
            </w:pPr>
            <w:r w:rsidRPr="00640EB4">
              <w:rPr>
                <w:rFonts w:ascii="Times New Roman" w:hAnsi="Times New Roman"/>
                <w:b/>
                <w:bCs/>
                <w:sz w:val="22"/>
                <w:szCs w:val="22"/>
              </w:rPr>
              <w:t>Weight/Force</w:t>
            </w:r>
          </w:p>
        </w:tc>
        <w:tc>
          <w:tcPr>
            <w:tcW w:w="1260" w:type="dxa"/>
            <w:tcBorders>
              <w:top w:val="single" w:sz="6" w:space="0" w:color="auto"/>
              <w:left w:val="single" w:sz="6" w:space="0" w:color="auto"/>
              <w:bottom w:val="single" w:sz="6" w:space="0" w:color="auto"/>
              <w:right w:val="nil"/>
            </w:tcBorders>
          </w:tcPr>
          <w:p w14:paraId="746ADB4C"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Frequency</w:t>
            </w:r>
          </w:p>
        </w:tc>
        <w:tc>
          <w:tcPr>
            <w:tcW w:w="3960" w:type="dxa"/>
            <w:tcBorders>
              <w:top w:val="single" w:sz="6" w:space="0" w:color="auto"/>
              <w:left w:val="single" w:sz="6" w:space="0" w:color="auto"/>
              <w:bottom w:val="single" w:sz="6" w:space="0" w:color="auto"/>
              <w:right w:val="single" w:sz="6" w:space="0" w:color="auto"/>
            </w:tcBorders>
          </w:tcPr>
          <w:p w14:paraId="426BE420" w14:textId="77777777" w:rsidR="003B587D" w:rsidRPr="00640EB4" w:rsidRDefault="003B587D" w:rsidP="000149C1">
            <w:pPr>
              <w:jc w:val="center"/>
              <w:rPr>
                <w:rFonts w:ascii="Times New Roman" w:hAnsi="Times New Roman"/>
                <w:b/>
                <w:bCs/>
                <w:sz w:val="22"/>
                <w:szCs w:val="22"/>
              </w:rPr>
            </w:pPr>
            <w:r w:rsidRPr="00640EB4">
              <w:rPr>
                <w:rFonts w:ascii="Times New Roman" w:hAnsi="Times New Roman"/>
                <w:b/>
                <w:bCs/>
                <w:sz w:val="22"/>
                <w:szCs w:val="22"/>
              </w:rPr>
              <w:t>Materials / Tool / Procedure</w:t>
            </w:r>
          </w:p>
        </w:tc>
      </w:tr>
      <w:tr w:rsidR="000E1C5D" w:rsidRPr="00640EB4" w14:paraId="3C405C38" w14:textId="77777777" w:rsidTr="00457034">
        <w:trPr>
          <w:cantSplit/>
          <w:trHeight w:val="399"/>
        </w:trPr>
        <w:tc>
          <w:tcPr>
            <w:tcW w:w="2718" w:type="dxa"/>
            <w:tcBorders>
              <w:top w:val="single" w:sz="6" w:space="0" w:color="auto"/>
              <w:left w:val="single" w:sz="6" w:space="0" w:color="auto"/>
              <w:bottom w:val="single" w:sz="4" w:space="0" w:color="auto"/>
              <w:right w:val="nil"/>
            </w:tcBorders>
            <w:vAlign w:val="center"/>
          </w:tcPr>
          <w:p w14:paraId="73B480A3" w14:textId="77777777" w:rsidR="000E1C5D" w:rsidRPr="00640EB4" w:rsidRDefault="000E1C5D" w:rsidP="00457034">
            <w:pPr>
              <w:rPr>
                <w:rFonts w:ascii="Times New Roman" w:hAnsi="Times New Roman"/>
                <w:sz w:val="22"/>
                <w:szCs w:val="22"/>
              </w:rPr>
            </w:pPr>
            <w:r>
              <w:rPr>
                <w:rFonts w:ascii="Times New Roman" w:hAnsi="Times New Roman"/>
                <w:sz w:val="22"/>
                <w:szCs w:val="22"/>
              </w:rPr>
              <w:t>One-Two Handed</w:t>
            </w:r>
          </w:p>
        </w:tc>
        <w:tc>
          <w:tcPr>
            <w:tcW w:w="1890" w:type="dxa"/>
            <w:tcBorders>
              <w:top w:val="single" w:sz="6" w:space="0" w:color="auto"/>
              <w:left w:val="single" w:sz="6" w:space="0" w:color="auto"/>
              <w:bottom w:val="single" w:sz="4" w:space="0" w:color="auto"/>
              <w:right w:val="nil"/>
            </w:tcBorders>
            <w:vAlign w:val="center"/>
          </w:tcPr>
          <w:p w14:paraId="6EB7E998"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 xml:space="preserve">7 </w:t>
            </w:r>
            <w:r w:rsidRPr="00640EB4">
              <w:rPr>
                <w:rFonts w:ascii="Times New Roman" w:hAnsi="Times New Roman"/>
                <w:sz w:val="22"/>
                <w:szCs w:val="22"/>
              </w:rPr>
              <w:t>lbs</w:t>
            </w:r>
          </w:p>
        </w:tc>
        <w:tc>
          <w:tcPr>
            <w:tcW w:w="1260" w:type="dxa"/>
            <w:tcBorders>
              <w:top w:val="single" w:sz="6" w:space="0" w:color="auto"/>
              <w:left w:val="single" w:sz="6" w:space="0" w:color="auto"/>
              <w:bottom w:val="single" w:sz="4" w:space="0" w:color="auto"/>
              <w:right w:val="nil"/>
            </w:tcBorders>
            <w:vAlign w:val="center"/>
          </w:tcPr>
          <w:p w14:paraId="20895A24" w14:textId="77777777" w:rsidR="000E1C5D" w:rsidRPr="00640EB4" w:rsidRDefault="000E1C5D" w:rsidP="00457034">
            <w:pPr>
              <w:jc w:val="center"/>
              <w:rPr>
                <w:rFonts w:ascii="Times New Roman" w:hAnsi="Times New Roman"/>
                <w:sz w:val="22"/>
                <w:szCs w:val="22"/>
              </w:rPr>
            </w:pPr>
            <w:r>
              <w:rPr>
                <w:rFonts w:ascii="Times New Roman" w:hAnsi="Times New Roman"/>
                <w:sz w:val="22"/>
                <w:szCs w:val="22"/>
              </w:rPr>
              <w:t>Occasional</w:t>
            </w:r>
          </w:p>
        </w:tc>
        <w:tc>
          <w:tcPr>
            <w:tcW w:w="3960" w:type="dxa"/>
            <w:tcBorders>
              <w:top w:val="single" w:sz="6" w:space="0" w:color="auto"/>
              <w:left w:val="single" w:sz="6" w:space="0" w:color="auto"/>
              <w:bottom w:val="single" w:sz="4" w:space="0" w:color="auto"/>
              <w:right w:val="single" w:sz="6" w:space="0" w:color="auto"/>
            </w:tcBorders>
            <w:vAlign w:val="center"/>
          </w:tcPr>
          <w:p w14:paraId="5053DC89" w14:textId="77777777" w:rsidR="000E1C5D" w:rsidRPr="00640EB4" w:rsidRDefault="000E1C5D" w:rsidP="00457034">
            <w:pPr>
              <w:rPr>
                <w:rFonts w:ascii="Times New Roman" w:hAnsi="Times New Roman"/>
                <w:sz w:val="22"/>
                <w:szCs w:val="22"/>
              </w:rPr>
            </w:pPr>
            <w:r>
              <w:rPr>
                <w:rFonts w:ascii="Times New Roman" w:hAnsi="Times New Roman"/>
                <w:sz w:val="22"/>
                <w:szCs w:val="22"/>
              </w:rPr>
              <w:t>Air Hose</w:t>
            </w:r>
          </w:p>
        </w:tc>
      </w:tr>
    </w:tbl>
    <w:p w14:paraId="0D51826A" w14:textId="77777777" w:rsidR="00282639" w:rsidRPr="00640EB4" w:rsidRDefault="00282639" w:rsidP="0047603D">
      <w:pPr>
        <w:rPr>
          <w:rFonts w:ascii="Times New Roman" w:hAnsi="Times New Roman"/>
          <w:sz w:val="22"/>
          <w:szCs w:val="22"/>
        </w:rPr>
      </w:pPr>
    </w:p>
    <w:p w14:paraId="1B639435" w14:textId="77777777" w:rsidR="00120042" w:rsidRDefault="00120042">
      <w:r>
        <w:br w:type="page"/>
      </w:r>
    </w:p>
    <w:tbl>
      <w:tblPr>
        <w:tblW w:w="9828" w:type="dxa"/>
        <w:tblInd w:w="-188" w:type="dxa"/>
        <w:tblLayout w:type="fixed"/>
        <w:tblCellMar>
          <w:left w:w="100" w:type="dxa"/>
          <w:right w:w="100" w:type="dxa"/>
        </w:tblCellMar>
        <w:tblLook w:val="0000" w:firstRow="0" w:lastRow="0" w:firstColumn="0" w:lastColumn="0" w:noHBand="0" w:noVBand="0"/>
      </w:tblPr>
      <w:tblGrid>
        <w:gridCol w:w="1818"/>
        <w:gridCol w:w="1260"/>
        <w:gridCol w:w="1170"/>
        <w:gridCol w:w="1620"/>
        <w:gridCol w:w="1260"/>
        <w:gridCol w:w="2700"/>
      </w:tblGrid>
      <w:tr w:rsidR="0047603D" w:rsidRPr="00640EB4" w14:paraId="50E59CA7" w14:textId="77777777" w:rsidTr="001C5076">
        <w:trPr>
          <w:cantSplit/>
          <w:trHeight w:val="288"/>
        </w:trPr>
        <w:tc>
          <w:tcPr>
            <w:tcW w:w="9828" w:type="dxa"/>
            <w:gridSpan w:val="6"/>
            <w:tcBorders>
              <w:top w:val="single" w:sz="6" w:space="0" w:color="auto"/>
              <w:left w:val="single" w:sz="6" w:space="0" w:color="auto"/>
              <w:bottom w:val="single" w:sz="12" w:space="0" w:color="auto"/>
              <w:right w:val="single" w:sz="6" w:space="0" w:color="auto"/>
            </w:tcBorders>
            <w:vAlign w:val="center"/>
          </w:tcPr>
          <w:p w14:paraId="0B04C426" w14:textId="5B3856B7" w:rsidR="0047603D" w:rsidRPr="00640EB4" w:rsidRDefault="0047603D" w:rsidP="00282639">
            <w:pPr>
              <w:rPr>
                <w:rFonts w:ascii="Times New Roman" w:hAnsi="Times New Roman"/>
                <w:sz w:val="22"/>
                <w:szCs w:val="22"/>
              </w:rPr>
            </w:pPr>
            <w:r w:rsidRPr="00640EB4">
              <w:rPr>
                <w:rFonts w:ascii="Times New Roman" w:hAnsi="Times New Roman"/>
                <w:sz w:val="22"/>
                <w:szCs w:val="22"/>
              </w:rPr>
              <w:lastRenderedPageBreak/>
              <w:br w:type="page"/>
            </w:r>
            <w:r w:rsidRPr="00640EB4">
              <w:rPr>
                <w:rFonts w:ascii="Times New Roman" w:hAnsi="Times New Roman"/>
                <w:b/>
                <w:bCs/>
                <w:sz w:val="22"/>
                <w:szCs w:val="22"/>
              </w:rPr>
              <w:t xml:space="preserve">B. Carrying </w:t>
            </w:r>
          </w:p>
        </w:tc>
      </w:tr>
      <w:tr w:rsidR="0047603D" w:rsidRPr="00640EB4" w14:paraId="34D45DDA" w14:textId="77777777" w:rsidTr="001C5076">
        <w:trPr>
          <w:cantSplit/>
          <w:trHeight w:val="249"/>
        </w:trPr>
        <w:tc>
          <w:tcPr>
            <w:tcW w:w="1818" w:type="dxa"/>
            <w:tcBorders>
              <w:top w:val="single" w:sz="12" w:space="0" w:color="auto"/>
              <w:left w:val="single" w:sz="6" w:space="0" w:color="auto"/>
              <w:bottom w:val="nil"/>
              <w:right w:val="nil"/>
            </w:tcBorders>
          </w:tcPr>
          <w:p w14:paraId="13B78B03" w14:textId="77777777" w:rsidR="0047603D" w:rsidRPr="00640EB4" w:rsidRDefault="0047603D" w:rsidP="00282639">
            <w:pPr>
              <w:pStyle w:val="Heading3"/>
              <w:rPr>
                <w:rFonts w:ascii="Times New Roman" w:hAnsi="Times New Roman"/>
                <w:sz w:val="22"/>
                <w:szCs w:val="22"/>
              </w:rPr>
            </w:pPr>
            <w:r w:rsidRPr="00640EB4">
              <w:rPr>
                <w:rFonts w:ascii="Times New Roman" w:hAnsi="Times New Roman"/>
                <w:sz w:val="22"/>
                <w:szCs w:val="22"/>
              </w:rPr>
              <w:t>Method</w:t>
            </w:r>
          </w:p>
        </w:tc>
        <w:tc>
          <w:tcPr>
            <w:tcW w:w="1260" w:type="dxa"/>
            <w:tcBorders>
              <w:top w:val="single" w:sz="12" w:space="0" w:color="auto"/>
              <w:left w:val="single" w:sz="6" w:space="0" w:color="auto"/>
              <w:bottom w:val="nil"/>
              <w:right w:val="nil"/>
            </w:tcBorders>
          </w:tcPr>
          <w:p w14:paraId="035CAB7D" w14:textId="77777777" w:rsidR="0047603D" w:rsidRPr="00640EB4" w:rsidRDefault="0047603D" w:rsidP="00282639">
            <w:pPr>
              <w:jc w:val="center"/>
              <w:rPr>
                <w:rFonts w:ascii="Times New Roman" w:hAnsi="Times New Roman"/>
                <w:b/>
                <w:sz w:val="22"/>
                <w:szCs w:val="22"/>
              </w:rPr>
            </w:pPr>
            <w:r w:rsidRPr="00640EB4">
              <w:rPr>
                <w:rFonts w:ascii="Times New Roman" w:hAnsi="Times New Roman"/>
                <w:b/>
                <w:bCs/>
                <w:sz w:val="22"/>
                <w:szCs w:val="22"/>
              </w:rPr>
              <w:t xml:space="preserve">Weight </w:t>
            </w:r>
          </w:p>
        </w:tc>
        <w:tc>
          <w:tcPr>
            <w:tcW w:w="1170" w:type="dxa"/>
            <w:tcBorders>
              <w:top w:val="single" w:sz="12" w:space="0" w:color="auto"/>
              <w:left w:val="single" w:sz="6" w:space="0" w:color="auto"/>
              <w:bottom w:val="nil"/>
              <w:right w:val="nil"/>
            </w:tcBorders>
          </w:tcPr>
          <w:p w14:paraId="152B9322" w14:textId="77777777" w:rsidR="0047603D" w:rsidRPr="00640EB4" w:rsidRDefault="0047603D" w:rsidP="00282639">
            <w:pPr>
              <w:jc w:val="center"/>
              <w:rPr>
                <w:rFonts w:ascii="Times New Roman" w:hAnsi="Times New Roman"/>
                <w:b/>
                <w:bCs/>
                <w:sz w:val="22"/>
                <w:szCs w:val="22"/>
              </w:rPr>
            </w:pPr>
            <w:r w:rsidRPr="00640EB4">
              <w:rPr>
                <w:rFonts w:ascii="Times New Roman" w:hAnsi="Times New Roman"/>
                <w:b/>
                <w:bCs/>
                <w:sz w:val="22"/>
                <w:szCs w:val="22"/>
              </w:rPr>
              <w:t xml:space="preserve">Coupling </w:t>
            </w:r>
          </w:p>
        </w:tc>
        <w:tc>
          <w:tcPr>
            <w:tcW w:w="1620" w:type="dxa"/>
            <w:tcBorders>
              <w:top w:val="single" w:sz="12" w:space="0" w:color="auto"/>
              <w:left w:val="single" w:sz="6" w:space="0" w:color="auto"/>
              <w:bottom w:val="nil"/>
              <w:right w:val="nil"/>
            </w:tcBorders>
          </w:tcPr>
          <w:p w14:paraId="43B84615" w14:textId="77777777" w:rsidR="0047603D" w:rsidRPr="00640EB4" w:rsidRDefault="0047603D" w:rsidP="00282639">
            <w:pPr>
              <w:jc w:val="center"/>
              <w:rPr>
                <w:rFonts w:ascii="Times New Roman" w:hAnsi="Times New Roman"/>
                <w:b/>
                <w:sz w:val="22"/>
                <w:szCs w:val="22"/>
              </w:rPr>
            </w:pPr>
            <w:r w:rsidRPr="00640EB4">
              <w:rPr>
                <w:rFonts w:ascii="Times New Roman" w:hAnsi="Times New Roman"/>
                <w:b/>
                <w:bCs/>
                <w:sz w:val="22"/>
                <w:szCs w:val="22"/>
              </w:rPr>
              <w:t xml:space="preserve">Distance </w:t>
            </w:r>
          </w:p>
        </w:tc>
        <w:tc>
          <w:tcPr>
            <w:tcW w:w="1260" w:type="dxa"/>
            <w:tcBorders>
              <w:top w:val="single" w:sz="12" w:space="0" w:color="auto"/>
              <w:left w:val="single" w:sz="6" w:space="0" w:color="auto"/>
              <w:bottom w:val="nil"/>
              <w:right w:val="nil"/>
            </w:tcBorders>
          </w:tcPr>
          <w:p w14:paraId="0F657F74" w14:textId="77777777" w:rsidR="0047603D" w:rsidRPr="00640EB4" w:rsidRDefault="0047603D" w:rsidP="0047603D">
            <w:pPr>
              <w:jc w:val="center"/>
              <w:rPr>
                <w:rFonts w:ascii="Times New Roman" w:hAnsi="Times New Roman"/>
                <w:b/>
                <w:sz w:val="22"/>
                <w:szCs w:val="22"/>
              </w:rPr>
            </w:pPr>
            <w:r w:rsidRPr="00640EB4">
              <w:rPr>
                <w:rFonts w:ascii="Times New Roman" w:hAnsi="Times New Roman"/>
                <w:b/>
                <w:bCs/>
                <w:sz w:val="22"/>
                <w:szCs w:val="22"/>
              </w:rPr>
              <w:t>Frequency</w:t>
            </w:r>
          </w:p>
        </w:tc>
        <w:tc>
          <w:tcPr>
            <w:tcW w:w="2700" w:type="dxa"/>
            <w:tcBorders>
              <w:top w:val="single" w:sz="12" w:space="0" w:color="auto"/>
              <w:left w:val="single" w:sz="6" w:space="0" w:color="auto"/>
              <w:bottom w:val="nil"/>
              <w:right w:val="single" w:sz="6" w:space="0" w:color="auto"/>
            </w:tcBorders>
          </w:tcPr>
          <w:p w14:paraId="43D7473A" w14:textId="77777777" w:rsidR="0047603D" w:rsidRPr="00640EB4" w:rsidRDefault="0047603D" w:rsidP="0047603D">
            <w:pPr>
              <w:jc w:val="center"/>
              <w:rPr>
                <w:rFonts w:ascii="Times New Roman" w:hAnsi="Times New Roman"/>
                <w:b/>
                <w:sz w:val="22"/>
                <w:szCs w:val="22"/>
              </w:rPr>
            </w:pPr>
            <w:r w:rsidRPr="00640EB4">
              <w:rPr>
                <w:rFonts w:ascii="Times New Roman" w:hAnsi="Times New Roman"/>
                <w:b/>
                <w:bCs/>
                <w:sz w:val="22"/>
                <w:szCs w:val="22"/>
              </w:rPr>
              <w:t>Material / Tool</w:t>
            </w:r>
          </w:p>
        </w:tc>
      </w:tr>
      <w:tr w:rsidR="00712DA0" w:rsidRPr="00640EB4" w14:paraId="0FCBD713"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5ABC1467" w14:textId="612C10C4"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3+)</w:t>
            </w:r>
          </w:p>
        </w:tc>
        <w:tc>
          <w:tcPr>
            <w:tcW w:w="1260" w:type="dxa"/>
            <w:tcBorders>
              <w:top w:val="single" w:sz="6" w:space="0" w:color="auto"/>
              <w:left w:val="single" w:sz="6" w:space="0" w:color="auto"/>
              <w:bottom w:val="single" w:sz="6" w:space="0" w:color="auto"/>
              <w:right w:val="nil"/>
            </w:tcBorders>
            <w:vAlign w:val="center"/>
          </w:tcPr>
          <w:p w14:paraId="7C679E43" w14:textId="728C12DB"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30 lbs each </w:t>
            </w:r>
          </w:p>
        </w:tc>
        <w:tc>
          <w:tcPr>
            <w:tcW w:w="1170" w:type="dxa"/>
            <w:tcBorders>
              <w:top w:val="single" w:sz="6" w:space="0" w:color="auto"/>
              <w:left w:val="single" w:sz="6" w:space="0" w:color="auto"/>
              <w:bottom w:val="single" w:sz="6" w:space="0" w:color="auto"/>
              <w:right w:val="nil"/>
            </w:tcBorders>
            <w:vAlign w:val="center"/>
          </w:tcPr>
          <w:p w14:paraId="2E2F714B"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6D1A14F2" w14:textId="78394FE8" w:rsidR="00712DA0" w:rsidRPr="00640EB4" w:rsidRDefault="00712DA0" w:rsidP="00712DA0">
            <w:pPr>
              <w:jc w:val="center"/>
              <w:rPr>
                <w:rFonts w:ascii="Times New Roman" w:hAnsi="Times New Roman"/>
                <w:sz w:val="22"/>
                <w:szCs w:val="22"/>
              </w:rPr>
            </w:pPr>
            <w:r>
              <w:rPr>
                <w:rFonts w:ascii="Times New Roman" w:hAnsi="Times New Roman"/>
                <w:sz w:val="22"/>
                <w:szCs w:val="22"/>
              </w:rPr>
              <w:t>50 ft</w:t>
            </w:r>
          </w:p>
        </w:tc>
        <w:tc>
          <w:tcPr>
            <w:tcW w:w="1260" w:type="dxa"/>
            <w:tcBorders>
              <w:top w:val="single" w:sz="6" w:space="0" w:color="auto"/>
              <w:left w:val="single" w:sz="6" w:space="0" w:color="auto"/>
              <w:bottom w:val="single" w:sz="6" w:space="0" w:color="auto"/>
              <w:right w:val="nil"/>
            </w:tcBorders>
            <w:vAlign w:val="center"/>
          </w:tcPr>
          <w:p w14:paraId="1CA28BCA"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4F70CA31" w14:textId="77777777" w:rsidR="00712DA0" w:rsidRDefault="00712DA0" w:rsidP="00712DA0">
            <w:pPr>
              <w:rPr>
                <w:rFonts w:ascii="Times New Roman" w:hAnsi="Times New Roman"/>
                <w:sz w:val="22"/>
                <w:szCs w:val="22"/>
              </w:rPr>
            </w:pPr>
            <w:r>
              <w:rPr>
                <w:rFonts w:ascii="Times New Roman" w:hAnsi="Times New Roman"/>
                <w:sz w:val="22"/>
                <w:szCs w:val="22"/>
              </w:rPr>
              <w:t>Electric Hammer</w:t>
            </w:r>
          </w:p>
          <w:p w14:paraId="22D9923C" w14:textId="35098BEC"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97 lbs</w:t>
            </w:r>
          </w:p>
        </w:tc>
      </w:tr>
      <w:tr w:rsidR="00712DA0" w:rsidRPr="00640EB4" w14:paraId="2528BE9F"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1A06AE20" w14:textId="02BC4BBB" w:rsidR="00712DA0" w:rsidRPr="00640EB4" w:rsidRDefault="00712DA0" w:rsidP="00712DA0">
            <w:pPr>
              <w:rPr>
                <w:rFonts w:ascii="Times New Roman" w:hAnsi="Times New Roman"/>
                <w:sz w:val="22"/>
                <w:szCs w:val="22"/>
              </w:rPr>
            </w:pPr>
            <w:r>
              <w:rPr>
                <w:rFonts w:ascii="Times New Roman" w:hAnsi="Times New Roman"/>
                <w:sz w:val="22"/>
                <w:szCs w:val="22"/>
              </w:rPr>
              <w:t>One-Two Handed with assistance (2+)</w:t>
            </w:r>
          </w:p>
        </w:tc>
        <w:tc>
          <w:tcPr>
            <w:tcW w:w="1260" w:type="dxa"/>
            <w:tcBorders>
              <w:top w:val="single" w:sz="6" w:space="0" w:color="auto"/>
              <w:left w:val="single" w:sz="6" w:space="0" w:color="auto"/>
              <w:bottom w:val="single" w:sz="6" w:space="0" w:color="auto"/>
              <w:right w:val="nil"/>
            </w:tcBorders>
            <w:vAlign w:val="center"/>
          </w:tcPr>
          <w:p w14:paraId="0D52BA46" w14:textId="0CB1F544"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30 lbs each </w:t>
            </w:r>
          </w:p>
        </w:tc>
        <w:tc>
          <w:tcPr>
            <w:tcW w:w="1170" w:type="dxa"/>
            <w:tcBorders>
              <w:top w:val="single" w:sz="6" w:space="0" w:color="auto"/>
              <w:left w:val="single" w:sz="6" w:space="0" w:color="auto"/>
              <w:bottom w:val="single" w:sz="6" w:space="0" w:color="auto"/>
              <w:right w:val="nil"/>
            </w:tcBorders>
            <w:vAlign w:val="center"/>
          </w:tcPr>
          <w:p w14:paraId="39C0CF32"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34D97ABF" w14:textId="1AF72F7C" w:rsidR="00712DA0" w:rsidRPr="00640EB4" w:rsidRDefault="00712DA0" w:rsidP="00712DA0">
            <w:pPr>
              <w:jc w:val="center"/>
              <w:rPr>
                <w:rFonts w:ascii="Times New Roman" w:hAnsi="Times New Roman"/>
                <w:sz w:val="22"/>
                <w:szCs w:val="22"/>
              </w:rPr>
            </w:pPr>
            <w:r>
              <w:rPr>
                <w:rFonts w:ascii="Times New Roman" w:hAnsi="Times New Roman"/>
                <w:sz w:val="22"/>
                <w:szCs w:val="22"/>
              </w:rPr>
              <w:t>50 ft</w:t>
            </w:r>
          </w:p>
        </w:tc>
        <w:tc>
          <w:tcPr>
            <w:tcW w:w="1260" w:type="dxa"/>
            <w:tcBorders>
              <w:top w:val="single" w:sz="6" w:space="0" w:color="auto"/>
              <w:left w:val="single" w:sz="6" w:space="0" w:color="auto"/>
              <w:bottom w:val="single" w:sz="6" w:space="0" w:color="auto"/>
              <w:right w:val="nil"/>
            </w:tcBorders>
            <w:vAlign w:val="center"/>
          </w:tcPr>
          <w:p w14:paraId="1646B31A"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4A49B992" w14:textId="77777777" w:rsidR="00712DA0" w:rsidRDefault="00712DA0" w:rsidP="00712DA0">
            <w:pPr>
              <w:rPr>
                <w:rFonts w:ascii="Times New Roman" w:hAnsi="Times New Roman"/>
                <w:sz w:val="22"/>
                <w:szCs w:val="22"/>
              </w:rPr>
            </w:pPr>
            <w:r>
              <w:rPr>
                <w:rFonts w:ascii="Times New Roman" w:hAnsi="Times New Roman"/>
                <w:sz w:val="22"/>
                <w:szCs w:val="22"/>
              </w:rPr>
              <w:t>Fork Bar</w:t>
            </w:r>
          </w:p>
          <w:p w14:paraId="3151AB63" w14:textId="0960F1E8"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80 lbs</w:t>
            </w:r>
          </w:p>
        </w:tc>
      </w:tr>
      <w:tr w:rsidR="00712DA0" w:rsidRPr="00640EB4" w14:paraId="0DE0CEEB" w14:textId="77777777" w:rsidTr="00457034">
        <w:trPr>
          <w:cantSplit/>
          <w:trHeight w:val="66"/>
        </w:trPr>
        <w:tc>
          <w:tcPr>
            <w:tcW w:w="1818" w:type="dxa"/>
            <w:tcBorders>
              <w:top w:val="single" w:sz="6" w:space="0" w:color="auto"/>
              <w:left w:val="single" w:sz="6" w:space="0" w:color="auto"/>
              <w:bottom w:val="single" w:sz="4" w:space="0" w:color="auto"/>
              <w:right w:val="nil"/>
            </w:tcBorders>
            <w:vAlign w:val="center"/>
          </w:tcPr>
          <w:p w14:paraId="2725A272" w14:textId="221AEB41" w:rsidR="00712DA0" w:rsidRPr="00640EB4" w:rsidRDefault="00712DA0" w:rsidP="00712DA0">
            <w:pPr>
              <w:rPr>
                <w:rFonts w:ascii="Times New Roman" w:hAnsi="Times New Roman"/>
                <w:sz w:val="22"/>
                <w:szCs w:val="22"/>
              </w:rPr>
            </w:pPr>
            <w:r>
              <w:rPr>
                <w:rFonts w:ascii="Times New Roman" w:hAnsi="Times New Roman"/>
                <w:sz w:val="22"/>
                <w:szCs w:val="22"/>
              </w:rPr>
              <w:t>One-Two Handed with assistance (2+)</w:t>
            </w:r>
          </w:p>
        </w:tc>
        <w:tc>
          <w:tcPr>
            <w:tcW w:w="1260" w:type="dxa"/>
            <w:tcBorders>
              <w:top w:val="single" w:sz="6" w:space="0" w:color="auto"/>
              <w:left w:val="single" w:sz="6" w:space="0" w:color="auto"/>
              <w:bottom w:val="single" w:sz="4" w:space="0" w:color="auto"/>
              <w:right w:val="nil"/>
            </w:tcBorders>
            <w:vAlign w:val="center"/>
          </w:tcPr>
          <w:p w14:paraId="69D5AA3B" w14:textId="7DBFD3E6"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30 lbs each </w:t>
            </w:r>
          </w:p>
        </w:tc>
        <w:tc>
          <w:tcPr>
            <w:tcW w:w="1170" w:type="dxa"/>
            <w:tcBorders>
              <w:top w:val="single" w:sz="6" w:space="0" w:color="auto"/>
              <w:left w:val="single" w:sz="6" w:space="0" w:color="auto"/>
              <w:bottom w:val="single" w:sz="4" w:space="0" w:color="auto"/>
              <w:right w:val="nil"/>
            </w:tcBorders>
            <w:vAlign w:val="center"/>
          </w:tcPr>
          <w:p w14:paraId="44F089D3"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4" w:space="0" w:color="auto"/>
              <w:right w:val="nil"/>
            </w:tcBorders>
            <w:vAlign w:val="center"/>
          </w:tcPr>
          <w:p w14:paraId="5AE44F2C"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4" w:space="0" w:color="auto"/>
              <w:right w:val="nil"/>
            </w:tcBorders>
            <w:vAlign w:val="center"/>
          </w:tcPr>
          <w:p w14:paraId="03BE3DEE"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672CF8EB" w14:textId="77777777" w:rsidR="00712DA0" w:rsidRDefault="00712DA0" w:rsidP="00712DA0">
            <w:pPr>
              <w:rPr>
                <w:rFonts w:ascii="Times New Roman" w:hAnsi="Times New Roman"/>
                <w:sz w:val="22"/>
                <w:szCs w:val="22"/>
              </w:rPr>
            </w:pPr>
            <w:r>
              <w:rPr>
                <w:rFonts w:ascii="Times New Roman" w:hAnsi="Times New Roman"/>
                <w:sz w:val="22"/>
                <w:szCs w:val="22"/>
              </w:rPr>
              <w:t>Air Hammer</w:t>
            </w:r>
          </w:p>
          <w:p w14:paraId="345A7900" w14:textId="43562C95"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71-77 lbs</w:t>
            </w:r>
          </w:p>
        </w:tc>
      </w:tr>
      <w:tr w:rsidR="00712DA0" w:rsidRPr="00640EB4" w14:paraId="02C52AF8"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046EBFA7" w14:textId="43311175"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2+)</w:t>
            </w:r>
          </w:p>
        </w:tc>
        <w:tc>
          <w:tcPr>
            <w:tcW w:w="1260" w:type="dxa"/>
            <w:tcBorders>
              <w:top w:val="single" w:sz="6" w:space="0" w:color="auto"/>
              <w:left w:val="single" w:sz="6" w:space="0" w:color="auto"/>
              <w:bottom w:val="single" w:sz="6" w:space="0" w:color="auto"/>
              <w:right w:val="nil"/>
            </w:tcBorders>
            <w:vAlign w:val="center"/>
          </w:tcPr>
          <w:p w14:paraId="27BB1893" w14:textId="4C779124"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21-30 lbs each </w:t>
            </w:r>
          </w:p>
        </w:tc>
        <w:tc>
          <w:tcPr>
            <w:tcW w:w="1170" w:type="dxa"/>
            <w:tcBorders>
              <w:top w:val="single" w:sz="6" w:space="0" w:color="auto"/>
              <w:left w:val="single" w:sz="6" w:space="0" w:color="auto"/>
              <w:bottom w:val="single" w:sz="6" w:space="0" w:color="auto"/>
              <w:right w:val="nil"/>
            </w:tcBorders>
            <w:vAlign w:val="center"/>
          </w:tcPr>
          <w:p w14:paraId="4FAA8E00"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5D168498" w14:textId="32DC348B" w:rsidR="00712DA0" w:rsidRPr="00640EB4" w:rsidRDefault="00712DA0" w:rsidP="00712DA0">
            <w:pPr>
              <w:jc w:val="center"/>
              <w:rPr>
                <w:rFonts w:ascii="Times New Roman" w:hAnsi="Times New Roman"/>
                <w:sz w:val="22"/>
                <w:szCs w:val="22"/>
              </w:rPr>
            </w:pPr>
            <w:r>
              <w:rPr>
                <w:rFonts w:ascii="Times New Roman" w:hAnsi="Times New Roman"/>
                <w:sz w:val="22"/>
                <w:szCs w:val="22"/>
              </w:rPr>
              <w:t>50 ft</w:t>
            </w:r>
          </w:p>
        </w:tc>
        <w:tc>
          <w:tcPr>
            <w:tcW w:w="1260" w:type="dxa"/>
            <w:tcBorders>
              <w:top w:val="single" w:sz="6" w:space="0" w:color="auto"/>
              <w:left w:val="single" w:sz="6" w:space="0" w:color="auto"/>
              <w:bottom w:val="single" w:sz="6" w:space="0" w:color="auto"/>
              <w:right w:val="nil"/>
            </w:tcBorders>
            <w:vAlign w:val="center"/>
          </w:tcPr>
          <w:p w14:paraId="43E998F4"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5BF92878" w14:textId="77777777" w:rsidR="00712DA0" w:rsidRDefault="00712DA0" w:rsidP="00712DA0">
            <w:pPr>
              <w:rPr>
                <w:rFonts w:ascii="Times New Roman" w:hAnsi="Times New Roman"/>
                <w:sz w:val="22"/>
                <w:szCs w:val="22"/>
              </w:rPr>
            </w:pPr>
            <w:r>
              <w:rPr>
                <w:rFonts w:ascii="Times New Roman" w:hAnsi="Times New Roman"/>
                <w:sz w:val="22"/>
                <w:szCs w:val="22"/>
              </w:rPr>
              <w:t>Propane Tanks</w:t>
            </w:r>
          </w:p>
          <w:p w14:paraId="739DAB65" w14:textId="0092635B"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21-71 lbs</w:t>
            </w:r>
          </w:p>
        </w:tc>
      </w:tr>
      <w:tr w:rsidR="00712DA0" w:rsidRPr="00640EB4" w14:paraId="482EAB29"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610E2783" w14:textId="2207F18A"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w:t>
            </w:r>
            <w:proofErr w:type="gramStart"/>
            <w:r>
              <w:rPr>
                <w:rFonts w:ascii="Times New Roman" w:hAnsi="Times New Roman"/>
                <w:sz w:val="22"/>
                <w:szCs w:val="22"/>
              </w:rPr>
              <w:t>assistance  (</w:t>
            </w:r>
            <w:proofErr w:type="gramEnd"/>
            <w:r>
              <w:rPr>
                <w:rFonts w:ascii="Times New Roman" w:hAnsi="Times New Roman"/>
                <w:sz w:val="22"/>
                <w:szCs w:val="22"/>
              </w:rPr>
              <w:t>2+)</w:t>
            </w:r>
          </w:p>
        </w:tc>
        <w:tc>
          <w:tcPr>
            <w:tcW w:w="1260" w:type="dxa"/>
            <w:tcBorders>
              <w:top w:val="single" w:sz="6" w:space="0" w:color="auto"/>
              <w:left w:val="single" w:sz="6" w:space="0" w:color="auto"/>
              <w:bottom w:val="single" w:sz="6" w:space="0" w:color="auto"/>
              <w:right w:val="nil"/>
            </w:tcBorders>
            <w:vAlign w:val="center"/>
          </w:tcPr>
          <w:p w14:paraId="770EA800" w14:textId="25C9FE58"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22-30 lbs each </w:t>
            </w:r>
          </w:p>
        </w:tc>
        <w:tc>
          <w:tcPr>
            <w:tcW w:w="1170" w:type="dxa"/>
            <w:tcBorders>
              <w:top w:val="single" w:sz="6" w:space="0" w:color="auto"/>
              <w:left w:val="single" w:sz="6" w:space="0" w:color="auto"/>
              <w:bottom w:val="single" w:sz="6" w:space="0" w:color="auto"/>
              <w:right w:val="nil"/>
            </w:tcBorders>
            <w:vAlign w:val="center"/>
          </w:tcPr>
          <w:p w14:paraId="08500FEC" w14:textId="4DA1DFC2" w:rsidR="00712DA0" w:rsidRPr="00640EB4" w:rsidRDefault="00712DA0" w:rsidP="00712DA0">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027F973F"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73D9FC70"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0AFA52C8" w14:textId="77777777" w:rsidR="00712DA0" w:rsidRDefault="00712DA0" w:rsidP="00712DA0">
            <w:pPr>
              <w:rPr>
                <w:rFonts w:ascii="Times New Roman" w:hAnsi="Times New Roman"/>
                <w:sz w:val="22"/>
                <w:szCs w:val="22"/>
              </w:rPr>
            </w:pPr>
            <w:r>
              <w:rPr>
                <w:rFonts w:ascii="Times New Roman" w:hAnsi="Times New Roman"/>
                <w:sz w:val="22"/>
                <w:szCs w:val="22"/>
              </w:rPr>
              <w:t>Auger Bits</w:t>
            </w:r>
          </w:p>
          <w:p w14:paraId="0CB64982" w14:textId="40468964"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43-73 lbs</w:t>
            </w:r>
          </w:p>
        </w:tc>
      </w:tr>
      <w:tr w:rsidR="00712DA0" w:rsidRPr="00640EB4" w14:paraId="703E75EF" w14:textId="77777777" w:rsidTr="00457034">
        <w:trPr>
          <w:cantSplit/>
          <w:trHeight w:val="66"/>
        </w:trPr>
        <w:tc>
          <w:tcPr>
            <w:tcW w:w="1818" w:type="dxa"/>
            <w:tcBorders>
              <w:top w:val="single" w:sz="6" w:space="0" w:color="auto"/>
              <w:left w:val="single" w:sz="6" w:space="0" w:color="auto"/>
              <w:bottom w:val="single" w:sz="4" w:space="0" w:color="auto"/>
              <w:right w:val="nil"/>
            </w:tcBorders>
            <w:vAlign w:val="center"/>
          </w:tcPr>
          <w:p w14:paraId="416920CE" w14:textId="512F4D2F"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4" w:space="0" w:color="auto"/>
              <w:right w:val="nil"/>
            </w:tcBorders>
            <w:vAlign w:val="center"/>
          </w:tcPr>
          <w:p w14:paraId="791C61AA" w14:textId="1EB0EE66" w:rsidR="00712DA0" w:rsidRPr="00640EB4" w:rsidRDefault="00712DA0" w:rsidP="00712DA0">
            <w:pPr>
              <w:jc w:val="center"/>
              <w:rPr>
                <w:rFonts w:ascii="Times New Roman" w:hAnsi="Times New Roman"/>
                <w:sz w:val="22"/>
                <w:szCs w:val="22"/>
              </w:rPr>
            </w:pPr>
            <w:r>
              <w:rPr>
                <w:rFonts w:ascii="Times New Roman" w:hAnsi="Times New Roman"/>
                <w:sz w:val="22"/>
                <w:szCs w:val="22"/>
              </w:rPr>
              <w:t>20-30 lbs each</w:t>
            </w:r>
          </w:p>
        </w:tc>
        <w:tc>
          <w:tcPr>
            <w:tcW w:w="1170" w:type="dxa"/>
            <w:tcBorders>
              <w:top w:val="single" w:sz="6" w:space="0" w:color="auto"/>
              <w:left w:val="single" w:sz="6" w:space="0" w:color="auto"/>
              <w:bottom w:val="single" w:sz="4" w:space="0" w:color="auto"/>
              <w:right w:val="nil"/>
            </w:tcBorders>
            <w:vAlign w:val="center"/>
          </w:tcPr>
          <w:p w14:paraId="50DBA700"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4" w:space="0" w:color="auto"/>
              <w:right w:val="nil"/>
            </w:tcBorders>
            <w:vAlign w:val="center"/>
          </w:tcPr>
          <w:p w14:paraId="15A28897" w14:textId="698ED932" w:rsidR="00712DA0" w:rsidRPr="00640EB4" w:rsidRDefault="00712DA0" w:rsidP="00712DA0">
            <w:pPr>
              <w:jc w:val="center"/>
              <w:rPr>
                <w:rFonts w:ascii="Times New Roman" w:hAnsi="Times New Roman"/>
                <w:sz w:val="22"/>
                <w:szCs w:val="22"/>
              </w:rPr>
            </w:pPr>
            <w:r>
              <w:rPr>
                <w:rFonts w:ascii="Times New Roman" w:hAnsi="Times New Roman"/>
                <w:sz w:val="22"/>
                <w:szCs w:val="22"/>
              </w:rPr>
              <w:t>50 ft</w:t>
            </w:r>
          </w:p>
        </w:tc>
        <w:tc>
          <w:tcPr>
            <w:tcW w:w="1260" w:type="dxa"/>
            <w:tcBorders>
              <w:top w:val="single" w:sz="6" w:space="0" w:color="auto"/>
              <w:left w:val="single" w:sz="6" w:space="0" w:color="auto"/>
              <w:bottom w:val="single" w:sz="4" w:space="0" w:color="auto"/>
              <w:right w:val="nil"/>
            </w:tcBorders>
            <w:vAlign w:val="center"/>
          </w:tcPr>
          <w:p w14:paraId="175EB750"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6D119249" w14:textId="77777777" w:rsidR="00712DA0" w:rsidRDefault="00712DA0" w:rsidP="00712DA0">
            <w:pPr>
              <w:rPr>
                <w:rFonts w:ascii="Times New Roman" w:hAnsi="Times New Roman"/>
                <w:sz w:val="22"/>
                <w:szCs w:val="22"/>
              </w:rPr>
            </w:pPr>
            <w:r>
              <w:rPr>
                <w:rFonts w:ascii="Times New Roman" w:hAnsi="Times New Roman"/>
                <w:sz w:val="22"/>
                <w:szCs w:val="22"/>
              </w:rPr>
              <w:t>Manual Material Lift</w:t>
            </w:r>
          </w:p>
          <w:p w14:paraId="27AB4338" w14:textId="5625F1A8"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40-60 lbs</w:t>
            </w:r>
          </w:p>
        </w:tc>
      </w:tr>
      <w:tr w:rsidR="00712DA0" w:rsidRPr="00640EB4" w14:paraId="0179813D"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273F53AD" w14:textId="04B68F3B" w:rsidR="00712DA0" w:rsidRPr="00640EB4" w:rsidRDefault="00712DA0" w:rsidP="00712DA0">
            <w:pPr>
              <w:rPr>
                <w:rFonts w:ascii="Times New Roman" w:hAnsi="Times New Roman"/>
                <w:sz w:val="22"/>
                <w:szCs w:val="22"/>
              </w:rPr>
            </w:pPr>
            <w:r>
              <w:rPr>
                <w:rFonts w:ascii="Times New Roman" w:hAnsi="Times New Roman"/>
                <w:sz w:val="22"/>
                <w:szCs w:val="22"/>
              </w:rPr>
              <w:t>Two Handed</w:t>
            </w:r>
          </w:p>
        </w:tc>
        <w:tc>
          <w:tcPr>
            <w:tcW w:w="1260" w:type="dxa"/>
            <w:tcBorders>
              <w:top w:val="single" w:sz="6" w:space="0" w:color="auto"/>
              <w:left w:val="single" w:sz="6" w:space="0" w:color="auto"/>
              <w:bottom w:val="single" w:sz="6" w:space="0" w:color="auto"/>
              <w:right w:val="nil"/>
            </w:tcBorders>
            <w:vAlign w:val="center"/>
          </w:tcPr>
          <w:p w14:paraId="4379E572" w14:textId="6AA18B8B"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29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366418D6" w14:textId="1E395B57" w:rsidR="00712DA0" w:rsidRPr="00640EB4" w:rsidRDefault="00712DA0" w:rsidP="00712DA0">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39199C17"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2685E9BC"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7A64A0CB" w14:textId="08B48C88" w:rsidR="00712DA0" w:rsidRPr="00640EB4" w:rsidRDefault="00712DA0" w:rsidP="00712DA0">
            <w:pPr>
              <w:rPr>
                <w:rFonts w:ascii="Times New Roman" w:hAnsi="Times New Roman"/>
                <w:sz w:val="22"/>
                <w:szCs w:val="22"/>
              </w:rPr>
            </w:pPr>
            <w:r>
              <w:rPr>
                <w:rFonts w:ascii="Times New Roman" w:hAnsi="Times New Roman"/>
                <w:sz w:val="22"/>
                <w:szCs w:val="22"/>
              </w:rPr>
              <w:t>Drill Bits</w:t>
            </w:r>
          </w:p>
        </w:tc>
      </w:tr>
      <w:tr w:rsidR="00712DA0" w:rsidRPr="00640EB4" w14:paraId="2CEE5894"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2D5FAD72" w14:textId="52734DC7"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6" w:space="0" w:color="auto"/>
              <w:right w:val="nil"/>
            </w:tcBorders>
            <w:vAlign w:val="center"/>
          </w:tcPr>
          <w:p w14:paraId="4A8DAF4E" w14:textId="2C7BB5EB" w:rsidR="00712DA0" w:rsidRPr="00640EB4" w:rsidRDefault="00712DA0" w:rsidP="00712DA0">
            <w:pPr>
              <w:jc w:val="center"/>
              <w:rPr>
                <w:rFonts w:ascii="Times New Roman" w:hAnsi="Times New Roman"/>
                <w:sz w:val="22"/>
                <w:szCs w:val="22"/>
              </w:rPr>
            </w:pPr>
            <w:r>
              <w:rPr>
                <w:rFonts w:ascii="Times New Roman" w:hAnsi="Times New Roman"/>
                <w:sz w:val="22"/>
                <w:szCs w:val="22"/>
              </w:rPr>
              <w:t>26-28 lbs each</w:t>
            </w:r>
          </w:p>
        </w:tc>
        <w:tc>
          <w:tcPr>
            <w:tcW w:w="1170" w:type="dxa"/>
            <w:tcBorders>
              <w:top w:val="single" w:sz="6" w:space="0" w:color="auto"/>
              <w:left w:val="single" w:sz="6" w:space="0" w:color="auto"/>
              <w:bottom w:val="single" w:sz="6" w:space="0" w:color="auto"/>
              <w:right w:val="nil"/>
            </w:tcBorders>
            <w:vAlign w:val="center"/>
          </w:tcPr>
          <w:p w14:paraId="388B0DDA"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499F4381"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7DED877F"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117FF05C" w14:textId="77777777" w:rsidR="00712DA0" w:rsidRDefault="00712DA0" w:rsidP="00712DA0">
            <w:pPr>
              <w:rPr>
                <w:rFonts w:ascii="Times New Roman" w:hAnsi="Times New Roman"/>
                <w:sz w:val="22"/>
                <w:szCs w:val="22"/>
              </w:rPr>
            </w:pPr>
            <w:r>
              <w:rPr>
                <w:rFonts w:ascii="Times New Roman" w:hAnsi="Times New Roman"/>
                <w:sz w:val="22"/>
                <w:szCs w:val="22"/>
              </w:rPr>
              <w:t>Extension</w:t>
            </w:r>
          </w:p>
          <w:p w14:paraId="1C7418F6" w14:textId="7434C0AD"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52-57 lbs</w:t>
            </w:r>
          </w:p>
        </w:tc>
      </w:tr>
      <w:tr w:rsidR="00712DA0" w:rsidRPr="00640EB4" w14:paraId="28D2A8FA"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4EC8FCFB" w14:textId="20FEBE0E"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6" w:space="0" w:color="auto"/>
              <w:right w:val="nil"/>
            </w:tcBorders>
            <w:vAlign w:val="center"/>
          </w:tcPr>
          <w:p w14:paraId="0F9E1383" w14:textId="67CDF613"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23-28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3E5F3266" w14:textId="3CE0B091" w:rsidR="00712DA0" w:rsidRPr="00640EB4" w:rsidRDefault="00712DA0" w:rsidP="00712DA0">
            <w:pPr>
              <w:jc w:val="center"/>
              <w:rPr>
                <w:rFonts w:ascii="Times New Roman" w:hAnsi="Times New Roman"/>
                <w:sz w:val="22"/>
                <w:szCs w:val="22"/>
              </w:rPr>
            </w:pPr>
            <w:r>
              <w:rPr>
                <w:rFonts w:ascii="Times New Roman" w:hAnsi="Times New Roman"/>
                <w:sz w:val="22"/>
                <w:szCs w:val="22"/>
              </w:rPr>
              <w:t>Poor</w:t>
            </w:r>
          </w:p>
        </w:tc>
        <w:tc>
          <w:tcPr>
            <w:tcW w:w="1620" w:type="dxa"/>
            <w:tcBorders>
              <w:top w:val="single" w:sz="6" w:space="0" w:color="auto"/>
              <w:left w:val="single" w:sz="6" w:space="0" w:color="auto"/>
              <w:bottom w:val="single" w:sz="6" w:space="0" w:color="auto"/>
              <w:right w:val="nil"/>
            </w:tcBorders>
            <w:vAlign w:val="center"/>
          </w:tcPr>
          <w:p w14:paraId="651D5A87" w14:textId="67B879EF" w:rsidR="00712DA0" w:rsidRPr="00640EB4" w:rsidRDefault="00712DA0" w:rsidP="00712DA0">
            <w:pPr>
              <w:jc w:val="center"/>
              <w:rPr>
                <w:rFonts w:ascii="Times New Roman" w:hAnsi="Times New Roman"/>
                <w:sz w:val="22"/>
                <w:szCs w:val="22"/>
              </w:rPr>
            </w:pPr>
            <w:r>
              <w:rPr>
                <w:rFonts w:ascii="Times New Roman" w:hAnsi="Times New Roman"/>
                <w:sz w:val="22"/>
                <w:szCs w:val="22"/>
              </w:rPr>
              <w:t>50 ft</w:t>
            </w:r>
          </w:p>
        </w:tc>
        <w:tc>
          <w:tcPr>
            <w:tcW w:w="1260" w:type="dxa"/>
            <w:tcBorders>
              <w:top w:val="single" w:sz="6" w:space="0" w:color="auto"/>
              <w:left w:val="single" w:sz="6" w:space="0" w:color="auto"/>
              <w:bottom w:val="single" w:sz="6" w:space="0" w:color="auto"/>
              <w:right w:val="nil"/>
            </w:tcBorders>
            <w:vAlign w:val="center"/>
          </w:tcPr>
          <w:p w14:paraId="3226E754"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198545C7" w14:textId="26D0A316" w:rsidR="00712DA0" w:rsidRPr="00640EB4" w:rsidRDefault="00712DA0" w:rsidP="00712DA0">
            <w:pPr>
              <w:rPr>
                <w:rFonts w:ascii="Times New Roman" w:hAnsi="Times New Roman"/>
                <w:sz w:val="22"/>
                <w:szCs w:val="22"/>
              </w:rPr>
            </w:pPr>
            <w:r>
              <w:rPr>
                <w:rFonts w:ascii="Times New Roman" w:hAnsi="Times New Roman"/>
                <w:sz w:val="22"/>
                <w:szCs w:val="22"/>
              </w:rPr>
              <w:t>Hose</w:t>
            </w:r>
          </w:p>
        </w:tc>
      </w:tr>
      <w:tr w:rsidR="00712DA0" w:rsidRPr="00640EB4" w14:paraId="5F1E7AE1"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34A955D0" w14:textId="636632AF"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6" w:space="0" w:color="auto"/>
              <w:right w:val="nil"/>
            </w:tcBorders>
            <w:vAlign w:val="center"/>
          </w:tcPr>
          <w:p w14:paraId="5F4DE1FB" w14:textId="62B3401C" w:rsidR="00712DA0" w:rsidRPr="00640EB4" w:rsidRDefault="00712DA0" w:rsidP="00712DA0">
            <w:pPr>
              <w:jc w:val="center"/>
              <w:rPr>
                <w:rFonts w:ascii="Times New Roman" w:hAnsi="Times New Roman"/>
                <w:sz w:val="22"/>
                <w:szCs w:val="22"/>
              </w:rPr>
            </w:pPr>
            <w:r>
              <w:rPr>
                <w:rFonts w:ascii="Times New Roman" w:hAnsi="Times New Roman"/>
                <w:sz w:val="22"/>
                <w:szCs w:val="22"/>
              </w:rPr>
              <w:t>28 lbs each</w:t>
            </w:r>
          </w:p>
        </w:tc>
        <w:tc>
          <w:tcPr>
            <w:tcW w:w="1170" w:type="dxa"/>
            <w:tcBorders>
              <w:top w:val="single" w:sz="6" w:space="0" w:color="auto"/>
              <w:left w:val="single" w:sz="6" w:space="0" w:color="auto"/>
              <w:bottom w:val="single" w:sz="6" w:space="0" w:color="auto"/>
              <w:right w:val="nil"/>
            </w:tcBorders>
            <w:vAlign w:val="center"/>
          </w:tcPr>
          <w:p w14:paraId="49E336B8"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2CB71733"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0701B7A7"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2D0D4E99" w14:textId="77777777" w:rsidR="00712DA0" w:rsidRDefault="00712DA0" w:rsidP="00712DA0">
            <w:pPr>
              <w:rPr>
                <w:rFonts w:ascii="Times New Roman" w:hAnsi="Times New Roman"/>
                <w:sz w:val="22"/>
                <w:szCs w:val="22"/>
              </w:rPr>
            </w:pPr>
            <w:r>
              <w:rPr>
                <w:rFonts w:ascii="Times New Roman" w:hAnsi="Times New Roman"/>
                <w:sz w:val="22"/>
                <w:szCs w:val="22"/>
              </w:rPr>
              <w:t>Roller Extension</w:t>
            </w:r>
          </w:p>
          <w:p w14:paraId="67EF3704" w14:textId="728D019F"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56 lbs</w:t>
            </w:r>
          </w:p>
        </w:tc>
      </w:tr>
      <w:tr w:rsidR="00712DA0" w:rsidRPr="00640EB4" w14:paraId="7641D9A3" w14:textId="77777777" w:rsidTr="00457034">
        <w:trPr>
          <w:cantSplit/>
          <w:trHeight w:val="66"/>
        </w:trPr>
        <w:tc>
          <w:tcPr>
            <w:tcW w:w="1818" w:type="dxa"/>
            <w:tcBorders>
              <w:top w:val="single" w:sz="6" w:space="0" w:color="auto"/>
              <w:left w:val="single" w:sz="6" w:space="0" w:color="auto"/>
              <w:bottom w:val="single" w:sz="4" w:space="0" w:color="auto"/>
              <w:right w:val="nil"/>
            </w:tcBorders>
            <w:vAlign w:val="center"/>
          </w:tcPr>
          <w:p w14:paraId="2F5CEF31" w14:textId="11AF5887"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4" w:space="0" w:color="auto"/>
              <w:right w:val="nil"/>
            </w:tcBorders>
            <w:vAlign w:val="center"/>
          </w:tcPr>
          <w:p w14:paraId="1B510265" w14:textId="0EE3EB2B"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25 </w:t>
            </w:r>
            <w:r w:rsidRPr="00640EB4">
              <w:rPr>
                <w:rFonts w:ascii="Times New Roman" w:hAnsi="Times New Roman"/>
                <w:sz w:val="22"/>
                <w:szCs w:val="22"/>
              </w:rPr>
              <w:t>lbs</w:t>
            </w:r>
          </w:p>
        </w:tc>
        <w:tc>
          <w:tcPr>
            <w:tcW w:w="1170" w:type="dxa"/>
            <w:tcBorders>
              <w:top w:val="single" w:sz="6" w:space="0" w:color="auto"/>
              <w:left w:val="single" w:sz="6" w:space="0" w:color="auto"/>
              <w:bottom w:val="single" w:sz="4" w:space="0" w:color="auto"/>
              <w:right w:val="nil"/>
            </w:tcBorders>
            <w:vAlign w:val="center"/>
          </w:tcPr>
          <w:p w14:paraId="0DD59D22"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4" w:space="0" w:color="auto"/>
              <w:right w:val="nil"/>
            </w:tcBorders>
            <w:vAlign w:val="center"/>
          </w:tcPr>
          <w:p w14:paraId="56F9DCEB"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4" w:space="0" w:color="auto"/>
              <w:right w:val="nil"/>
            </w:tcBorders>
            <w:vAlign w:val="center"/>
          </w:tcPr>
          <w:p w14:paraId="4A9D0CB8"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05FDD786" w14:textId="268419E3" w:rsidR="00712DA0" w:rsidRPr="00640EB4" w:rsidRDefault="00712DA0" w:rsidP="00712DA0">
            <w:pPr>
              <w:rPr>
                <w:rFonts w:ascii="Times New Roman" w:hAnsi="Times New Roman"/>
                <w:sz w:val="22"/>
                <w:szCs w:val="22"/>
              </w:rPr>
            </w:pPr>
            <w:r>
              <w:rPr>
                <w:rFonts w:ascii="Times New Roman" w:hAnsi="Times New Roman"/>
                <w:sz w:val="22"/>
                <w:szCs w:val="22"/>
              </w:rPr>
              <w:t>Rock Drill</w:t>
            </w:r>
          </w:p>
        </w:tc>
      </w:tr>
      <w:tr w:rsidR="00712DA0" w:rsidRPr="00640EB4" w14:paraId="6A10A15B"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574737A0" w14:textId="58C185F8"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6" w:space="0" w:color="auto"/>
              <w:right w:val="nil"/>
            </w:tcBorders>
            <w:vAlign w:val="center"/>
          </w:tcPr>
          <w:p w14:paraId="622DE73D" w14:textId="133D6186"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24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160D0181" w14:textId="6C70B496" w:rsidR="00712DA0" w:rsidRPr="00640EB4" w:rsidRDefault="00712DA0" w:rsidP="00712DA0">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0BFF6C63"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60EDC01E"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1BF03AE8" w14:textId="34E1ED50" w:rsidR="00712DA0" w:rsidRPr="00640EB4" w:rsidRDefault="00712DA0" w:rsidP="00712DA0">
            <w:pPr>
              <w:rPr>
                <w:rFonts w:ascii="Times New Roman" w:hAnsi="Times New Roman"/>
                <w:sz w:val="22"/>
                <w:szCs w:val="22"/>
              </w:rPr>
            </w:pPr>
            <w:r>
              <w:rPr>
                <w:rFonts w:ascii="Times New Roman" w:hAnsi="Times New Roman"/>
                <w:sz w:val="22"/>
                <w:szCs w:val="22"/>
              </w:rPr>
              <w:t>Saw</w:t>
            </w:r>
          </w:p>
        </w:tc>
      </w:tr>
      <w:tr w:rsidR="00120042" w:rsidRPr="00640EB4" w14:paraId="0235279D"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0551F581"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6" w:space="0" w:color="auto"/>
              <w:right w:val="nil"/>
            </w:tcBorders>
            <w:vAlign w:val="center"/>
          </w:tcPr>
          <w:p w14:paraId="34441BC6"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23 lbs each</w:t>
            </w:r>
          </w:p>
        </w:tc>
        <w:tc>
          <w:tcPr>
            <w:tcW w:w="1170" w:type="dxa"/>
            <w:tcBorders>
              <w:top w:val="single" w:sz="6" w:space="0" w:color="auto"/>
              <w:left w:val="single" w:sz="6" w:space="0" w:color="auto"/>
              <w:bottom w:val="single" w:sz="6" w:space="0" w:color="auto"/>
              <w:right w:val="nil"/>
            </w:tcBorders>
            <w:vAlign w:val="center"/>
          </w:tcPr>
          <w:p w14:paraId="33EA4077"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Poor</w:t>
            </w:r>
          </w:p>
        </w:tc>
        <w:tc>
          <w:tcPr>
            <w:tcW w:w="1620" w:type="dxa"/>
            <w:tcBorders>
              <w:top w:val="single" w:sz="6" w:space="0" w:color="auto"/>
              <w:left w:val="single" w:sz="6" w:space="0" w:color="auto"/>
              <w:bottom w:val="single" w:sz="6" w:space="0" w:color="auto"/>
              <w:right w:val="nil"/>
            </w:tcBorders>
            <w:vAlign w:val="center"/>
          </w:tcPr>
          <w:p w14:paraId="3CB7DE49"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74D7742D" w14:textId="77777777" w:rsidR="00120042" w:rsidRPr="00640EB4" w:rsidRDefault="00120042" w:rsidP="00457034">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0890E480" w14:textId="77777777" w:rsidR="00120042" w:rsidRDefault="00120042" w:rsidP="00457034">
            <w:pPr>
              <w:rPr>
                <w:rFonts w:ascii="Times New Roman" w:hAnsi="Times New Roman"/>
                <w:sz w:val="22"/>
                <w:szCs w:val="22"/>
              </w:rPr>
            </w:pPr>
            <w:r>
              <w:rPr>
                <w:rFonts w:ascii="Times New Roman" w:hAnsi="Times New Roman"/>
                <w:sz w:val="22"/>
                <w:szCs w:val="22"/>
              </w:rPr>
              <w:t>Hose</w:t>
            </w:r>
          </w:p>
          <w:p w14:paraId="399AC99C" w14:textId="77777777" w:rsidR="00120042" w:rsidRPr="00640EB4" w:rsidRDefault="00120042" w:rsidP="00457034">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46 lbs</w:t>
            </w:r>
          </w:p>
        </w:tc>
      </w:tr>
      <w:tr w:rsidR="00712DA0" w:rsidRPr="00640EB4" w14:paraId="77181F18"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1B0B206A" w14:textId="34D310C5"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6" w:space="0" w:color="auto"/>
              <w:right w:val="nil"/>
            </w:tcBorders>
            <w:vAlign w:val="center"/>
          </w:tcPr>
          <w:p w14:paraId="14E73BC2" w14:textId="20372D29" w:rsidR="00712DA0" w:rsidRPr="00640EB4" w:rsidRDefault="00712DA0" w:rsidP="00712DA0">
            <w:pPr>
              <w:jc w:val="center"/>
              <w:rPr>
                <w:rFonts w:ascii="Times New Roman" w:hAnsi="Times New Roman"/>
                <w:sz w:val="22"/>
                <w:szCs w:val="22"/>
              </w:rPr>
            </w:pPr>
            <w:r>
              <w:rPr>
                <w:rFonts w:ascii="Times New Roman" w:hAnsi="Times New Roman"/>
                <w:sz w:val="22"/>
                <w:szCs w:val="22"/>
              </w:rPr>
              <w:t>23 lbs each</w:t>
            </w:r>
          </w:p>
        </w:tc>
        <w:tc>
          <w:tcPr>
            <w:tcW w:w="1170" w:type="dxa"/>
            <w:tcBorders>
              <w:top w:val="single" w:sz="6" w:space="0" w:color="auto"/>
              <w:left w:val="single" w:sz="6" w:space="0" w:color="auto"/>
              <w:bottom w:val="single" w:sz="6" w:space="0" w:color="auto"/>
              <w:right w:val="nil"/>
            </w:tcBorders>
            <w:vAlign w:val="center"/>
          </w:tcPr>
          <w:p w14:paraId="05EC2C44" w14:textId="231BC0C9" w:rsidR="00712DA0" w:rsidRPr="00640EB4" w:rsidRDefault="00712DA0" w:rsidP="00712DA0">
            <w:pPr>
              <w:jc w:val="center"/>
              <w:rPr>
                <w:rFonts w:ascii="Times New Roman" w:hAnsi="Times New Roman"/>
                <w:sz w:val="22"/>
                <w:szCs w:val="22"/>
              </w:rPr>
            </w:pPr>
            <w:r>
              <w:rPr>
                <w:rFonts w:ascii="Times New Roman" w:hAnsi="Times New Roman"/>
                <w:sz w:val="22"/>
                <w:szCs w:val="22"/>
              </w:rPr>
              <w:t>Poor</w:t>
            </w:r>
          </w:p>
        </w:tc>
        <w:tc>
          <w:tcPr>
            <w:tcW w:w="1620" w:type="dxa"/>
            <w:tcBorders>
              <w:top w:val="single" w:sz="6" w:space="0" w:color="auto"/>
              <w:left w:val="single" w:sz="6" w:space="0" w:color="auto"/>
              <w:bottom w:val="single" w:sz="6" w:space="0" w:color="auto"/>
              <w:right w:val="nil"/>
            </w:tcBorders>
            <w:vAlign w:val="center"/>
          </w:tcPr>
          <w:p w14:paraId="506AD550" w14:textId="6F3C2D84" w:rsidR="00712DA0" w:rsidRPr="00640EB4" w:rsidRDefault="00120042" w:rsidP="00712DA0">
            <w:pPr>
              <w:jc w:val="center"/>
              <w:rPr>
                <w:rFonts w:ascii="Times New Roman" w:hAnsi="Times New Roman"/>
                <w:sz w:val="22"/>
                <w:szCs w:val="22"/>
              </w:rPr>
            </w:pPr>
            <w:r>
              <w:rPr>
                <w:rFonts w:ascii="Times New Roman" w:hAnsi="Times New Roman"/>
                <w:sz w:val="22"/>
                <w:szCs w:val="22"/>
              </w:rPr>
              <w:t>25</w:t>
            </w:r>
            <w:r w:rsidR="00712DA0">
              <w:rPr>
                <w:rFonts w:ascii="Times New Roman" w:hAnsi="Times New Roman"/>
                <w:sz w:val="22"/>
                <w:szCs w:val="22"/>
              </w:rPr>
              <w:t xml:space="preserve"> ft</w:t>
            </w:r>
          </w:p>
        </w:tc>
        <w:tc>
          <w:tcPr>
            <w:tcW w:w="1260" w:type="dxa"/>
            <w:tcBorders>
              <w:top w:val="single" w:sz="6" w:space="0" w:color="auto"/>
              <w:left w:val="single" w:sz="6" w:space="0" w:color="auto"/>
              <w:bottom w:val="single" w:sz="6" w:space="0" w:color="auto"/>
              <w:right w:val="nil"/>
            </w:tcBorders>
            <w:vAlign w:val="center"/>
          </w:tcPr>
          <w:p w14:paraId="2D864923"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5A59D35A" w14:textId="5A6096B6" w:rsidR="00712DA0" w:rsidRDefault="00120042" w:rsidP="00712DA0">
            <w:pPr>
              <w:rPr>
                <w:rFonts w:ascii="Times New Roman" w:hAnsi="Times New Roman"/>
                <w:sz w:val="22"/>
                <w:szCs w:val="22"/>
              </w:rPr>
            </w:pPr>
            <w:r>
              <w:rPr>
                <w:rFonts w:ascii="Times New Roman" w:hAnsi="Times New Roman"/>
                <w:sz w:val="22"/>
                <w:szCs w:val="22"/>
              </w:rPr>
              <w:t>Case of Water</w:t>
            </w:r>
          </w:p>
          <w:p w14:paraId="13B08CD9" w14:textId="062954E9"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xml:space="preserve">: </w:t>
            </w:r>
            <w:r w:rsidR="00120042">
              <w:rPr>
                <w:rFonts w:ascii="Times New Roman" w:hAnsi="Times New Roman"/>
                <w:sz w:val="22"/>
                <w:szCs w:val="22"/>
              </w:rPr>
              <w:t>45</w:t>
            </w:r>
            <w:r>
              <w:rPr>
                <w:rFonts w:ascii="Times New Roman" w:hAnsi="Times New Roman"/>
                <w:sz w:val="22"/>
                <w:szCs w:val="22"/>
              </w:rPr>
              <w:t xml:space="preserve"> lbs</w:t>
            </w:r>
          </w:p>
        </w:tc>
      </w:tr>
      <w:tr w:rsidR="00712DA0" w:rsidRPr="00640EB4" w14:paraId="1B20552F" w14:textId="77777777" w:rsidTr="00457034">
        <w:trPr>
          <w:cantSplit/>
          <w:trHeight w:val="66"/>
        </w:trPr>
        <w:tc>
          <w:tcPr>
            <w:tcW w:w="1818" w:type="dxa"/>
            <w:tcBorders>
              <w:top w:val="single" w:sz="6" w:space="0" w:color="auto"/>
              <w:left w:val="single" w:sz="6" w:space="0" w:color="auto"/>
              <w:bottom w:val="single" w:sz="4" w:space="0" w:color="auto"/>
              <w:right w:val="nil"/>
            </w:tcBorders>
            <w:vAlign w:val="center"/>
          </w:tcPr>
          <w:p w14:paraId="736DD9BF" w14:textId="7FCC3E54"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4" w:space="0" w:color="auto"/>
              <w:right w:val="nil"/>
            </w:tcBorders>
            <w:vAlign w:val="center"/>
          </w:tcPr>
          <w:p w14:paraId="58476228" w14:textId="598024CF" w:rsidR="00712DA0" w:rsidRPr="00640EB4" w:rsidRDefault="00712DA0" w:rsidP="00712DA0">
            <w:pPr>
              <w:jc w:val="center"/>
              <w:rPr>
                <w:rFonts w:ascii="Times New Roman" w:hAnsi="Times New Roman"/>
                <w:sz w:val="22"/>
                <w:szCs w:val="22"/>
              </w:rPr>
            </w:pPr>
            <w:r>
              <w:rPr>
                <w:rFonts w:ascii="Times New Roman" w:hAnsi="Times New Roman"/>
                <w:sz w:val="22"/>
                <w:szCs w:val="22"/>
              </w:rPr>
              <w:t>18-19 lbs each</w:t>
            </w:r>
          </w:p>
        </w:tc>
        <w:tc>
          <w:tcPr>
            <w:tcW w:w="1170" w:type="dxa"/>
            <w:tcBorders>
              <w:top w:val="single" w:sz="6" w:space="0" w:color="auto"/>
              <w:left w:val="single" w:sz="6" w:space="0" w:color="auto"/>
              <w:bottom w:val="single" w:sz="4" w:space="0" w:color="auto"/>
              <w:right w:val="nil"/>
            </w:tcBorders>
            <w:vAlign w:val="center"/>
          </w:tcPr>
          <w:p w14:paraId="458D766B"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4" w:space="0" w:color="auto"/>
              <w:right w:val="nil"/>
            </w:tcBorders>
            <w:vAlign w:val="center"/>
          </w:tcPr>
          <w:p w14:paraId="5F04B133"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4" w:space="0" w:color="auto"/>
              <w:right w:val="nil"/>
            </w:tcBorders>
            <w:vAlign w:val="center"/>
          </w:tcPr>
          <w:p w14:paraId="520ED28F"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4" w:space="0" w:color="auto"/>
              <w:right w:val="single" w:sz="6" w:space="0" w:color="auto"/>
            </w:tcBorders>
            <w:vAlign w:val="center"/>
          </w:tcPr>
          <w:p w14:paraId="0E1CDBE8" w14:textId="77777777" w:rsidR="00712DA0" w:rsidRDefault="00712DA0" w:rsidP="00712DA0">
            <w:pPr>
              <w:rPr>
                <w:rFonts w:ascii="Times New Roman" w:hAnsi="Times New Roman"/>
                <w:sz w:val="22"/>
                <w:szCs w:val="22"/>
              </w:rPr>
            </w:pPr>
            <w:r>
              <w:rPr>
                <w:rFonts w:ascii="Times New Roman" w:hAnsi="Times New Roman"/>
                <w:sz w:val="22"/>
                <w:szCs w:val="22"/>
              </w:rPr>
              <w:t>Rivet Buster</w:t>
            </w:r>
          </w:p>
          <w:p w14:paraId="1DB09A68" w14:textId="042D05DD"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36-38 lbs</w:t>
            </w:r>
          </w:p>
        </w:tc>
      </w:tr>
      <w:tr w:rsidR="00712DA0" w:rsidRPr="00640EB4" w14:paraId="1A5768FA"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4270B7E7" w14:textId="241102A0" w:rsidR="00712DA0" w:rsidRPr="00640EB4" w:rsidRDefault="00712DA0" w:rsidP="00712DA0">
            <w:pPr>
              <w:rPr>
                <w:rFonts w:ascii="Times New Roman" w:hAnsi="Times New Roman"/>
                <w:sz w:val="22"/>
                <w:szCs w:val="22"/>
              </w:rPr>
            </w:pPr>
            <w:r>
              <w:rPr>
                <w:rFonts w:ascii="Times New Roman" w:hAnsi="Times New Roman"/>
                <w:sz w:val="22"/>
                <w:szCs w:val="22"/>
              </w:rPr>
              <w:t xml:space="preserve">One-Two Handed with assistance. </w:t>
            </w:r>
          </w:p>
        </w:tc>
        <w:tc>
          <w:tcPr>
            <w:tcW w:w="1260" w:type="dxa"/>
            <w:tcBorders>
              <w:top w:val="single" w:sz="6" w:space="0" w:color="auto"/>
              <w:left w:val="single" w:sz="6" w:space="0" w:color="auto"/>
              <w:bottom w:val="single" w:sz="6" w:space="0" w:color="auto"/>
              <w:right w:val="nil"/>
            </w:tcBorders>
            <w:vAlign w:val="center"/>
          </w:tcPr>
          <w:p w14:paraId="794BEBDC" w14:textId="3B9E7D68" w:rsidR="00712DA0" w:rsidRPr="00640EB4" w:rsidRDefault="00712DA0" w:rsidP="00712DA0">
            <w:pPr>
              <w:jc w:val="center"/>
              <w:rPr>
                <w:rFonts w:ascii="Times New Roman" w:hAnsi="Times New Roman"/>
                <w:sz w:val="22"/>
                <w:szCs w:val="22"/>
              </w:rPr>
            </w:pPr>
            <w:r>
              <w:rPr>
                <w:rFonts w:ascii="Times New Roman" w:hAnsi="Times New Roman"/>
                <w:sz w:val="22"/>
                <w:szCs w:val="22"/>
              </w:rPr>
              <w:t>17 lbs each</w:t>
            </w:r>
          </w:p>
        </w:tc>
        <w:tc>
          <w:tcPr>
            <w:tcW w:w="1170" w:type="dxa"/>
            <w:tcBorders>
              <w:top w:val="single" w:sz="6" w:space="0" w:color="auto"/>
              <w:left w:val="single" w:sz="6" w:space="0" w:color="auto"/>
              <w:bottom w:val="single" w:sz="6" w:space="0" w:color="auto"/>
              <w:right w:val="nil"/>
            </w:tcBorders>
            <w:vAlign w:val="center"/>
          </w:tcPr>
          <w:p w14:paraId="70A45A0B" w14:textId="5C97CF71" w:rsidR="00712DA0" w:rsidRPr="00640EB4" w:rsidRDefault="00712DA0" w:rsidP="00712DA0">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6C1F5340" w14:textId="0FBE4BAD"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08C9B6D0"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4E4693B3" w14:textId="77777777" w:rsidR="00712DA0" w:rsidRDefault="00712DA0" w:rsidP="00712DA0">
            <w:pPr>
              <w:rPr>
                <w:rFonts w:ascii="Times New Roman" w:hAnsi="Times New Roman"/>
                <w:sz w:val="22"/>
                <w:szCs w:val="22"/>
              </w:rPr>
            </w:pPr>
            <w:r>
              <w:rPr>
                <w:rFonts w:ascii="Times New Roman" w:hAnsi="Times New Roman"/>
                <w:sz w:val="22"/>
                <w:szCs w:val="22"/>
              </w:rPr>
              <w:t>Sub Pump</w:t>
            </w:r>
          </w:p>
          <w:p w14:paraId="3D770714" w14:textId="049D1E83" w:rsidR="00712DA0" w:rsidRPr="00640EB4" w:rsidRDefault="00712DA0" w:rsidP="00712DA0">
            <w:pPr>
              <w:rPr>
                <w:rFonts w:ascii="Times New Roman" w:hAnsi="Times New Roman"/>
                <w:sz w:val="22"/>
                <w:szCs w:val="22"/>
              </w:rPr>
            </w:pPr>
            <w:r>
              <w:rPr>
                <w:rFonts w:ascii="Times New Roman" w:hAnsi="Times New Roman"/>
                <w:sz w:val="22"/>
                <w:szCs w:val="22"/>
              </w:rPr>
              <w:t xml:space="preserve">Total </w:t>
            </w:r>
            <w:proofErr w:type="spellStart"/>
            <w:r>
              <w:rPr>
                <w:rFonts w:ascii="Times New Roman" w:hAnsi="Times New Roman"/>
                <w:sz w:val="22"/>
                <w:szCs w:val="22"/>
              </w:rPr>
              <w:t>Wt</w:t>
            </w:r>
            <w:proofErr w:type="spellEnd"/>
            <w:r>
              <w:rPr>
                <w:rFonts w:ascii="Times New Roman" w:hAnsi="Times New Roman"/>
                <w:sz w:val="22"/>
                <w:szCs w:val="22"/>
              </w:rPr>
              <w:t>: 34 lbs</w:t>
            </w:r>
          </w:p>
        </w:tc>
      </w:tr>
      <w:tr w:rsidR="00712DA0" w:rsidRPr="00640EB4" w14:paraId="6A7AA09F" w14:textId="77777777" w:rsidTr="00457034">
        <w:trPr>
          <w:cantSplit/>
          <w:trHeight w:val="66"/>
        </w:trPr>
        <w:tc>
          <w:tcPr>
            <w:tcW w:w="1818" w:type="dxa"/>
            <w:tcBorders>
              <w:top w:val="single" w:sz="6" w:space="0" w:color="auto"/>
              <w:left w:val="single" w:sz="6" w:space="0" w:color="auto"/>
              <w:bottom w:val="single" w:sz="6" w:space="0" w:color="auto"/>
              <w:right w:val="nil"/>
            </w:tcBorders>
            <w:vAlign w:val="center"/>
          </w:tcPr>
          <w:p w14:paraId="26630913" w14:textId="4A3DCAFC"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6" w:space="0" w:color="auto"/>
              <w:right w:val="nil"/>
            </w:tcBorders>
            <w:vAlign w:val="center"/>
          </w:tcPr>
          <w:p w14:paraId="405FF7F7" w14:textId="3FA0F4F9"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15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3CB8A54F"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Good</w:t>
            </w:r>
          </w:p>
        </w:tc>
        <w:tc>
          <w:tcPr>
            <w:tcW w:w="1620" w:type="dxa"/>
            <w:tcBorders>
              <w:top w:val="single" w:sz="6" w:space="0" w:color="auto"/>
              <w:left w:val="single" w:sz="6" w:space="0" w:color="auto"/>
              <w:bottom w:val="single" w:sz="6" w:space="0" w:color="auto"/>
              <w:right w:val="nil"/>
            </w:tcBorders>
            <w:vAlign w:val="center"/>
          </w:tcPr>
          <w:p w14:paraId="12AA94BB" w14:textId="6B783B79"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351872EC"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05FD88ED" w14:textId="1AA82AF5" w:rsidR="00712DA0" w:rsidRPr="00640EB4" w:rsidRDefault="00712DA0" w:rsidP="00712DA0">
            <w:pPr>
              <w:rPr>
                <w:rFonts w:ascii="Times New Roman" w:hAnsi="Times New Roman"/>
                <w:sz w:val="22"/>
                <w:szCs w:val="22"/>
              </w:rPr>
            </w:pPr>
            <w:r>
              <w:rPr>
                <w:rFonts w:ascii="Times New Roman" w:hAnsi="Times New Roman"/>
                <w:sz w:val="22"/>
                <w:szCs w:val="22"/>
              </w:rPr>
              <w:t>Pole Saw</w:t>
            </w:r>
          </w:p>
        </w:tc>
      </w:tr>
      <w:tr w:rsidR="00712DA0" w:rsidRPr="00640EB4" w14:paraId="2DC39873" w14:textId="77777777" w:rsidTr="00A8195D">
        <w:trPr>
          <w:cantSplit/>
          <w:trHeight w:val="66"/>
        </w:trPr>
        <w:tc>
          <w:tcPr>
            <w:tcW w:w="1818" w:type="dxa"/>
            <w:tcBorders>
              <w:top w:val="single" w:sz="6" w:space="0" w:color="auto"/>
              <w:left w:val="single" w:sz="6" w:space="0" w:color="auto"/>
              <w:bottom w:val="single" w:sz="6" w:space="0" w:color="auto"/>
              <w:right w:val="nil"/>
            </w:tcBorders>
            <w:vAlign w:val="center"/>
          </w:tcPr>
          <w:p w14:paraId="68AF68A3" w14:textId="1CE2BC9E"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6" w:space="0" w:color="auto"/>
              <w:right w:val="nil"/>
            </w:tcBorders>
            <w:vAlign w:val="center"/>
          </w:tcPr>
          <w:p w14:paraId="2C4E137A" w14:textId="416AA9CD"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13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4A4DF621" w14:textId="5B71D8D4" w:rsidR="00712DA0" w:rsidRPr="00640EB4" w:rsidRDefault="00712DA0" w:rsidP="00712DA0">
            <w:pPr>
              <w:jc w:val="center"/>
              <w:rPr>
                <w:rFonts w:ascii="Times New Roman" w:hAnsi="Times New Roman"/>
                <w:sz w:val="22"/>
                <w:szCs w:val="22"/>
              </w:rPr>
            </w:pPr>
            <w:r>
              <w:rPr>
                <w:rFonts w:ascii="Times New Roman" w:hAnsi="Times New Roman"/>
                <w:sz w:val="22"/>
                <w:szCs w:val="22"/>
              </w:rPr>
              <w:t>Fair</w:t>
            </w:r>
          </w:p>
        </w:tc>
        <w:tc>
          <w:tcPr>
            <w:tcW w:w="1620" w:type="dxa"/>
            <w:tcBorders>
              <w:top w:val="single" w:sz="6" w:space="0" w:color="auto"/>
              <w:left w:val="single" w:sz="6" w:space="0" w:color="auto"/>
              <w:bottom w:val="single" w:sz="6" w:space="0" w:color="auto"/>
              <w:right w:val="nil"/>
            </w:tcBorders>
            <w:vAlign w:val="center"/>
          </w:tcPr>
          <w:p w14:paraId="2BE81C6B"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0296F2D7"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73EEDDE5" w14:textId="4084C8A7" w:rsidR="00712DA0" w:rsidRPr="00640EB4" w:rsidRDefault="00712DA0" w:rsidP="00712DA0">
            <w:pPr>
              <w:rPr>
                <w:rFonts w:ascii="Times New Roman" w:hAnsi="Times New Roman"/>
                <w:sz w:val="22"/>
                <w:szCs w:val="22"/>
              </w:rPr>
            </w:pPr>
            <w:r>
              <w:rPr>
                <w:rFonts w:ascii="Times New Roman" w:hAnsi="Times New Roman"/>
                <w:sz w:val="22"/>
                <w:szCs w:val="22"/>
              </w:rPr>
              <w:t>Welding Plate</w:t>
            </w:r>
          </w:p>
        </w:tc>
      </w:tr>
      <w:tr w:rsidR="00712DA0" w:rsidRPr="00640EB4" w14:paraId="516EC1FB" w14:textId="77777777" w:rsidTr="00A8195D">
        <w:trPr>
          <w:cantSplit/>
          <w:trHeight w:val="66"/>
        </w:trPr>
        <w:tc>
          <w:tcPr>
            <w:tcW w:w="1818" w:type="dxa"/>
            <w:tcBorders>
              <w:top w:val="single" w:sz="6" w:space="0" w:color="auto"/>
              <w:left w:val="single" w:sz="6" w:space="0" w:color="auto"/>
              <w:bottom w:val="single" w:sz="6" w:space="0" w:color="auto"/>
              <w:right w:val="nil"/>
            </w:tcBorders>
            <w:vAlign w:val="center"/>
          </w:tcPr>
          <w:p w14:paraId="43BC40BB" w14:textId="3401045A" w:rsidR="00712DA0" w:rsidRPr="00640EB4" w:rsidRDefault="00712DA0" w:rsidP="00712DA0">
            <w:pPr>
              <w:rPr>
                <w:rFonts w:ascii="Times New Roman" w:hAnsi="Times New Roman"/>
                <w:sz w:val="22"/>
                <w:szCs w:val="22"/>
              </w:rPr>
            </w:pPr>
            <w:r>
              <w:rPr>
                <w:rFonts w:ascii="Times New Roman" w:hAnsi="Times New Roman"/>
                <w:sz w:val="22"/>
                <w:szCs w:val="22"/>
              </w:rPr>
              <w:t>One-Two Handed</w:t>
            </w:r>
          </w:p>
        </w:tc>
        <w:tc>
          <w:tcPr>
            <w:tcW w:w="1260" w:type="dxa"/>
            <w:tcBorders>
              <w:top w:val="single" w:sz="6" w:space="0" w:color="auto"/>
              <w:left w:val="single" w:sz="6" w:space="0" w:color="auto"/>
              <w:bottom w:val="single" w:sz="6" w:space="0" w:color="auto"/>
              <w:right w:val="nil"/>
            </w:tcBorders>
            <w:vAlign w:val="center"/>
          </w:tcPr>
          <w:p w14:paraId="280C0E51" w14:textId="2610B33C" w:rsidR="00712DA0" w:rsidRPr="00640EB4" w:rsidRDefault="00712DA0" w:rsidP="00712DA0">
            <w:pPr>
              <w:jc w:val="center"/>
              <w:rPr>
                <w:rFonts w:ascii="Times New Roman" w:hAnsi="Times New Roman"/>
                <w:sz w:val="22"/>
                <w:szCs w:val="22"/>
              </w:rPr>
            </w:pPr>
            <w:r>
              <w:rPr>
                <w:rFonts w:ascii="Times New Roman" w:hAnsi="Times New Roman"/>
                <w:sz w:val="22"/>
                <w:szCs w:val="22"/>
              </w:rPr>
              <w:t xml:space="preserve">7 </w:t>
            </w:r>
            <w:r w:rsidRPr="00640EB4">
              <w:rPr>
                <w:rFonts w:ascii="Times New Roman" w:hAnsi="Times New Roman"/>
                <w:sz w:val="22"/>
                <w:szCs w:val="22"/>
              </w:rPr>
              <w:t>lbs</w:t>
            </w:r>
          </w:p>
        </w:tc>
        <w:tc>
          <w:tcPr>
            <w:tcW w:w="1170" w:type="dxa"/>
            <w:tcBorders>
              <w:top w:val="single" w:sz="6" w:space="0" w:color="auto"/>
              <w:left w:val="single" w:sz="6" w:space="0" w:color="auto"/>
              <w:bottom w:val="single" w:sz="6" w:space="0" w:color="auto"/>
              <w:right w:val="nil"/>
            </w:tcBorders>
            <w:vAlign w:val="center"/>
          </w:tcPr>
          <w:p w14:paraId="718DFEBB" w14:textId="2B4D0A56" w:rsidR="00712DA0" w:rsidRPr="00640EB4" w:rsidRDefault="00712DA0" w:rsidP="00712DA0">
            <w:pPr>
              <w:jc w:val="center"/>
              <w:rPr>
                <w:rFonts w:ascii="Times New Roman" w:hAnsi="Times New Roman"/>
                <w:sz w:val="22"/>
                <w:szCs w:val="22"/>
              </w:rPr>
            </w:pPr>
            <w:r>
              <w:rPr>
                <w:rFonts w:ascii="Times New Roman" w:hAnsi="Times New Roman"/>
                <w:sz w:val="22"/>
                <w:szCs w:val="22"/>
              </w:rPr>
              <w:t>Poor</w:t>
            </w:r>
          </w:p>
        </w:tc>
        <w:tc>
          <w:tcPr>
            <w:tcW w:w="1620" w:type="dxa"/>
            <w:tcBorders>
              <w:top w:val="single" w:sz="6" w:space="0" w:color="auto"/>
              <w:left w:val="single" w:sz="6" w:space="0" w:color="auto"/>
              <w:bottom w:val="single" w:sz="6" w:space="0" w:color="auto"/>
              <w:right w:val="nil"/>
            </w:tcBorders>
            <w:vAlign w:val="center"/>
          </w:tcPr>
          <w:p w14:paraId="6F724CCF"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10 ft</w:t>
            </w:r>
          </w:p>
        </w:tc>
        <w:tc>
          <w:tcPr>
            <w:tcW w:w="1260" w:type="dxa"/>
            <w:tcBorders>
              <w:top w:val="single" w:sz="6" w:space="0" w:color="auto"/>
              <w:left w:val="single" w:sz="6" w:space="0" w:color="auto"/>
              <w:bottom w:val="single" w:sz="6" w:space="0" w:color="auto"/>
              <w:right w:val="nil"/>
            </w:tcBorders>
            <w:vAlign w:val="center"/>
          </w:tcPr>
          <w:p w14:paraId="0EF98B3A" w14:textId="77777777" w:rsidR="00712DA0" w:rsidRPr="00640EB4" w:rsidRDefault="00712DA0" w:rsidP="00712DA0">
            <w:pPr>
              <w:jc w:val="center"/>
              <w:rPr>
                <w:rFonts w:ascii="Times New Roman" w:hAnsi="Times New Roman"/>
                <w:sz w:val="22"/>
                <w:szCs w:val="22"/>
              </w:rPr>
            </w:pPr>
            <w:r>
              <w:rPr>
                <w:rFonts w:ascii="Times New Roman" w:hAnsi="Times New Roman"/>
                <w:sz w:val="22"/>
                <w:szCs w:val="22"/>
              </w:rPr>
              <w:t>Occasional</w:t>
            </w:r>
          </w:p>
        </w:tc>
        <w:tc>
          <w:tcPr>
            <w:tcW w:w="2700" w:type="dxa"/>
            <w:tcBorders>
              <w:top w:val="single" w:sz="6" w:space="0" w:color="auto"/>
              <w:left w:val="single" w:sz="6" w:space="0" w:color="auto"/>
              <w:bottom w:val="single" w:sz="6" w:space="0" w:color="auto"/>
              <w:right w:val="single" w:sz="6" w:space="0" w:color="auto"/>
            </w:tcBorders>
            <w:vAlign w:val="center"/>
          </w:tcPr>
          <w:p w14:paraId="165EE473" w14:textId="41128BBB" w:rsidR="00712DA0" w:rsidRPr="00640EB4" w:rsidRDefault="00712DA0" w:rsidP="00712DA0">
            <w:pPr>
              <w:rPr>
                <w:rFonts w:ascii="Times New Roman" w:hAnsi="Times New Roman"/>
                <w:sz w:val="22"/>
                <w:szCs w:val="22"/>
              </w:rPr>
            </w:pPr>
            <w:r>
              <w:rPr>
                <w:rFonts w:ascii="Times New Roman" w:hAnsi="Times New Roman"/>
                <w:sz w:val="22"/>
                <w:szCs w:val="22"/>
              </w:rPr>
              <w:t>Air Hose</w:t>
            </w:r>
          </w:p>
        </w:tc>
      </w:tr>
    </w:tbl>
    <w:p w14:paraId="661BEF54" w14:textId="77777777" w:rsidR="0047603D" w:rsidRDefault="0047603D" w:rsidP="0047603D">
      <w:pPr>
        <w:rPr>
          <w:rFonts w:ascii="Times New Roman" w:hAnsi="Times New Roman"/>
          <w:sz w:val="22"/>
          <w:szCs w:val="22"/>
        </w:rPr>
      </w:pPr>
    </w:p>
    <w:tbl>
      <w:tblPr>
        <w:tblW w:w="9810" w:type="dxa"/>
        <w:tblInd w:w="-188" w:type="dxa"/>
        <w:tblLayout w:type="fixed"/>
        <w:tblCellMar>
          <w:left w:w="100" w:type="dxa"/>
          <w:right w:w="100" w:type="dxa"/>
        </w:tblCellMar>
        <w:tblLook w:val="0000" w:firstRow="0" w:lastRow="0" w:firstColumn="0" w:lastColumn="0" w:noHBand="0" w:noVBand="0"/>
      </w:tblPr>
      <w:tblGrid>
        <w:gridCol w:w="1710"/>
        <w:gridCol w:w="1620"/>
        <w:gridCol w:w="1440"/>
        <w:gridCol w:w="1620"/>
        <w:gridCol w:w="3420"/>
      </w:tblGrid>
      <w:tr w:rsidR="00B81FCC" w:rsidRPr="00640EB4" w14:paraId="5AA6BA33" w14:textId="77777777" w:rsidTr="00E46BA1">
        <w:trPr>
          <w:cantSplit/>
          <w:trHeight w:val="267"/>
        </w:trPr>
        <w:tc>
          <w:tcPr>
            <w:tcW w:w="9810" w:type="dxa"/>
            <w:gridSpan w:val="5"/>
            <w:tcBorders>
              <w:top w:val="single" w:sz="6" w:space="0" w:color="auto"/>
              <w:left w:val="single" w:sz="6" w:space="0" w:color="auto"/>
              <w:bottom w:val="nil"/>
              <w:right w:val="single" w:sz="6" w:space="0" w:color="auto"/>
            </w:tcBorders>
          </w:tcPr>
          <w:p w14:paraId="58B9600D" w14:textId="1CDA071E" w:rsidR="00B81FCC" w:rsidRPr="00640EB4" w:rsidRDefault="00B81FCC" w:rsidP="00B81FCC">
            <w:pPr>
              <w:rPr>
                <w:rFonts w:ascii="Times New Roman" w:hAnsi="Times New Roman"/>
                <w:b/>
                <w:bCs/>
                <w:sz w:val="22"/>
                <w:szCs w:val="22"/>
              </w:rPr>
            </w:pPr>
            <w:r w:rsidRPr="00640EB4">
              <w:rPr>
                <w:rFonts w:ascii="Times New Roman" w:hAnsi="Times New Roman"/>
                <w:b/>
                <w:bCs/>
                <w:sz w:val="22"/>
                <w:szCs w:val="22"/>
              </w:rPr>
              <w:t>C. Pushing / Pulling - Peak Forces</w:t>
            </w:r>
          </w:p>
        </w:tc>
      </w:tr>
      <w:tr w:rsidR="001B1931" w:rsidRPr="00640EB4" w14:paraId="59DF7E6B" w14:textId="77777777" w:rsidTr="001B1931">
        <w:trPr>
          <w:cantSplit/>
          <w:trHeight w:val="267"/>
        </w:trPr>
        <w:tc>
          <w:tcPr>
            <w:tcW w:w="1710" w:type="dxa"/>
            <w:tcBorders>
              <w:top w:val="single" w:sz="6" w:space="0" w:color="auto"/>
              <w:left w:val="single" w:sz="6" w:space="0" w:color="auto"/>
              <w:bottom w:val="nil"/>
              <w:right w:val="nil"/>
            </w:tcBorders>
          </w:tcPr>
          <w:p w14:paraId="49420A72" w14:textId="77777777" w:rsidR="001B1931" w:rsidRPr="00640EB4" w:rsidRDefault="001B1931" w:rsidP="00282639">
            <w:pPr>
              <w:jc w:val="center"/>
              <w:rPr>
                <w:rFonts w:ascii="Times New Roman" w:hAnsi="Times New Roman"/>
                <w:sz w:val="22"/>
                <w:szCs w:val="22"/>
              </w:rPr>
            </w:pPr>
            <w:r w:rsidRPr="00640EB4">
              <w:rPr>
                <w:rFonts w:ascii="Times New Roman" w:hAnsi="Times New Roman"/>
                <w:b/>
                <w:bCs/>
                <w:sz w:val="22"/>
                <w:szCs w:val="22"/>
              </w:rPr>
              <w:t xml:space="preserve">Push Force </w:t>
            </w:r>
          </w:p>
        </w:tc>
        <w:tc>
          <w:tcPr>
            <w:tcW w:w="1620" w:type="dxa"/>
            <w:tcBorders>
              <w:top w:val="single" w:sz="6" w:space="0" w:color="auto"/>
              <w:left w:val="single" w:sz="6" w:space="0" w:color="auto"/>
              <w:bottom w:val="nil"/>
              <w:right w:val="nil"/>
            </w:tcBorders>
          </w:tcPr>
          <w:p w14:paraId="0597A20A" w14:textId="77777777" w:rsidR="001B1931" w:rsidRPr="00640EB4" w:rsidRDefault="001B1931" w:rsidP="00282639">
            <w:pPr>
              <w:jc w:val="center"/>
              <w:rPr>
                <w:rFonts w:ascii="Times New Roman" w:hAnsi="Times New Roman"/>
                <w:sz w:val="22"/>
                <w:szCs w:val="22"/>
              </w:rPr>
            </w:pPr>
            <w:r w:rsidRPr="00640EB4">
              <w:rPr>
                <w:rFonts w:ascii="Times New Roman" w:hAnsi="Times New Roman"/>
                <w:b/>
                <w:bCs/>
                <w:sz w:val="22"/>
                <w:szCs w:val="22"/>
              </w:rPr>
              <w:t xml:space="preserve">Pull Force </w:t>
            </w:r>
          </w:p>
        </w:tc>
        <w:tc>
          <w:tcPr>
            <w:tcW w:w="1440" w:type="dxa"/>
            <w:tcBorders>
              <w:top w:val="single" w:sz="6" w:space="0" w:color="auto"/>
              <w:left w:val="single" w:sz="6" w:space="0" w:color="auto"/>
              <w:bottom w:val="nil"/>
              <w:right w:val="nil"/>
            </w:tcBorders>
          </w:tcPr>
          <w:p w14:paraId="25301F51" w14:textId="77777777" w:rsidR="001B1931" w:rsidRPr="00640EB4" w:rsidRDefault="001B1931" w:rsidP="00282639">
            <w:pPr>
              <w:jc w:val="center"/>
              <w:rPr>
                <w:rFonts w:ascii="Times New Roman" w:hAnsi="Times New Roman"/>
                <w:b/>
                <w:bCs/>
                <w:sz w:val="22"/>
                <w:szCs w:val="22"/>
              </w:rPr>
            </w:pPr>
            <w:r w:rsidRPr="00640EB4">
              <w:rPr>
                <w:rFonts w:ascii="Times New Roman" w:hAnsi="Times New Roman"/>
                <w:b/>
                <w:bCs/>
                <w:sz w:val="22"/>
                <w:szCs w:val="22"/>
              </w:rPr>
              <w:t>Frequency</w:t>
            </w:r>
          </w:p>
        </w:tc>
        <w:tc>
          <w:tcPr>
            <w:tcW w:w="1620" w:type="dxa"/>
            <w:tcBorders>
              <w:top w:val="single" w:sz="6" w:space="0" w:color="auto"/>
              <w:left w:val="single" w:sz="6" w:space="0" w:color="auto"/>
              <w:bottom w:val="nil"/>
              <w:right w:val="nil"/>
            </w:tcBorders>
          </w:tcPr>
          <w:p w14:paraId="422E3D6B" w14:textId="77777777" w:rsidR="001B1931" w:rsidRPr="00640EB4" w:rsidRDefault="001B1931" w:rsidP="0047603D">
            <w:pPr>
              <w:jc w:val="center"/>
              <w:rPr>
                <w:rFonts w:ascii="Times New Roman" w:hAnsi="Times New Roman"/>
                <w:sz w:val="22"/>
                <w:szCs w:val="22"/>
              </w:rPr>
            </w:pPr>
            <w:r w:rsidRPr="00640EB4">
              <w:rPr>
                <w:rFonts w:ascii="Times New Roman" w:hAnsi="Times New Roman"/>
                <w:b/>
                <w:bCs/>
                <w:sz w:val="22"/>
                <w:szCs w:val="22"/>
              </w:rPr>
              <w:t>Hand Position</w:t>
            </w:r>
          </w:p>
        </w:tc>
        <w:tc>
          <w:tcPr>
            <w:tcW w:w="3420" w:type="dxa"/>
            <w:tcBorders>
              <w:top w:val="single" w:sz="6" w:space="0" w:color="auto"/>
              <w:left w:val="single" w:sz="6" w:space="0" w:color="auto"/>
              <w:bottom w:val="nil"/>
              <w:right w:val="single" w:sz="6" w:space="0" w:color="auto"/>
            </w:tcBorders>
          </w:tcPr>
          <w:p w14:paraId="02F7074B" w14:textId="77777777" w:rsidR="001B1931" w:rsidRPr="00640EB4" w:rsidRDefault="001B1931" w:rsidP="0047603D">
            <w:pPr>
              <w:jc w:val="center"/>
              <w:rPr>
                <w:rFonts w:ascii="Times New Roman" w:hAnsi="Times New Roman"/>
                <w:sz w:val="22"/>
                <w:szCs w:val="22"/>
              </w:rPr>
            </w:pPr>
            <w:r w:rsidRPr="00640EB4">
              <w:rPr>
                <w:rFonts w:ascii="Times New Roman" w:hAnsi="Times New Roman"/>
                <w:b/>
                <w:bCs/>
                <w:sz w:val="22"/>
                <w:szCs w:val="22"/>
              </w:rPr>
              <w:t>Material/Tool:</w:t>
            </w:r>
          </w:p>
        </w:tc>
      </w:tr>
      <w:tr w:rsidR="00797BA8" w:rsidRPr="00640EB4" w14:paraId="22BC6D54" w14:textId="77777777" w:rsidTr="00457034">
        <w:trPr>
          <w:cantSplit/>
          <w:trHeight w:val="147"/>
        </w:trPr>
        <w:tc>
          <w:tcPr>
            <w:tcW w:w="1710" w:type="dxa"/>
            <w:tcBorders>
              <w:top w:val="single" w:sz="6" w:space="0" w:color="auto"/>
              <w:left w:val="single" w:sz="6" w:space="0" w:color="auto"/>
              <w:bottom w:val="single" w:sz="6" w:space="0" w:color="auto"/>
              <w:right w:val="nil"/>
            </w:tcBorders>
            <w:vAlign w:val="center"/>
          </w:tcPr>
          <w:p w14:paraId="24D67FC2"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 xml:space="preserve">20-60 </w:t>
            </w:r>
            <w:r w:rsidRPr="00640EB4">
              <w:rPr>
                <w:rFonts w:ascii="Times New Roman" w:hAnsi="Times New Roman"/>
                <w:sz w:val="22"/>
                <w:szCs w:val="22"/>
              </w:rPr>
              <w:t>lbs</w:t>
            </w:r>
          </w:p>
        </w:tc>
        <w:tc>
          <w:tcPr>
            <w:tcW w:w="1620" w:type="dxa"/>
            <w:tcBorders>
              <w:top w:val="single" w:sz="6" w:space="0" w:color="auto"/>
              <w:left w:val="single" w:sz="6" w:space="0" w:color="auto"/>
              <w:bottom w:val="single" w:sz="6" w:space="0" w:color="auto"/>
              <w:right w:val="nil"/>
            </w:tcBorders>
            <w:vAlign w:val="center"/>
          </w:tcPr>
          <w:p w14:paraId="53EFF025"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 xml:space="preserve">20-60 </w:t>
            </w:r>
            <w:r w:rsidRPr="00640EB4">
              <w:rPr>
                <w:rFonts w:ascii="Times New Roman" w:hAnsi="Times New Roman"/>
                <w:sz w:val="22"/>
                <w:szCs w:val="22"/>
              </w:rPr>
              <w:t>lbs</w:t>
            </w:r>
          </w:p>
        </w:tc>
        <w:tc>
          <w:tcPr>
            <w:tcW w:w="1440" w:type="dxa"/>
            <w:tcBorders>
              <w:top w:val="single" w:sz="6" w:space="0" w:color="auto"/>
              <w:left w:val="single" w:sz="6" w:space="0" w:color="auto"/>
              <w:bottom w:val="single" w:sz="6" w:space="0" w:color="auto"/>
              <w:right w:val="nil"/>
            </w:tcBorders>
            <w:vAlign w:val="center"/>
          </w:tcPr>
          <w:p w14:paraId="36DC9DE6"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Occasional</w:t>
            </w:r>
          </w:p>
        </w:tc>
        <w:tc>
          <w:tcPr>
            <w:tcW w:w="1620" w:type="dxa"/>
            <w:tcBorders>
              <w:top w:val="single" w:sz="6" w:space="0" w:color="auto"/>
              <w:left w:val="single" w:sz="6" w:space="0" w:color="auto"/>
              <w:bottom w:val="single" w:sz="6" w:space="0" w:color="auto"/>
              <w:right w:val="nil"/>
            </w:tcBorders>
            <w:vAlign w:val="center"/>
          </w:tcPr>
          <w:p w14:paraId="48A24DF5"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Waist</w:t>
            </w:r>
          </w:p>
        </w:tc>
        <w:tc>
          <w:tcPr>
            <w:tcW w:w="3420" w:type="dxa"/>
            <w:tcBorders>
              <w:top w:val="single" w:sz="6" w:space="0" w:color="auto"/>
              <w:left w:val="single" w:sz="6" w:space="0" w:color="auto"/>
              <w:bottom w:val="single" w:sz="6" w:space="0" w:color="auto"/>
              <w:right w:val="single" w:sz="6" w:space="0" w:color="auto"/>
            </w:tcBorders>
            <w:vAlign w:val="center"/>
          </w:tcPr>
          <w:p w14:paraId="15957BD6" w14:textId="77777777" w:rsidR="00797BA8" w:rsidRPr="00640EB4" w:rsidRDefault="00797BA8" w:rsidP="00457034">
            <w:pPr>
              <w:rPr>
                <w:rFonts w:ascii="Times New Roman" w:hAnsi="Times New Roman"/>
                <w:sz w:val="22"/>
                <w:szCs w:val="22"/>
              </w:rPr>
            </w:pPr>
            <w:r>
              <w:rPr>
                <w:rFonts w:ascii="Times New Roman" w:hAnsi="Times New Roman"/>
                <w:sz w:val="22"/>
                <w:szCs w:val="22"/>
              </w:rPr>
              <w:t>Pallet Jacks/Material Lift</w:t>
            </w:r>
          </w:p>
        </w:tc>
      </w:tr>
      <w:tr w:rsidR="00797BA8" w:rsidRPr="00640EB4" w14:paraId="2F0FADCD" w14:textId="77777777" w:rsidTr="00457034">
        <w:trPr>
          <w:cantSplit/>
          <w:trHeight w:val="147"/>
        </w:trPr>
        <w:tc>
          <w:tcPr>
            <w:tcW w:w="1710" w:type="dxa"/>
            <w:tcBorders>
              <w:top w:val="single" w:sz="6" w:space="0" w:color="auto"/>
              <w:left w:val="single" w:sz="6" w:space="0" w:color="auto"/>
              <w:bottom w:val="single" w:sz="6" w:space="0" w:color="auto"/>
              <w:right w:val="nil"/>
            </w:tcBorders>
            <w:vAlign w:val="center"/>
          </w:tcPr>
          <w:p w14:paraId="7A070B2F"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 xml:space="preserve">20-30 </w:t>
            </w:r>
            <w:r w:rsidRPr="00640EB4">
              <w:rPr>
                <w:rFonts w:ascii="Times New Roman" w:hAnsi="Times New Roman"/>
                <w:sz w:val="22"/>
                <w:szCs w:val="22"/>
              </w:rPr>
              <w:t>lbs</w:t>
            </w:r>
          </w:p>
        </w:tc>
        <w:tc>
          <w:tcPr>
            <w:tcW w:w="1620" w:type="dxa"/>
            <w:tcBorders>
              <w:top w:val="single" w:sz="6" w:space="0" w:color="auto"/>
              <w:left w:val="single" w:sz="6" w:space="0" w:color="auto"/>
              <w:bottom w:val="single" w:sz="6" w:space="0" w:color="auto"/>
              <w:right w:val="nil"/>
            </w:tcBorders>
            <w:vAlign w:val="center"/>
          </w:tcPr>
          <w:p w14:paraId="7B450EFE"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 xml:space="preserve">20-30 </w:t>
            </w:r>
            <w:r w:rsidRPr="00640EB4">
              <w:rPr>
                <w:rFonts w:ascii="Times New Roman" w:hAnsi="Times New Roman"/>
                <w:sz w:val="22"/>
                <w:szCs w:val="22"/>
              </w:rPr>
              <w:t>lbs</w:t>
            </w:r>
          </w:p>
        </w:tc>
        <w:tc>
          <w:tcPr>
            <w:tcW w:w="1440" w:type="dxa"/>
            <w:tcBorders>
              <w:top w:val="single" w:sz="6" w:space="0" w:color="auto"/>
              <w:left w:val="single" w:sz="6" w:space="0" w:color="auto"/>
              <w:bottom w:val="single" w:sz="6" w:space="0" w:color="auto"/>
              <w:right w:val="nil"/>
            </w:tcBorders>
            <w:vAlign w:val="center"/>
          </w:tcPr>
          <w:p w14:paraId="235D2F52"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Occasional</w:t>
            </w:r>
          </w:p>
        </w:tc>
        <w:tc>
          <w:tcPr>
            <w:tcW w:w="1620" w:type="dxa"/>
            <w:tcBorders>
              <w:top w:val="single" w:sz="6" w:space="0" w:color="auto"/>
              <w:left w:val="single" w:sz="6" w:space="0" w:color="auto"/>
              <w:bottom w:val="single" w:sz="6" w:space="0" w:color="auto"/>
              <w:right w:val="nil"/>
            </w:tcBorders>
            <w:vAlign w:val="center"/>
          </w:tcPr>
          <w:p w14:paraId="48ED18CE" w14:textId="77777777" w:rsidR="00797BA8" w:rsidRPr="00640EB4" w:rsidRDefault="00797BA8" w:rsidP="00457034">
            <w:pPr>
              <w:jc w:val="center"/>
              <w:rPr>
                <w:rFonts w:ascii="Times New Roman" w:hAnsi="Times New Roman"/>
                <w:sz w:val="22"/>
                <w:szCs w:val="22"/>
              </w:rPr>
            </w:pPr>
            <w:r>
              <w:rPr>
                <w:rFonts w:ascii="Times New Roman" w:hAnsi="Times New Roman"/>
                <w:sz w:val="22"/>
                <w:szCs w:val="22"/>
              </w:rPr>
              <w:t>Floor-Crown</w:t>
            </w:r>
          </w:p>
        </w:tc>
        <w:tc>
          <w:tcPr>
            <w:tcW w:w="3420" w:type="dxa"/>
            <w:tcBorders>
              <w:top w:val="single" w:sz="6" w:space="0" w:color="auto"/>
              <w:left w:val="single" w:sz="6" w:space="0" w:color="auto"/>
              <w:bottom w:val="single" w:sz="6" w:space="0" w:color="auto"/>
              <w:right w:val="single" w:sz="6" w:space="0" w:color="auto"/>
            </w:tcBorders>
            <w:vAlign w:val="center"/>
          </w:tcPr>
          <w:p w14:paraId="4ADD83A2" w14:textId="77777777" w:rsidR="00797BA8" w:rsidRPr="00640EB4" w:rsidRDefault="00797BA8" w:rsidP="00457034">
            <w:pPr>
              <w:rPr>
                <w:rFonts w:ascii="Times New Roman" w:hAnsi="Times New Roman"/>
                <w:sz w:val="22"/>
                <w:szCs w:val="22"/>
              </w:rPr>
            </w:pPr>
            <w:r>
              <w:rPr>
                <w:rFonts w:ascii="Times New Roman" w:hAnsi="Times New Roman"/>
                <w:sz w:val="22"/>
                <w:szCs w:val="22"/>
              </w:rPr>
              <w:t>Connex Doors</w:t>
            </w:r>
          </w:p>
        </w:tc>
      </w:tr>
    </w:tbl>
    <w:p w14:paraId="436446AE" w14:textId="77777777" w:rsidR="00F22ED4" w:rsidRDefault="00F22ED4" w:rsidP="00B36866">
      <w:pPr>
        <w:rPr>
          <w:rFonts w:ascii="Times New Roman" w:hAnsi="Times New Roman"/>
          <w:b/>
          <w:bCs/>
          <w:sz w:val="22"/>
          <w:szCs w:val="22"/>
        </w:rPr>
      </w:pPr>
    </w:p>
    <w:tbl>
      <w:tblPr>
        <w:tblW w:w="9828" w:type="dxa"/>
        <w:tblInd w:w="-188" w:type="dxa"/>
        <w:tblLayout w:type="fixed"/>
        <w:tblCellMar>
          <w:left w:w="100" w:type="dxa"/>
          <w:right w:w="100" w:type="dxa"/>
        </w:tblCellMar>
        <w:tblLook w:val="0000" w:firstRow="0" w:lastRow="0" w:firstColumn="0" w:lastColumn="0" w:noHBand="0" w:noVBand="0"/>
      </w:tblPr>
      <w:tblGrid>
        <w:gridCol w:w="2628"/>
        <w:gridCol w:w="3150"/>
        <w:gridCol w:w="4050"/>
      </w:tblGrid>
      <w:tr w:rsidR="0052129A" w:rsidRPr="00640EB4" w14:paraId="68EF88BB" w14:textId="77777777" w:rsidTr="0052129A">
        <w:trPr>
          <w:cantSplit/>
          <w:trHeight w:val="267"/>
        </w:trPr>
        <w:tc>
          <w:tcPr>
            <w:tcW w:w="9828" w:type="dxa"/>
            <w:gridSpan w:val="3"/>
            <w:tcBorders>
              <w:top w:val="single" w:sz="6" w:space="0" w:color="auto"/>
              <w:left w:val="single" w:sz="6" w:space="0" w:color="auto"/>
              <w:bottom w:val="nil"/>
              <w:right w:val="single" w:sz="6" w:space="0" w:color="auto"/>
            </w:tcBorders>
          </w:tcPr>
          <w:p w14:paraId="78F84EAF" w14:textId="77777777" w:rsidR="0052129A" w:rsidRPr="00640EB4" w:rsidRDefault="0052129A" w:rsidP="00C37BB8">
            <w:pPr>
              <w:rPr>
                <w:rFonts w:ascii="Times New Roman" w:hAnsi="Times New Roman"/>
                <w:b/>
                <w:bCs/>
                <w:sz w:val="22"/>
                <w:szCs w:val="22"/>
              </w:rPr>
            </w:pPr>
            <w:r>
              <w:rPr>
                <w:rFonts w:ascii="Times New Roman" w:hAnsi="Times New Roman"/>
                <w:b/>
                <w:bCs/>
                <w:sz w:val="22"/>
                <w:szCs w:val="22"/>
              </w:rPr>
              <w:t>D</w:t>
            </w:r>
            <w:r w:rsidRPr="00640EB4">
              <w:rPr>
                <w:rFonts w:ascii="Times New Roman" w:hAnsi="Times New Roman"/>
                <w:b/>
                <w:bCs/>
                <w:sz w:val="22"/>
                <w:szCs w:val="22"/>
              </w:rPr>
              <w:t xml:space="preserve">. </w:t>
            </w:r>
            <w:r>
              <w:rPr>
                <w:rFonts w:ascii="Times New Roman" w:hAnsi="Times New Roman"/>
                <w:b/>
                <w:bCs/>
                <w:sz w:val="22"/>
                <w:szCs w:val="22"/>
              </w:rPr>
              <w:t xml:space="preserve"> Stair Climbing</w:t>
            </w:r>
          </w:p>
        </w:tc>
      </w:tr>
      <w:tr w:rsidR="0052129A" w:rsidRPr="00640EB4" w14:paraId="475EFCAE" w14:textId="77777777" w:rsidTr="0052129A">
        <w:trPr>
          <w:cantSplit/>
          <w:trHeight w:val="267"/>
        </w:trPr>
        <w:tc>
          <w:tcPr>
            <w:tcW w:w="2628" w:type="dxa"/>
            <w:tcBorders>
              <w:top w:val="single" w:sz="6" w:space="0" w:color="auto"/>
              <w:left w:val="single" w:sz="6" w:space="0" w:color="auto"/>
              <w:bottom w:val="nil"/>
              <w:right w:val="nil"/>
            </w:tcBorders>
          </w:tcPr>
          <w:p w14:paraId="485D6332" w14:textId="77777777" w:rsidR="0052129A" w:rsidRPr="00640EB4" w:rsidRDefault="0052129A" w:rsidP="00C37BB8">
            <w:pPr>
              <w:jc w:val="center"/>
              <w:rPr>
                <w:rFonts w:ascii="Times New Roman" w:hAnsi="Times New Roman"/>
                <w:sz w:val="22"/>
                <w:szCs w:val="22"/>
              </w:rPr>
            </w:pPr>
            <w:r>
              <w:rPr>
                <w:rFonts w:ascii="Times New Roman" w:hAnsi="Times New Roman"/>
                <w:b/>
                <w:bCs/>
                <w:sz w:val="22"/>
                <w:szCs w:val="22"/>
              </w:rPr>
              <w:t>Flights Per Day</w:t>
            </w:r>
          </w:p>
        </w:tc>
        <w:tc>
          <w:tcPr>
            <w:tcW w:w="3150" w:type="dxa"/>
            <w:tcBorders>
              <w:top w:val="single" w:sz="6" w:space="0" w:color="auto"/>
              <w:left w:val="single" w:sz="6" w:space="0" w:color="auto"/>
              <w:bottom w:val="nil"/>
              <w:right w:val="nil"/>
            </w:tcBorders>
          </w:tcPr>
          <w:p w14:paraId="41B35945" w14:textId="77777777" w:rsidR="0052129A" w:rsidRPr="00640EB4" w:rsidRDefault="0052129A" w:rsidP="00C37BB8">
            <w:pPr>
              <w:jc w:val="center"/>
              <w:rPr>
                <w:rFonts w:ascii="Times New Roman" w:hAnsi="Times New Roman"/>
                <w:sz w:val="22"/>
                <w:szCs w:val="22"/>
              </w:rPr>
            </w:pPr>
            <w:r>
              <w:rPr>
                <w:rFonts w:ascii="Times New Roman" w:hAnsi="Times New Roman"/>
                <w:b/>
                <w:bCs/>
                <w:sz w:val="22"/>
                <w:szCs w:val="22"/>
              </w:rPr>
              <w:t xml:space="preserve">Average Steps per Flight </w:t>
            </w:r>
          </w:p>
        </w:tc>
        <w:tc>
          <w:tcPr>
            <w:tcW w:w="4050" w:type="dxa"/>
            <w:tcBorders>
              <w:top w:val="single" w:sz="6" w:space="0" w:color="auto"/>
              <w:left w:val="single" w:sz="6" w:space="0" w:color="auto"/>
              <w:bottom w:val="single" w:sz="6" w:space="0" w:color="auto"/>
              <w:right w:val="single" w:sz="4" w:space="0" w:color="auto"/>
            </w:tcBorders>
          </w:tcPr>
          <w:p w14:paraId="18747952" w14:textId="77777777" w:rsidR="0052129A" w:rsidRPr="00640EB4" w:rsidRDefault="0052129A" w:rsidP="00C37BB8">
            <w:pPr>
              <w:jc w:val="center"/>
              <w:rPr>
                <w:rFonts w:ascii="Times New Roman" w:hAnsi="Times New Roman"/>
                <w:b/>
                <w:bCs/>
                <w:sz w:val="22"/>
                <w:szCs w:val="22"/>
              </w:rPr>
            </w:pPr>
            <w:r w:rsidRPr="00640EB4">
              <w:rPr>
                <w:rFonts w:ascii="Times New Roman" w:hAnsi="Times New Roman"/>
                <w:b/>
                <w:bCs/>
                <w:sz w:val="22"/>
                <w:szCs w:val="22"/>
              </w:rPr>
              <w:t>Frequency</w:t>
            </w:r>
          </w:p>
        </w:tc>
      </w:tr>
      <w:tr w:rsidR="0052129A" w:rsidRPr="00640EB4" w14:paraId="7C266493" w14:textId="77777777" w:rsidTr="0052129A">
        <w:trPr>
          <w:cantSplit/>
          <w:trHeight w:val="147"/>
        </w:trPr>
        <w:tc>
          <w:tcPr>
            <w:tcW w:w="2628" w:type="dxa"/>
            <w:tcBorders>
              <w:top w:val="single" w:sz="6" w:space="0" w:color="auto"/>
              <w:left w:val="single" w:sz="6" w:space="0" w:color="auto"/>
              <w:bottom w:val="single" w:sz="6" w:space="0" w:color="auto"/>
              <w:right w:val="nil"/>
            </w:tcBorders>
            <w:vAlign w:val="center"/>
          </w:tcPr>
          <w:p w14:paraId="22107A67" w14:textId="734FC131" w:rsidR="0052129A" w:rsidRPr="00640EB4" w:rsidRDefault="0065289C" w:rsidP="00C37BB8">
            <w:pPr>
              <w:jc w:val="center"/>
              <w:rPr>
                <w:rFonts w:ascii="Times New Roman" w:hAnsi="Times New Roman"/>
                <w:sz w:val="22"/>
                <w:szCs w:val="22"/>
              </w:rPr>
            </w:pPr>
            <w:r>
              <w:rPr>
                <w:rFonts w:ascii="Times New Roman" w:hAnsi="Times New Roman"/>
                <w:sz w:val="22"/>
                <w:szCs w:val="22"/>
              </w:rPr>
              <w:t>1</w:t>
            </w:r>
          </w:p>
        </w:tc>
        <w:tc>
          <w:tcPr>
            <w:tcW w:w="3150" w:type="dxa"/>
            <w:tcBorders>
              <w:top w:val="single" w:sz="6" w:space="0" w:color="auto"/>
              <w:left w:val="single" w:sz="6" w:space="0" w:color="auto"/>
              <w:bottom w:val="single" w:sz="6" w:space="0" w:color="auto"/>
              <w:right w:val="nil"/>
            </w:tcBorders>
            <w:vAlign w:val="center"/>
          </w:tcPr>
          <w:p w14:paraId="6D347710" w14:textId="4BF6BB45" w:rsidR="0052129A" w:rsidRPr="00640EB4" w:rsidRDefault="00A33A0C" w:rsidP="00C37BB8">
            <w:pPr>
              <w:jc w:val="center"/>
              <w:rPr>
                <w:rFonts w:ascii="Times New Roman" w:hAnsi="Times New Roman"/>
                <w:sz w:val="22"/>
                <w:szCs w:val="22"/>
              </w:rPr>
            </w:pPr>
            <w:r>
              <w:rPr>
                <w:rFonts w:ascii="Times New Roman" w:hAnsi="Times New Roman"/>
                <w:sz w:val="22"/>
                <w:szCs w:val="22"/>
              </w:rPr>
              <w:t>24</w:t>
            </w:r>
          </w:p>
        </w:tc>
        <w:tc>
          <w:tcPr>
            <w:tcW w:w="4050" w:type="dxa"/>
            <w:tcBorders>
              <w:top w:val="single" w:sz="6" w:space="0" w:color="auto"/>
              <w:left w:val="single" w:sz="6" w:space="0" w:color="auto"/>
              <w:bottom w:val="single" w:sz="6" w:space="0" w:color="auto"/>
              <w:right w:val="single" w:sz="4" w:space="0" w:color="auto"/>
            </w:tcBorders>
            <w:vAlign w:val="center"/>
          </w:tcPr>
          <w:p w14:paraId="10C8A31E" w14:textId="1A4EB9E9" w:rsidR="0052129A" w:rsidRPr="00640EB4" w:rsidRDefault="0077125B" w:rsidP="00C37BB8">
            <w:pPr>
              <w:jc w:val="center"/>
              <w:rPr>
                <w:rFonts w:ascii="Times New Roman" w:hAnsi="Times New Roman"/>
                <w:sz w:val="22"/>
                <w:szCs w:val="22"/>
              </w:rPr>
            </w:pPr>
            <w:r>
              <w:rPr>
                <w:rFonts w:ascii="Times New Roman" w:hAnsi="Times New Roman"/>
                <w:sz w:val="22"/>
                <w:szCs w:val="22"/>
              </w:rPr>
              <w:t>Occasional</w:t>
            </w:r>
          </w:p>
        </w:tc>
      </w:tr>
    </w:tbl>
    <w:p w14:paraId="6E5F2105" w14:textId="77777777" w:rsidR="0052129A" w:rsidRDefault="0052129A" w:rsidP="00B36866">
      <w:pPr>
        <w:rPr>
          <w:rFonts w:ascii="Times New Roman" w:hAnsi="Times New Roman"/>
          <w:b/>
          <w:bCs/>
          <w:sz w:val="22"/>
          <w:szCs w:val="22"/>
        </w:rPr>
      </w:pPr>
    </w:p>
    <w:tbl>
      <w:tblPr>
        <w:tblW w:w="9828" w:type="dxa"/>
        <w:tblInd w:w="-188" w:type="dxa"/>
        <w:tblLayout w:type="fixed"/>
        <w:tblCellMar>
          <w:left w:w="100" w:type="dxa"/>
          <w:right w:w="100" w:type="dxa"/>
        </w:tblCellMar>
        <w:tblLook w:val="0000" w:firstRow="0" w:lastRow="0" w:firstColumn="0" w:lastColumn="0" w:noHBand="0" w:noVBand="0"/>
      </w:tblPr>
      <w:tblGrid>
        <w:gridCol w:w="1710"/>
        <w:gridCol w:w="2898"/>
        <w:gridCol w:w="1800"/>
        <w:gridCol w:w="3420"/>
      </w:tblGrid>
      <w:tr w:rsidR="00FC639B" w:rsidRPr="00640EB4" w14:paraId="7CB9D936" w14:textId="77777777" w:rsidTr="003C3B3E">
        <w:trPr>
          <w:cantSplit/>
          <w:trHeight w:val="267"/>
        </w:trPr>
        <w:tc>
          <w:tcPr>
            <w:tcW w:w="9828" w:type="dxa"/>
            <w:gridSpan w:val="4"/>
            <w:tcBorders>
              <w:top w:val="single" w:sz="6" w:space="0" w:color="auto"/>
              <w:left w:val="single" w:sz="6" w:space="0" w:color="auto"/>
              <w:bottom w:val="nil"/>
              <w:right w:val="single" w:sz="6" w:space="0" w:color="auto"/>
            </w:tcBorders>
          </w:tcPr>
          <w:p w14:paraId="5282BDD8" w14:textId="77777777" w:rsidR="00FC639B" w:rsidRPr="00640EB4" w:rsidRDefault="00FC639B" w:rsidP="00C37BB8">
            <w:pPr>
              <w:rPr>
                <w:rFonts w:ascii="Times New Roman" w:hAnsi="Times New Roman"/>
                <w:b/>
                <w:bCs/>
                <w:sz w:val="22"/>
                <w:szCs w:val="22"/>
              </w:rPr>
            </w:pPr>
            <w:r w:rsidRPr="00640EB4">
              <w:rPr>
                <w:rFonts w:ascii="Times New Roman" w:hAnsi="Times New Roman"/>
                <w:b/>
                <w:bCs/>
                <w:sz w:val="22"/>
                <w:szCs w:val="22"/>
              </w:rPr>
              <w:lastRenderedPageBreak/>
              <w:t xml:space="preserve">C. </w:t>
            </w:r>
            <w:r>
              <w:rPr>
                <w:rFonts w:ascii="Times New Roman" w:hAnsi="Times New Roman"/>
                <w:b/>
                <w:bCs/>
                <w:sz w:val="22"/>
                <w:szCs w:val="22"/>
              </w:rPr>
              <w:t xml:space="preserve">Ladder Climbing </w:t>
            </w:r>
          </w:p>
        </w:tc>
      </w:tr>
      <w:tr w:rsidR="00FC639B" w:rsidRPr="00640EB4" w14:paraId="06C731CE" w14:textId="77777777" w:rsidTr="003C3B3E">
        <w:trPr>
          <w:cantSplit/>
          <w:trHeight w:val="267"/>
        </w:trPr>
        <w:tc>
          <w:tcPr>
            <w:tcW w:w="1710" w:type="dxa"/>
            <w:tcBorders>
              <w:top w:val="single" w:sz="6" w:space="0" w:color="auto"/>
              <w:left w:val="single" w:sz="6" w:space="0" w:color="auto"/>
              <w:bottom w:val="nil"/>
              <w:right w:val="nil"/>
            </w:tcBorders>
          </w:tcPr>
          <w:p w14:paraId="00CEF358"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Ladder Height</w:t>
            </w:r>
            <w:r w:rsidRPr="00640EB4">
              <w:rPr>
                <w:rFonts w:ascii="Times New Roman" w:hAnsi="Times New Roman"/>
                <w:b/>
                <w:bCs/>
                <w:sz w:val="22"/>
                <w:szCs w:val="22"/>
              </w:rPr>
              <w:t xml:space="preserve"> </w:t>
            </w:r>
          </w:p>
        </w:tc>
        <w:tc>
          <w:tcPr>
            <w:tcW w:w="2898" w:type="dxa"/>
            <w:tcBorders>
              <w:top w:val="single" w:sz="6" w:space="0" w:color="auto"/>
              <w:left w:val="single" w:sz="6" w:space="0" w:color="auto"/>
              <w:bottom w:val="nil"/>
              <w:right w:val="nil"/>
            </w:tcBorders>
          </w:tcPr>
          <w:p w14:paraId="1E5A1ADD"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Average Number of Rungs</w:t>
            </w:r>
          </w:p>
        </w:tc>
        <w:tc>
          <w:tcPr>
            <w:tcW w:w="1800" w:type="dxa"/>
            <w:tcBorders>
              <w:top w:val="single" w:sz="6" w:space="0" w:color="auto"/>
              <w:left w:val="single" w:sz="6" w:space="0" w:color="auto"/>
              <w:bottom w:val="nil"/>
              <w:right w:val="nil"/>
            </w:tcBorders>
          </w:tcPr>
          <w:p w14:paraId="01C543FE" w14:textId="77777777" w:rsidR="00FC639B" w:rsidRPr="00640EB4" w:rsidRDefault="00FC639B" w:rsidP="00C37BB8">
            <w:pPr>
              <w:jc w:val="center"/>
              <w:rPr>
                <w:rFonts w:ascii="Times New Roman" w:hAnsi="Times New Roman"/>
                <w:b/>
                <w:bCs/>
                <w:sz w:val="22"/>
                <w:szCs w:val="22"/>
              </w:rPr>
            </w:pPr>
            <w:r w:rsidRPr="00640EB4">
              <w:rPr>
                <w:rFonts w:ascii="Times New Roman" w:hAnsi="Times New Roman"/>
                <w:b/>
                <w:bCs/>
                <w:sz w:val="22"/>
                <w:szCs w:val="22"/>
              </w:rPr>
              <w:t>Frequency</w:t>
            </w:r>
          </w:p>
        </w:tc>
        <w:tc>
          <w:tcPr>
            <w:tcW w:w="3420" w:type="dxa"/>
            <w:tcBorders>
              <w:top w:val="single" w:sz="6" w:space="0" w:color="auto"/>
              <w:left w:val="single" w:sz="6" w:space="0" w:color="auto"/>
              <w:bottom w:val="single" w:sz="6" w:space="0" w:color="auto"/>
              <w:right w:val="single" w:sz="4" w:space="0" w:color="auto"/>
            </w:tcBorders>
          </w:tcPr>
          <w:p w14:paraId="07CE0CA1" w14:textId="77777777" w:rsidR="00FC639B" w:rsidRPr="00640EB4" w:rsidRDefault="00FC639B" w:rsidP="00C37BB8">
            <w:pPr>
              <w:jc w:val="center"/>
              <w:rPr>
                <w:rFonts w:ascii="Times New Roman" w:hAnsi="Times New Roman"/>
                <w:sz w:val="22"/>
                <w:szCs w:val="22"/>
              </w:rPr>
            </w:pPr>
            <w:r>
              <w:rPr>
                <w:rFonts w:ascii="Times New Roman" w:hAnsi="Times New Roman"/>
                <w:b/>
                <w:bCs/>
                <w:sz w:val="22"/>
                <w:szCs w:val="22"/>
              </w:rPr>
              <w:t xml:space="preserve">Slanted or Vertical </w:t>
            </w:r>
          </w:p>
        </w:tc>
      </w:tr>
      <w:tr w:rsidR="00FC639B" w:rsidRPr="00640EB4" w14:paraId="49809090" w14:textId="77777777" w:rsidTr="003C3B3E">
        <w:trPr>
          <w:cantSplit/>
          <w:trHeight w:val="147"/>
        </w:trPr>
        <w:tc>
          <w:tcPr>
            <w:tcW w:w="1710" w:type="dxa"/>
            <w:tcBorders>
              <w:top w:val="single" w:sz="6" w:space="0" w:color="auto"/>
              <w:left w:val="single" w:sz="6" w:space="0" w:color="auto"/>
              <w:bottom w:val="single" w:sz="6" w:space="0" w:color="auto"/>
              <w:right w:val="nil"/>
            </w:tcBorders>
            <w:vAlign w:val="center"/>
          </w:tcPr>
          <w:p w14:paraId="22CE6C3B" w14:textId="1C39FFDE" w:rsidR="00FC639B" w:rsidRPr="00640EB4" w:rsidRDefault="003C3B3E" w:rsidP="00C37BB8">
            <w:pPr>
              <w:jc w:val="center"/>
              <w:rPr>
                <w:rFonts w:ascii="Times New Roman" w:hAnsi="Times New Roman"/>
                <w:sz w:val="22"/>
                <w:szCs w:val="22"/>
              </w:rPr>
            </w:pPr>
            <w:r>
              <w:rPr>
                <w:rFonts w:ascii="Times New Roman" w:hAnsi="Times New Roman"/>
                <w:sz w:val="22"/>
                <w:szCs w:val="22"/>
              </w:rPr>
              <w:t>4’</w:t>
            </w:r>
          </w:p>
        </w:tc>
        <w:tc>
          <w:tcPr>
            <w:tcW w:w="2898" w:type="dxa"/>
            <w:tcBorders>
              <w:top w:val="single" w:sz="6" w:space="0" w:color="auto"/>
              <w:left w:val="single" w:sz="6" w:space="0" w:color="auto"/>
              <w:bottom w:val="single" w:sz="6" w:space="0" w:color="auto"/>
              <w:right w:val="nil"/>
            </w:tcBorders>
            <w:vAlign w:val="center"/>
          </w:tcPr>
          <w:p w14:paraId="641ACF71" w14:textId="54BB7FFF" w:rsidR="00FC639B" w:rsidRPr="00640EB4" w:rsidRDefault="003C3B3E" w:rsidP="00C37BB8">
            <w:pPr>
              <w:jc w:val="center"/>
              <w:rPr>
                <w:rFonts w:ascii="Times New Roman" w:hAnsi="Times New Roman"/>
                <w:sz w:val="22"/>
                <w:szCs w:val="22"/>
              </w:rPr>
            </w:pPr>
            <w:r>
              <w:rPr>
                <w:rFonts w:ascii="Times New Roman" w:hAnsi="Times New Roman"/>
                <w:sz w:val="22"/>
                <w:szCs w:val="22"/>
              </w:rPr>
              <w:t>2-5</w:t>
            </w:r>
          </w:p>
        </w:tc>
        <w:tc>
          <w:tcPr>
            <w:tcW w:w="1800" w:type="dxa"/>
            <w:tcBorders>
              <w:top w:val="single" w:sz="6" w:space="0" w:color="auto"/>
              <w:left w:val="single" w:sz="6" w:space="0" w:color="auto"/>
              <w:bottom w:val="single" w:sz="6" w:space="0" w:color="auto"/>
              <w:right w:val="nil"/>
            </w:tcBorders>
            <w:vAlign w:val="center"/>
          </w:tcPr>
          <w:p w14:paraId="7394FF99" w14:textId="0CDB4AAD" w:rsidR="00FC639B" w:rsidRPr="00640EB4" w:rsidRDefault="0077125B" w:rsidP="00C37BB8">
            <w:pPr>
              <w:jc w:val="center"/>
              <w:rPr>
                <w:rFonts w:ascii="Times New Roman" w:hAnsi="Times New Roman"/>
                <w:sz w:val="22"/>
                <w:szCs w:val="22"/>
              </w:rPr>
            </w:pPr>
            <w:r>
              <w:rPr>
                <w:rFonts w:ascii="Times New Roman" w:hAnsi="Times New Roman"/>
                <w:sz w:val="22"/>
                <w:szCs w:val="22"/>
              </w:rPr>
              <w:t>Occasional</w:t>
            </w:r>
            <w:r w:rsidR="003C3B3E">
              <w:rPr>
                <w:rFonts w:ascii="Times New Roman" w:hAnsi="Times New Roman"/>
                <w:sz w:val="22"/>
                <w:szCs w:val="22"/>
              </w:rPr>
              <w:t>-Frequent</w:t>
            </w:r>
          </w:p>
        </w:tc>
        <w:tc>
          <w:tcPr>
            <w:tcW w:w="3420" w:type="dxa"/>
            <w:tcBorders>
              <w:top w:val="single" w:sz="6" w:space="0" w:color="auto"/>
              <w:left w:val="single" w:sz="6" w:space="0" w:color="auto"/>
              <w:bottom w:val="single" w:sz="6" w:space="0" w:color="auto"/>
              <w:right w:val="single" w:sz="4" w:space="0" w:color="auto"/>
            </w:tcBorders>
            <w:vAlign w:val="center"/>
          </w:tcPr>
          <w:p w14:paraId="361E7523" w14:textId="60D21EC1" w:rsidR="00FC639B" w:rsidRPr="00640EB4" w:rsidRDefault="003C3B3E" w:rsidP="00C37BB8">
            <w:pPr>
              <w:jc w:val="center"/>
              <w:rPr>
                <w:rFonts w:ascii="Times New Roman" w:hAnsi="Times New Roman"/>
                <w:sz w:val="22"/>
                <w:szCs w:val="22"/>
              </w:rPr>
            </w:pPr>
            <w:r>
              <w:rPr>
                <w:rFonts w:ascii="Times New Roman" w:hAnsi="Times New Roman"/>
                <w:sz w:val="22"/>
                <w:szCs w:val="22"/>
              </w:rPr>
              <w:t>Climbing on/off Equipment</w:t>
            </w:r>
          </w:p>
        </w:tc>
      </w:tr>
    </w:tbl>
    <w:p w14:paraId="78DD2BAC" w14:textId="77777777" w:rsidR="0052129A" w:rsidRPr="00640EB4" w:rsidRDefault="0052129A" w:rsidP="00B36866">
      <w:pPr>
        <w:rPr>
          <w:rFonts w:ascii="Times New Roman" w:hAnsi="Times New Roman"/>
          <w:b/>
          <w:bCs/>
          <w:sz w:val="22"/>
          <w:szCs w:val="22"/>
        </w:rPr>
      </w:pPr>
    </w:p>
    <w:p w14:paraId="57E1520E" w14:textId="77777777" w:rsidR="00B36866" w:rsidRPr="00640EB4" w:rsidRDefault="003B587D" w:rsidP="001C5076">
      <w:pPr>
        <w:ind w:left="-180"/>
        <w:rPr>
          <w:rFonts w:ascii="Times New Roman" w:hAnsi="Times New Roman"/>
          <w:b/>
          <w:bCs/>
          <w:sz w:val="22"/>
          <w:szCs w:val="22"/>
        </w:rPr>
      </w:pPr>
      <w:r w:rsidRPr="00640EB4">
        <w:rPr>
          <w:rFonts w:ascii="Times New Roman" w:hAnsi="Times New Roman"/>
          <w:b/>
          <w:bCs/>
          <w:sz w:val="22"/>
          <w:szCs w:val="22"/>
        </w:rPr>
        <w:t xml:space="preserve">FREQUENCY </w:t>
      </w:r>
      <w:r w:rsidR="00B36866" w:rsidRPr="00640EB4">
        <w:rPr>
          <w:rFonts w:ascii="Times New Roman" w:hAnsi="Times New Roman"/>
          <w:b/>
          <w:bCs/>
          <w:sz w:val="22"/>
          <w:szCs w:val="22"/>
        </w:rPr>
        <w:t>KEY:</w:t>
      </w:r>
    </w:p>
    <w:tbl>
      <w:tblPr>
        <w:tblW w:w="0" w:type="auto"/>
        <w:tblInd w:w="-188" w:type="dxa"/>
        <w:tblLayout w:type="fixed"/>
        <w:tblCellMar>
          <w:left w:w="100" w:type="dxa"/>
          <w:right w:w="100" w:type="dxa"/>
        </w:tblCellMar>
        <w:tblLook w:val="0000" w:firstRow="0" w:lastRow="0" w:firstColumn="0" w:lastColumn="0" w:noHBand="0" w:noVBand="0"/>
      </w:tblPr>
      <w:tblGrid>
        <w:gridCol w:w="4788"/>
      </w:tblGrid>
      <w:tr w:rsidR="00B36866" w:rsidRPr="00640EB4" w14:paraId="7B4CB6D2" w14:textId="77777777" w:rsidTr="001C5076">
        <w:trPr>
          <w:cantSplit/>
          <w:trHeight w:val="403"/>
        </w:trPr>
        <w:tc>
          <w:tcPr>
            <w:tcW w:w="4788" w:type="dxa"/>
            <w:tcBorders>
              <w:top w:val="single" w:sz="6" w:space="0" w:color="auto"/>
              <w:left w:val="single" w:sz="6" w:space="0" w:color="auto"/>
              <w:bottom w:val="single" w:sz="6" w:space="0" w:color="auto"/>
              <w:right w:val="single" w:sz="6" w:space="0" w:color="auto"/>
            </w:tcBorders>
          </w:tcPr>
          <w:p w14:paraId="7A15C490" w14:textId="77777777"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O - Occasionally, less than 33% of work time</w:t>
            </w:r>
          </w:p>
          <w:p w14:paraId="3022D494" w14:textId="77777777"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F -  Frequently, 34 - 66% of the work time</w:t>
            </w:r>
          </w:p>
          <w:p w14:paraId="43420CCE" w14:textId="77F2B89D" w:rsidR="00B36866" w:rsidRPr="00640EB4" w:rsidRDefault="00B36866" w:rsidP="00FA6A67">
            <w:pPr>
              <w:rPr>
                <w:rFonts w:ascii="Times New Roman" w:hAnsi="Times New Roman"/>
                <w:b/>
                <w:bCs/>
                <w:sz w:val="22"/>
                <w:szCs w:val="22"/>
              </w:rPr>
            </w:pPr>
            <w:r w:rsidRPr="00640EB4">
              <w:rPr>
                <w:rFonts w:ascii="Times New Roman" w:hAnsi="Times New Roman"/>
                <w:b/>
                <w:bCs/>
                <w:sz w:val="22"/>
                <w:szCs w:val="22"/>
              </w:rPr>
              <w:t xml:space="preserve">C - Constantly, 67% - 100% of the time </w:t>
            </w:r>
          </w:p>
          <w:p w14:paraId="57F208E9" w14:textId="77777777" w:rsidR="00B36866" w:rsidRPr="00640EB4" w:rsidRDefault="00B36866" w:rsidP="00FA6A67">
            <w:pPr>
              <w:rPr>
                <w:rFonts w:ascii="Times New Roman" w:hAnsi="Times New Roman"/>
                <w:sz w:val="22"/>
                <w:szCs w:val="22"/>
              </w:rPr>
            </w:pPr>
            <w:r w:rsidRPr="00640EB4">
              <w:rPr>
                <w:rFonts w:ascii="Times New Roman" w:hAnsi="Times New Roman"/>
                <w:b/>
                <w:bCs/>
                <w:sz w:val="22"/>
                <w:szCs w:val="22"/>
              </w:rPr>
              <w:t>N - Not a significant part of the job</w:t>
            </w:r>
          </w:p>
        </w:tc>
      </w:tr>
    </w:tbl>
    <w:p w14:paraId="07D89B0D" w14:textId="285713EE" w:rsidR="003C3B3E" w:rsidRDefault="003C3B3E"/>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66C4B600" w14:textId="77777777" w:rsidTr="001C5076">
        <w:trPr>
          <w:cantSplit/>
          <w:trHeight w:val="403"/>
        </w:trPr>
        <w:tc>
          <w:tcPr>
            <w:tcW w:w="9828" w:type="dxa"/>
            <w:shd w:val="clear" w:color="auto" w:fill="FFFFFF"/>
            <w:vAlign w:val="center"/>
          </w:tcPr>
          <w:p w14:paraId="4ED89B25" w14:textId="35A14B75" w:rsidR="0047603D" w:rsidRPr="00640EB4" w:rsidRDefault="0047603D" w:rsidP="00181041">
            <w:pPr>
              <w:rPr>
                <w:rFonts w:ascii="Times New Roman" w:hAnsi="Times New Roman"/>
                <w:sz w:val="22"/>
                <w:szCs w:val="22"/>
              </w:rPr>
            </w:pPr>
            <w:r w:rsidRPr="00640EB4">
              <w:rPr>
                <w:rFonts w:ascii="Times New Roman" w:hAnsi="Times New Roman"/>
                <w:b/>
                <w:bCs/>
                <w:sz w:val="24"/>
                <w:szCs w:val="22"/>
              </w:rPr>
              <w:t>VI</w:t>
            </w:r>
            <w:r w:rsidR="00031D87" w:rsidRPr="00640EB4">
              <w:rPr>
                <w:rFonts w:ascii="Times New Roman" w:hAnsi="Times New Roman"/>
                <w:b/>
                <w:bCs/>
                <w:sz w:val="24"/>
                <w:szCs w:val="22"/>
              </w:rPr>
              <w:t>I</w:t>
            </w:r>
            <w:r w:rsidR="00F33B8E" w:rsidRPr="00640EB4">
              <w:rPr>
                <w:rFonts w:ascii="Times New Roman" w:hAnsi="Times New Roman"/>
                <w:b/>
                <w:bCs/>
                <w:sz w:val="24"/>
                <w:szCs w:val="22"/>
              </w:rPr>
              <w:t>I</w:t>
            </w:r>
            <w:r w:rsidRPr="00640EB4">
              <w:rPr>
                <w:rFonts w:ascii="Times New Roman" w:hAnsi="Times New Roman"/>
                <w:b/>
                <w:bCs/>
                <w:sz w:val="24"/>
                <w:szCs w:val="22"/>
              </w:rPr>
              <w:t>. Physical Demand Level (PDL) Description</w:t>
            </w:r>
          </w:p>
        </w:tc>
      </w:tr>
    </w:tbl>
    <w:p w14:paraId="23871CDB" w14:textId="77777777" w:rsidR="0047603D" w:rsidRPr="00640EB4"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00" w:type="dxa"/>
          <w:right w:w="100" w:type="dxa"/>
        </w:tblCellMar>
        <w:tblLook w:val="0000" w:firstRow="0" w:lastRow="0" w:firstColumn="0" w:lastColumn="0" w:noHBand="0" w:noVBand="0"/>
      </w:tblPr>
      <w:tblGrid>
        <w:gridCol w:w="2088"/>
        <w:gridCol w:w="1170"/>
        <w:gridCol w:w="810"/>
        <w:gridCol w:w="810"/>
        <w:gridCol w:w="900"/>
        <w:gridCol w:w="1080"/>
        <w:gridCol w:w="990"/>
        <w:gridCol w:w="900"/>
        <w:gridCol w:w="1080"/>
      </w:tblGrid>
      <w:tr w:rsidR="0047603D" w:rsidRPr="00640EB4" w14:paraId="09FDC80F" w14:textId="77777777" w:rsidTr="001C5076">
        <w:trPr>
          <w:cantSplit/>
          <w:trHeight w:val="219"/>
        </w:trPr>
        <w:tc>
          <w:tcPr>
            <w:tcW w:w="2088" w:type="dxa"/>
            <w:vAlign w:val="center"/>
          </w:tcPr>
          <w:p w14:paraId="116AC4E5" w14:textId="77777777" w:rsidR="0047603D" w:rsidRPr="00640EB4" w:rsidRDefault="0047603D" w:rsidP="00181041">
            <w:pPr>
              <w:rPr>
                <w:rFonts w:ascii="Times New Roman" w:hAnsi="Times New Roman"/>
                <w:b/>
                <w:sz w:val="22"/>
                <w:szCs w:val="22"/>
              </w:rPr>
            </w:pPr>
            <w:r w:rsidRPr="00640EB4">
              <w:rPr>
                <w:rFonts w:ascii="Times New Roman" w:hAnsi="Times New Roman"/>
                <w:b/>
                <w:bCs/>
                <w:sz w:val="22"/>
                <w:szCs w:val="22"/>
              </w:rPr>
              <w:t>FREQUENCY</w:t>
            </w:r>
          </w:p>
        </w:tc>
        <w:tc>
          <w:tcPr>
            <w:tcW w:w="1170" w:type="dxa"/>
            <w:vAlign w:val="center"/>
          </w:tcPr>
          <w:p w14:paraId="481035AB"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Sedentary</w:t>
            </w:r>
          </w:p>
        </w:tc>
        <w:tc>
          <w:tcPr>
            <w:tcW w:w="810" w:type="dxa"/>
            <w:vAlign w:val="center"/>
          </w:tcPr>
          <w:p w14:paraId="30E7CEF8" w14:textId="77777777" w:rsidR="0047603D" w:rsidRPr="00640EB4" w:rsidRDefault="0047603D" w:rsidP="00181041">
            <w:pPr>
              <w:jc w:val="center"/>
              <w:rPr>
                <w:rFonts w:ascii="Times New Roman" w:hAnsi="Times New Roman"/>
                <w:b/>
                <w:bCs/>
                <w:sz w:val="22"/>
                <w:szCs w:val="22"/>
              </w:rPr>
            </w:pPr>
            <w:r w:rsidRPr="00640EB4">
              <w:rPr>
                <w:rFonts w:ascii="Times New Roman" w:hAnsi="Times New Roman"/>
                <w:b/>
                <w:bCs/>
                <w:sz w:val="22"/>
                <w:szCs w:val="22"/>
              </w:rPr>
              <w:t>Sed-Light</w:t>
            </w:r>
          </w:p>
        </w:tc>
        <w:tc>
          <w:tcPr>
            <w:tcW w:w="810" w:type="dxa"/>
            <w:vAlign w:val="center"/>
          </w:tcPr>
          <w:p w14:paraId="47FBBE82"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Light</w:t>
            </w:r>
          </w:p>
        </w:tc>
        <w:tc>
          <w:tcPr>
            <w:tcW w:w="900" w:type="dxa"/>
            <w:vAlign w:val="center"/>
          </w:tcPr>
          <w:p w14:paraId="1FC866D5"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Light-Med</w:t>
            </w:r>
          </w:p>
        </w:tc>
        <w:tc>
          <w:tcPr>
            <w:tcW w:w="1080" w:type="dxa"/>
            <w:vAlign w:val="center"/>
          </w:tcPr>
          <w:p w14:paraId="661DB88B"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Medium</w:t>
            </w:r>
          </w:p>
        </w:tc>
        <w:tc>
          <w:tcPr>
            <w:tcW w:w="990" w:type="dxa"/>
            <w:tcBorders>
              <w:bottom w:val="single" w:sz="6" w:space="0" w:color="auto"/>
            </w:tcBorders>
            <w:vAlign w:val="center"/>
          </w:tcPr>
          <w:p w14:paraId="1D3D8B0F" w14:textId="77777777" w:rsidR="0047603D" w:rsidRPr="00640EB4" w:rsidRDefault="0047603D" w:rsidP="00897367">
            <w:pPr>
              <w:jc w:val="center"/>
              <w:rPr>
                <w:rFonts w:ascii="Times New Roman" w:hAnsi="Times New Roman"/>
                <w:b/>
                <w:sz w:val="22"/>
                <w:szCs w:val="22"/>
              </w:rPr>
            </w:pPr>
            <w:r w:rsidRPr="00640EB4">
              <w:rPr>
                <w:rFonts w:ascii="Times New Roman" w:hAnsi="Times New Roman"/>
                <w:b/>
                <w:bCs/>
                <w:sz w:val="22"/>
                <w:szCs w:val="22"/>
              </w:rPr>
              <w:t>Med-</w:t>
            </w:r>
            <w:r w:rsidR="00897367">
              <w:rPr>
                <w:rFonts w:ascii="Times New Roman" w:hAnsi="Times New Roman"/>
                <w:b/>
                <w:bCs/>
                <w:sz w:val="22"/>
                <w:szCs w:val="22"/>
              </w:rPr>
              <w:t>H</w:t>
            </w:r>
            <w:r w:rsidRPr="00640EB4">
              <w:rPr>
                <w:rFonts w:ascii="Times New Roman" w:hAnsi="Times New Roman"/>
                <w:b/>
                <w:bCs/>
                <w:sz w:val="22"/>
                <w:szCs w:val="22"/>
              </w:rPr>
              <w:t>eavy</w:t>
            </w:r>
          </w:p>
        </w:tc>
        <w:tc>
          <w:tcPr>
            <w:tcW w:w="900" w:type="dxa"/>
            <w:vAlign w:val="center"/>
          </w:tcPr>
          <w:p w14:paraId="5D0C7AC4" w14:textId="77777777" w:rsidR="0047603D" w:rsidRPr="00640EB4" w:rsidRDefault="0047603D" w:rsidP="00181041">
            <w:pPr>
              <w:jc w:val="center"/>
              <w:rPr>
                <w:rFonts w:ascii="Times New Roman" w:hAnsi="Times New Roman"/>
                <w:b/>
                <w:sz w:val="22"/>
                <w:szCs w:val="22"/>
              </w:rPr>
            </w:pPr>
            <w:r w:rsidRPr="00640EB4">
              <w:rPr>
                <w:rFonts w:ascii="Times New Roman" w:hAnsi="Times New Roman"/>
                <w:b/>
                <w:bCs/>
                <w:sz w:val="22"/>
                <w:szCs w:val="22"/>
              </w:rPr>
              <w:t>Heavy</w:t>
            </w:r>
          </w:p>
        </w:tc>
        <w:tc>
          <w:tcPr>
            <w:tcW w:w="1080" w:type="dxa"/>
            <w:tcBorders>
              <w:bottom w:val="single" w:sz="6" w:space="0" w:color="auto"/>
            </w:tcBorders>
            <w:vAlign w:val="center"/>
          </w:tcPr>
          <w:p w14:paraId="42CE9382" w14:textId="77777777" w:rsidR="0047603D" w:rsidRPr="00640EB4" w:rsidRDefault="0047603D" w:rsidP="00181041">
            <w:pPr>
              <w:jc w:val="center"/>
              <w:rPr>
                <w:rFonts w:ascii="Times New Roman" w:hAnsi="Times New Roman"/>
                <w:b/>
                <w:bCs/>
                <w:sz w:val="22"/>
                <w:szCs w:val="22"/>
              </w:rPr>
            </w:pPr>
            <w:r w:rsidRPr="00640EB4">
              <w:rPr>
                <w:rFonts w:ascii="Times New Roman" w:hAnsi="Times New Roman"/>
                <w:b/>
                <w:bCs/>
                <w:sz w:val="22"/>
                <w:szCs w:val="22"/>
              </w:rPr>
              <w:t>Very Heavy</w:t>
            </w:r>
          </w:p>
        </w:tc>
      </w:tr>
      <w:tr w:rsidR="0047603D" w:rsidRPr="00640EB4" w14:paraId="7EADC74F" w14:textId="77777777" w:rsidTr="001C5076">
        <w:trPr>
          <w:cantSplit/>
          <w:trHeight w:val="403"/>
        </w:trPr>
        <w:tc>
          <w:tcPr>
            <w:tcW w:w="2088" w:type="dxa"/>
            <w:vAlign w:val="center"/>
          </w:tcPr>
          <w:p w14:paraId="67F09527" w14:textId="77777777" w:rsidR="0047603D" w:rsidRPr="00640EB4" w:rsidRDefault="0047603D" w:rsidP="00181041">
            <w:pPr>
              <w:rPr>
                <w:rFonts w:ascii="Times New Roman" w:hAnsi="Times New Roman"/>
                <w:b/>
                <w:bCs/>
                <w:sz w:val="22"/>
                <w:szCs w:val="22"/>
              </w:rPr>
            </w:pPr>
            <w:r w:rsidRPr="00640EB4">
              <w:rPr>
                <w:rFonts w:ascii="Times New Roman" w:hAnsi="Times New Roman"/>
                <w:b/>
                <w:bCs/>
                <w:sz w:val="22"/>
                <w:szCs w:val="22"/>
              </w:rPr>
              <w:t>O - Occasional</w:t>
            </w:r>
          </w:p>
          <w:p w14:paraId="1396F1BB"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1 - 33%</w:t>
            </w:r>
          </w:p>
        </w:tc>
        <w:tc>
          <w:tcPr>
            <w:tcW w:w="1170" w:type="dxa"/>
            <w:vAlign w:val="center"/>
          </w:tcPr>
          <w:p w14:paraId="20C45061"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810" w:type="dxa"/>
            <w:vAlign w:val="center"/>
          </w:tcPr>
          <w:p w14:paraId="264C4A9E"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15 lbs</w:t>
            </w:r>
          </w:p>
        </w:tc>
        <w:tc>
          <w:tcPr>
            <w:tcW w:w="810" w:type="dxa"/>
            <w:vAlign w:val="center"/>
          </w:tcPr>
          <w:p w14:paraId="57D75DC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20 lbs</w:t>
            </w:r>
          </w:p>
        </w:tc>
        <w:tc>
          <w:tcPr>
            <w:tcW w:w="900" w:type="dxa"/>
            <w:vAlign w:val="center"/>
          </w:tcPr>
          <w:p w14:paraId="7C354E9E"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35 lbs</w:t>
            </w:r>
          </w:p>
        </w:tc>
        <w:tc>
          <w:tcPr>
            <w:tcW w:w="1080" w:type="dxa"/>
            <w:vAlign w:val="center"/>
          </w:tcPr>
          <w:p w14:paraId="2415ED80"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50 lbs</w:t>
            </w:r>
          </w:p>
        </w:tc>
        <w:tc>
          <w:tcPr>
            <w:tcW w:w="990" w:type="dxa"/>
            <w:vAlign w:val="center"/>
          </w:tcPr>
          <w:p w14:paraId="784502C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75 lbs</w:t>
            </w:r>
          </w:p>
        </w:tc>
        <w:tc>
          <w:tcPr>
            <w:tcW w:w="900" w:type="dxa"/>
            <w:vAlign w:val="center"/>
          </w:tcPr>
          <w:p w14:paraId="0A880D0C"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100 lbs</w:t>
            </w:r>
          </w:p>
        </w:tc>
        <w:tc>
          <w:tcPr>
            <w:tcW w:w="1080" w:type="dxa"/>
            <w:shd w:val="clear" w:color="auto" w:fill="FFFFFF"/>
            <w:vAlign w:val="center"/>
          </w:tcPr>
          <w:p w14:paraId="206931F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100 lbs</w:t>
            </w:r>
          </w:p>
        </w:tc>
      </w:tr>
      <w:tr w:rsidR="0047603D" w:rsidRPr="00640EB4" w14:paraId="1F67379A" w14:textId="77777777" w:rsidTr="001C5076">
        <w:trPr>
          <w:cantSplit/>
          <w:trHeight w:val="403"/>
        </w:trPr>
        <w:tc>
          <w:tcPr>
            <w:tcW w:w="2088" w:type="dxa"/>
            <w:vAlign w:val="center"/>
          </w:tcPr>
          <w:p w14:paraId="6BC41CF4" w14:textId="77777777" w:rsidR="0047603D" w:rsidRPr="00640EB4" w:rsidRDefault="0047603D" w:rsidP="00181041">
            <w:pPr>
              <w:rPr>
                <w:rFonts w:ascii="Times New Roman" w:hAnsi="Times New Roman"/>
                <w:b/>
                <w:bCs/>
                <w:sz w:val="22"/>
                <w:szCs w:val="22"/>
              </w:rPr>
            </w:pPr>
            <w:r w:rsidRPr="00640EB4">
              <w:rPr>
                <w:rFonts w:ascii="Times New Roman" w:hAnsi="Times New Roman"/>
                <w:b/>
                <w:bCs/>
                <w:sz w:val="22"/>
                <w:szCs w:val="22"/>
              </w:rPr>
              <w:t xml:space="preserve">F- Frequent </w:t>
            </w:r>
          </w:p>
          <w:p w14:paraId="5D97B533"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34 - 66%</w:t>
            </w:r>
          </w:p>
        </w:tc>
        <w:tc>
          <w:tcPr>
            <w:tcW w:w="1170" w:type="dxa"/>
            <w:vAlign w:val="center"/>
          </w:tcPr>
          <w:p w14:paraId="200F4969"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057FF97F" w14:textId="77777777" w:rsidR="0047603D" w:rsidRPr="00640EB4" w:rsidRDefault="0047603D" w:rsidP="00897367">
            <w:pPr>
              <w:jc w:val="center"/>
              <w:rPr>
                <w:rFonts w:ascii="Times New Roman" w:hAnsi="Times New Roman"/>
                <w:sz w:val="22"/>
                <w:szCs w:val="22"/>
              </w:rPr>
            </w:pPr>
            <w:r w:rsidRPr="00640EB4">
              <w:rPr>
                <w:rFonts w:ascii="Times New Roman" w:hAnsi="Times New Roman"/>
                <w:sz w:val="22"/>
                <w:szCs w:val="22"/>
              </w:rPr>
              <w:t xml:space="preserve">7 </w:t>
            </w:r>
            <w:r w:rsidR="00897367">
              <w:rPr>
                <w:rFonts w:ascii="Times New Roman" w:hAnsi="Times New Roman"/>
                <w:sz w:val="22"/>
                <w:szCs w:val="22"/>
              </w:rPr>
              <w:t>l</w:t>
            </w:r>
            <w:r w:rsidRPr="00640EB4">
              <w:rPr>
                <w:rFonts w:ascii="Times New Roman" w:hAnsi="Times New Roman"/>
                <w:sz w:val="22"/>
                <w:szCs w:val="22"/>
              </w:rPr>
              <w:t>bs</w:t>
            </w:r>
          </w:p>
        </w:tc>
        <w:tc>
          <w:tcPr>
            <w:tcW w:w="810" w:type="dxa"/>
            <w:vAlign w:val="center"/>
          </w:tcPr>
          <w:p w14:paraId="19932108"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900" w:type="dxa"/>
            <w:vAlign w:val="center"/>
          </w:tcPr>
          <w:p w14:paraId="3C66E39B"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17 lbs</w:t>
            </w:r>
          </w:p>
        </w:tc>
        <w:tc>
          <w:tcPr>
            <w:tcW w:w="1080" w:type="dxa"/>
            <w:vAlign w:val="center"/>
          </w:tcPr>
          <w:p w14:paraId="523697E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25 lbs</w:t>
            </w:r>
          </w:p>
        </w:tc>
        <w:tc>
          <w:tcPr>
            <w:tcW w:w="990" w:type="dxa"/>
            <w:vAlign w:val="center"/>
          </w:tcPr>
          <w:p w14:paraId="136DAC7F"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37 lbs</w:t>
            </w:r>
          </w:p>
        </w:tc>
        <w:tc>
          <w:tcPr>
            <w:tcW w:w="900" w:type="dxa"/>
            <w:vAlign w:val="center"/>
          </w:tcPr>
          <w:p w14:paraId="717F2D1F"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50 lbs</w:t>
            </w:r>
          </w:p>
        </w:tc>
        <w:tc>
          <w:tcPr>
            <w:tcW w:w="1080" w:type="dxa"/>
            <w:vAlign w:val="center"/>
          </w:tcPr>
          <w:p w14:paraId="36F2E5D0"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50 lbs</w:t>
            </w:r>
          </w:p>
        </w:tc>
      </w:tr>
      <w:tr w:rsidR="0047603D" w:rsidRPr="00640EB4" w14:paraId="6594BA77" w14:textId="77777777" w:rsidTr="001C5076">
        <w:trPr>
          <w:cantSplit/>
          <w:trHeight w:val="403"/>
        </w:trPr>
        <w:tc>
          <w:tcPr>
            <w:tcW w:w="2088" w:type="dxa"/>
            <w:vAlign w:val="center"/>
          </w:tcPr>
          <w:p w14:paraId="55CCDD05" w14:textId="77777777" w:rsidR="00897367" w:rsidRDefault="0047603D" w:rsidP="00181041">
            <w:pPr>
              <w:rPr>
                <w:rFonts w:ascii="Times New Roman" w:hAnsi="Times New Roman"/>
                <w:b/>
                <w:bCs/>
                <w:sz w:val="22"/>
                <w:szCs w:val="22"/>
              </w:rPr>
            </w:pPr>
            <w:r w:rsidRPr="00640EB4">
              <w:rPr>
                <w:rFonts w:ascii="Times New Roman" w:hAnsi="Times New Roman"/>
                <w:b/>
                <w:bCs/>
                <w:sz w:val="22"/>
                <w:szCs w:val="22"/>
              </w:rPr>
              <w:t>C – Constant</w:t>
            </w:r>
          </w:p>
          <w:p w14:paraId="2F47ECFF" w14:textId="77777777" w:rsidR="0047603D" w:rsidRPr="00640EB4" w:rsidRDefault="0047603D" w:rsidP="00181041">
            <w:pPr>
              <w:rPr>
                <w:rFonts w:ascii="Times New Roman" w:hAnsi="Times New Roman"/>
                <w:sz w:val="22"/>
                <w:szCs w:val="22"/>
              </w:rPr>
            </w:pPr>
            <w:r w:rsidRPr="00640EB4">
              <w:rPr>
                <w:rFonts w:ascii="Times New Roman" w:hAnsi="Times New Roman"/>
                <w:bCs/>
                <w:sz w:val="22"/>
                <w:szCs w:val="22"/>
              </w:rPr>
              <w:t>67% +</w:t>
            </w:r>
          </w:p>
        </w:tc>
        <w:tc>
          <w:tcPr>
            <w:tcW w:w="1170" w:type="dxa"/>
            <w:vAlign w:val="center"/>
          </w:tcPr>
          <w:p w14:paraId="755BC6DA"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5CE89FB1"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810" w:type="dxa"/>
            <w:vAlign w:val="center"/>
          </w:tcPr>
          <w:p w14:paraId="634324F0"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t>
            </w:r>
          </w:p>
        </w:tc>
        <w:tc>
          <w:tcPr>
            <w:tcW w:w="900" w:type="dxa"/>
            <w:vAlign w:val="center"/>
          </w:tcPr>
          <w:p w14:paraId="21ECEAA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5 lbs</w:t>
            </w:r>
          </w:p>
        </w:tc>
        <w:tc>
          <w:tcPr>
            <w:tcW w:w="1080" w:type="dxa"/>
            <w:vAlign w:val="center"/>
          </w:tcPr>
          <w:p w14:paraId="18F2A585"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10 lbs</w:t>
            </w:r>
          </w:p>
        </w:tc>
        <w:tc>
          <w:tcPr>
            <w:tcW w:w="990" w:type="dxa"/>
            <w:vAlign w:val="center"/>
          </w:tcPr>
          <w:p w14:paraId="2FC4902C"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15 lbs</w:t>
            </w:r>
          </w:p>
        </w:tc>
        <w:tc>
          <w:tcPr>
            <w:tcW w:w="900" w:type="dxa"/>
            <w:vAlign w:val="center"/>
          </w:tcPr>
          <w:p w14:paraId="22DBABF2"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20 lbs</w:t>
            </w:r>
          </w:p>
        </w:tc>
        <w:tc>
          <w:tcPr>
            <w:tcW w:w="1080" w:type="dxa"/>
            <w:vAlign w:val="center"/>
          </w:tcPr>
          <w:p w14:paraId="6060331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&gt; 20 lbs</w:t>
            </w:r>
          </w:p>
        </w:tc>
      </w:tr>
      <w:tr w:rsidR="0047603D" w:rsidRPr="00640EB4" w14:paraId="4DE299C7" w14:textId="77777777" w:rsidTr="001C5076">
        <w:trPr>
          <w:gridBefore w:val="1"/>
          <w:wBefore w:w="2088" w:type="dxa"/>
          <w:cantSplit/>
          <w:trHeight w:val="403"/>
        </w:trPr>
        <w:tc>
          <w:tcPr>
            <w:tcW w:w="1170" w:type="dxa"/>
            <w:vAlign w:val="center"/>
          </w:tcPr>
          <w:p w14:paraId="15C26184"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Sit</w:t>
            </w:r>
          </w:p>
        </w:tc>
        <w:tc>
          <w:tcPr>
            <w:tcW w:w="810" w:type="dxa"/>
            <w:vAlign w:val="center"/>
          </w:tcPr>
          <w:p w14:paraId="5D23C936"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Sit/</w:t>
            </w:r>
          </w:p>
          <w:p w14:paraId="40EB08AA"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tc>
        <w:tc>
          <w:tcPr>
            <w:tcW w:w="810" w:type="dxa"/>
            <w:vAlign w:val="center"/>
          </w:tcPr>
          <w:p w14:paraId="13B838C1"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900" w:type="dxa"/>
            <w:vAlign w:val="center"/>
          </w:tcPr>
          <w:p w14:paraId="1D65F32C"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1080" w:type="dxa"/>
            <w:vAlign w:val="center"/>
          </w:tcPr>
          <w:p w14:paraId="6B2E9528"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751D05E1"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c>
          <w:tcPr>
            <w:tcW w:w="990" w:type="dxa"/>
            <w:vAlign w:val="center"/>
          </w:tcPr>
          <w:p w14:paraId="75778DBC"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06854F06"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c>
          <w:tcPr>
            <w:tcW w:w="900" w:type="dxa"/>
            <w:vAlign w:val="center"/>
          </w:tcPr>
          <w:p w14:paraId="4335580B"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Stand/Walk</w:t>
            </w:r>
          </w:p>
        </w:tc>
        <w:tc>
          <w:tcPr>
            <w:tcW w:w="1080" w:type="dxa"/>
            <w:vAlign w:val="center"/>
          </w:tcPr>
          <w:p w14:paraId="707F870B" w14:textId="77777777" w:rsidR="00C57E52" w:rsidRPr="00640EB4" w:rsidRDefault="0047603D" w:rsidP="00181041">
            <w:pPr>
              <w:jc w:val="center"/>
              <w:rPr>
                <w:rFonts w:ascii="Times New Roman" w:hAnsi="Times New Roman"/>
                <w:sz w:val="22"/>
                <w:szCs w:val="22"/>
              </w:rPr>
            </w:pPr>
            <w:r w:rsidRPr="00640EB4">
              <w:rPr>
                <w:rFonts w:ascii="Times New Roman" w:hAnsi="Times New Roman"/>
                <w:sz w:val="22"/>
                <w:szCs w:val="22"/>
              </w:rPr>
              <w:t>Stand/</w:t>
            </w:r>
          </w:p>
          <w:p w14:paraId="676CA429" w14:textId="77777777" w:rsidR="0047603D" w:rsidRPr="00640EB4" w:rsidRDefault="0047603D" w:rsidP="00181041">
            <w:pPr>
              <w:jc w:val="center"/>
              <w:rPr>
                <w:rFonts w:ascii="Times New Roman" w:hAnsi="Times New Roman"/>
                <w:sz w:val="22"/>
                <w:szCs w:val="22"/>
              </w:rPr>
            </w:pPr>
            <w:r w:rsidRPr="00640EB4">
              <w:rPr>
                <w:rFonts w:ascii="Times New Roman" w:hAnsi="Times New Roman"/>
                <w:sz w:val="22"/>
                <w:szCs w:val="22"/>
              </w:rPr>
              <w:t>Walk</w:t>
            </w:r>
          </w:p>
        </w:tc>
      </w:tr>
    </w:tbl>
    <w:p w14:paraId="09323BD1" w14:textId="77777777" w:rsidR="0047603D" w:rsidRPr="00640EB4" w:rsidRDefault="0047603D" w:rsidP="0047603D">
      <w:pPr>
        <w:rPr>
          <w:rFonts w:ascii="Times New Roman" w:hAnsi="Times New Roman"/>
          <w:b/>
          <w:bCs/>
          <w:sz w:val="22"/>
          <w:szCs w:val="22"/>
        </w:rPr>
      </w:pPr>
    </w:p>
    <w:p w14:paraId="672D7034" w14:textId="674A8EC7" w:rsidR="00503795" w:rsidRPr="003A21EB" w:rsidRDefault="00503795" w:rsidP="003A21EB">
      <w:pPr>
        <w:rPr>
          <w:rFonts w:ascii="Times New Roman" w:hAnsi="Times New Roman"/>
          <w:b/>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23E6D2DF" w14:textId="77777777" w:rsidTr="001C5076">
        <w:trPr>
          <w:cantSplit/>
          <w:trHeight w:val="65"/>
        </w:trPr>
        <w:tc>
          <w:tcPr>
            <w:tcW w:w="9828" w:type="dxa"/>
            <w:shd w:val="clear" w:color="auto" w:fill="FFFFFF"/>
            <w:vAlign w:val="center"/>
          </w:tcPr>
          <w:p w14:paraId="55366C55" w14:textId="77777777" w:rsidR="0047603D" w:rsidRPr="00640EB4" w:rsidRDefault="00031D87" w:rsidP="00031D87">
            <w:pPr>
              <w:rPr>
                <w:rFonts w:ascii="Times New Roman" w:hAnsi="Times New Roman"/>
                <w:sz w:val="22"/>
                <w:szCs w:val="22"/>
              </w:rPr>
            </w:pPr>
            <w:r w:rsidRPr="00640EB4">
              <w:rPr>
                <w:rFonts w:ascii="Times New Roman" w:hAnsi="Times New Roman"/>
                <w:b/>
                <w:bCs/>
                <w:sz w:val="24"/>
                <w:szCs w:val="22"/>
              </w:rPr>
              <w:t>IX</w:t>
            </w:r>
            <w:r w:rsidR="0047603D" w:rsidRPr="00640EB4">
              <w:rPr>
                <w:rFonts w:ascii="Times New Roman" w:hAnsi="Times New Roman"/>
                <w:b/>
                <w:bCs/>
                <w:sz w:val="24"/>
                <w:szCs w:val="22"/>
              </w:rPr>
              <w:t xml:space="preserve">. Physical Demand Level Classification </w:t>
            </w:r>
          </w:p>
        </w:tc>
      </w:tr>
    </w:tbl>
    <w:p w14:paraId="69346E41" w14:textId="77777777" w:rsidR="00897367" w:rsidRDefault="00897367" w:rsidP="001C5076">
      <w:pPr>
        <w:ind w:left="-180"/>
        <w:rPr>
          <w:rFonts w:ascii="Times New Roman" w:hAnsi="Times New Roman"/>
          <w:sz w:val="22"/>
          <w:szCs w:val="22"/>
        </w:rPr>
      </w:pPr>
    </w:p>
    <w:p w14:paraId="1B76AB20" w14:textId="24D9E23E" w:rsidR="0047603D" w:rsidRPr="006D769E" w:rsidRDefault="0047603D" w:rsidP="001C5076">
      <w:pPr>
        <w:ind w:left="-180"/>
        <w:rPr>
          <w:rFonts w:ascii="Times New Roman" w:hAnsi="Times New Roman"/>
          <w:sz w:val="22"/>
          <w:szCs w:val="22"/>
        </w:rPr>
      </w:pPr>
      <w:r w:rsidRPr="00640EB4">
        <w:rPr>
          <w:rFonts w:ascii="Times New Roman" w:hAnsi="Times New Roman"/>
          <w:sz w:val="22"/>
          <w:szCs w:val="22"/>
        </w:rPr>
        <w:t xml:space="preserve">Employees identified in this document must be able to </w:t>
      </w:r>
      <w:r w:rsidR="00282639" w:rsidRPr="00640EB4">
        <w:rPr>
          <w:rFonts w:ascii="Times New Roman" w:hAnsi="Times New Roman"/>
          <w:sz w:val="22"/>
          <w:szCs w:val="22"/>
        </w:rPr>
        <w:t xml:space="preserve">safely </w:t>
      </w:r>
      <w:r w:rsidRPr="006D769E">
        <w:rPr>
          <w:rFonts w:ascii="Times New Roman" w:hAnsi="Times New Roman"/>
          <w:sz w:val="22"/>
          <w:szCs w:val="22"/>
        </w:rPr>
        <w:t xml:space="preserve">perform up to </w:t>
      </w:r>
      <w:r w:rsidR="00C6186E" w:rsidRPr="006D769E">
        <w:rPr>
          <w:rFonts w:ascii="Times New Roman" w:hAnsi="Times New Roman"/>
          <w:sz w:val="22"/>
          <w:szCs w:val="22"/>
        </w:rPr>
        <w:t>light-</w:t>
      </w:r>
      <w:r w:rsidR="0077125B" w:rsidRPr="006D769E">
        <w:rPr>
          <w:rFonts w:ascii="Times New Roman" w:hAnsi="Times New Roman"/>
          <w:sz w:val="22"/>
          <w:szCs w:val="22"/>
        </w:rPr>
        <w:t>medium</w:t>
      </w:r>
      <w:r w:rsidR="00C67F5F" w:rsidRPr="006D769E">
        <w:rPr>
          <w:rFonts w:ascii="Times New Roman" w:hAnsi="Times New Roman"/>
          <w:sz w:val="22"/>
          <w:szCs w:val="22"/>
        </w:rPr>
        <w:t xml:space="preserve"> </w:t>
      </w:r>
      <w:r w:rsidRPr="006D769E">
        <w:rPr>
          <w:rFonts w:ascii="Times New Roman" w:hAnsi="Times New Roman"/>
          <w:sz w:val="22"/>
          <w:szCs w:val="22"/>
        </w:rPr>
        <w:t xml:space="preserve">physical labor as classified by the United States Departments of Labor. Physical demands typically involve </w:t>
      </w:r>
      <w:r w:rsidR="00282639" w:rsidRPr="006D769E">
        <w:rPr>
          <w:rFonts w:ascii="Times New Roman" w:hAnsi="Times New Roman"/>
          <w:sz w:val="22"/>
          <w:szCs w:val="22"/>
        </w:rPr>
        <w:t xml:space="preserve">walking, bending, reaching, climbing, </w:t>
      </w:r>
      <w:r w:rsidRPr="006D769E">
        <w:rPr>
          <w:rFonts w:ascii="Times New Roman" w:hAnsi="Times New Roman"/>
          <w:sz w:val="22"/>
          <w:szCs w:val="22"/>
        </w:rPr>
        <w:t xml:space="preserve">lifting, carrying, pushing, and pulling. </w:t>
      </w:r>
    </w:p>
    <w:p w14:paraId="328FB99A" w14:textId="77777777" w:rsidR="0047603D" w:rsidRPr="006D769E" w:rsidRDefault="0047603D" w:rsidP="0047603D">
      <w:pPr>
        <w:rPr>
          <w:rFonts w:ascii="Times New Roman" w:hAnsi="Times New Roman"/>
          <w:sz w:val="22"/>
          <w:szCs w:val="22"/>
        </w:rPr>
      </w:pPr>
      <w:r w:rsidRPr="006D769E">
        <w:rPr>
          <w:rFonts w:ascii="Times New Roman" w:hAnsi="Times New Roman"/>
          <w:sz w:val="22"/>
          <w:szCs w:val="22"/>
        </w:rPr>
        <w:t xml:space="preserve">  </w:t>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D769E" w14:paraId="1EA8AF2A" w14:textId="77777777" w:rsidTr="001C5076">
        <w:trPr>
          <w:cantSplit/>
          <w:trHeight w:val="403"/>
        </w:trPr>
        <w:tc>
          <w:tcPr>
            <w:tcW w:w="9828" w:type="dxa"/>
            <w:shd w:val="clear" w:color="auto" w:fill="FFFFFF"/>
            <w:vAlign w:val="center"/>
          </w:tcPr>
          <w:p w14:paraId="4ED00DA7" w14:textId="77777777" w:rsidR="0047603D" w:rsidRPr="006D769E" w:rsidRDefault="00F33B8E" w:rsidP="00F33B8E">
            <w:pPr>
              <w:rPr>
                <w:rFonts w:ascii="Times New Roman" w:hAnsi="Times New Roman"/>
                <w:sz w:val="22"/>
                <w:szCs w:val="22"/>
              </w:rPr>
            </w:pPr>
            <w:r w:rsidRPr="006D769E">
              <w:rPr>
                <w:rFonts w:ascii="Times New Roman" w:hAnsi="Times New Roman"/>
                <w:b/>
                <w:bCs/>
                <w:sz w:val="24"/>
                <w:szCs w:val="22"/>
              </w:rPr>
              <w:t>X</w:t>
            </w:r>
            <w:r w:rsidR="0047603D" w:rsidRPr="006D769E">
              <w:rPr>
                <w:rFonts w:ascii="Times New Roman" w:hAnsi="Times New Roman"/>
                <w:b/>
                <w:bCs/>
                <w:sz w:val="24"/>
                <w:szCs w:val="22"/>
              </w:rPr>
              <w:t>.</w:t>
            </w:r>
            <w:r w:rsidR="0047603D" w:rsidRPr="006D769E">
              <w:rPr>
                <w:rFonts w:ascii="Times New Roman" w:hAnsi="Times New Roman"/>
                <w:sz w:val="24"/>
                <w:szCs w:val="22"/>
              </w:rPr>
              <w:t xml:space="preserve"> </w:t>
            </w:r>
            <w:r w:rsidR="0047603D" w:rsidRPr="006D769E">
              <w:rPr>
                <w:rFonts w:ascii="Times New Roman" w:hAnsi="Times New Roman"/>
                <w:b/>
                <w:bCs/>
                <w:sz w:val="24"/>
                <w:szCs w:val="22"/>
              </w:rPr>
              <w:t>Cardiorespiratory Demands</w:t>
            </w:r>
          </w:p>
        </w:tc>
      </w:tr>
    </w:tbl>
    <w:p w14:paraId="48549C86" w14:textId="77777777" w:rsidR="00897367" w:rsidRPr="006D769E" w:rsidRDefault="00897367" w:rsidP="001C5076">
      <w:pPr>
        <w:ind w:left="-180"/>
        <w:rPr>
          <w:rFonts w:ascii="Times New Roman" w:hAnsi="Times New Roman"/>
          <w:sz w:val="22"/>
          <w:szCs w:val="22"/>
        </w:rPr>
      </w:pPr>
    </w:p>
    <w:p w14:paraId="71059858" w14:textId="4586AECE" w:rsidR="0047603D" w:rsidRPr="006D769E" w:rsidRDefault="0047603D" w:rsidP="001C5076">
      <w:pPr>
        <w:ind w:left="-180"/>
        <w:rPr>
          <w:rFonts w:ascii="Times New Roman" w:hAnsi="Times New Roman"/>
          <w:sz w:val="22"/>
          <w:szCs w:val="22"/>
        </w:rPr>
      </w:pPr>
      <w:r w:rsidRPr="006D769E">
        <w:rPr>
          <w:rFonts w:ascii="Times New Roman" w:hAnsi="Times New Roman"/>
          <w:sz w:val="22"/>
          <w:szCs w:val="22"/>
        </w:rPr>
        <w:t xml:space="preserve">Employee must have sufficient cardiorespiratory fitness to perform the essential </w:t>
      </w:r>
      <w:r w:rsidR="002005D2" w:rsidRPr="006D769E">
        <w:rPr>
          <w:rFonts w:ascii="Times New Roman" w:hAnsi="Times New Roman"/>
          <w:sz w:val="22"/>
          <w:szCs w:val="22"/>
        </w:rPr>
        <w:t>functions</w:t>
      </w:r>
      <w:r w:rsidRPr="006D769E">
        <w:rPr>
          <w:rFonts w:ascii="Times New Roman" w:hAnsi="Times New Roman"/>
          <w:sz w:val="22"/>
          <w:szCs w:val="22"/>
        </w:rPr>
        <w:t xml:space="preserve"> of this job safely. Employee must be able to safely tolerate</w:t>
      </w:r>
      <w:r w:rsidR="00F22ED4" w:rsidRPr="006D769E">
        <w:rPr>
          <w:rFonts w:ascii="Times New Roman" w:hAnsi="Times New Roman"/>
          <w:sz w:val="22"/>
          <w:szCs w:val="22"/>
        </w:rPr>
        <w:t xml:space="preserve"> </w:t>
      </w:r>
      <w:r w:rsidR="00C6186E" w:rsidRPr="006D769E">
        <w:rPr>
          <w:rFonts w:ascii="Times New Roman" w:hAnsi="Times New Roman"/>
          <w:sz w:val="22"/>
          <w:szCs w:val="22"/>
        </w:rPr>
        <w:t>light-</w:t>
      </w:r>
      <w:r w:rsidR="0077125B" w:rsidRPr="006D769E">
        <w:rPr>
          <w:rFonts w:ascii="Times New Roman" w:hAnsi="Times New Roman"/>
          <w:sz w:val="22"/>
          <w:szCs w:val="22"/>
        </w:rPr>
        <w:t>medium</w:t>
      </w:r>
      <w:r w:rsidR="00C67F5F" w:rsidRPr="006D769E">
        <w:rPr>
          <w:rFonts w:ascii="Times New Roman" w:hAnsi="Times New Roman"/>
          <w:sz w:val="22"/>
          <w:szCs w:val="22"/>
        </w:rPr>
        <w:t xml:space="preserve"> </w:t>
      </w:r>
      <w:r w:rsidRPr="006D769E">
        <w:rPr>
          <w:rFonts w:ascii="Times New Roman" w:hAnsi="Times New Roman"/>
          <w:sz w:val="22"/>
          <w:szCs w:val="22"/>
        </w:rPr>
        <w:t xml:space="preserve">demands on the cardiorespiratory system related to material handling and </w:t>
      </w:r>
      <w:r w:rsidR="00F22ED4" w:rsidRPr="006D769E">
        <w:rPr>
          <w:rFonts w:ascii="Times New Roman" w:hAnsi="Times New Roman"/>
          <w:sz w:val="22"/>
          <w:szCs w:val="22"/>
        </w:rPr>
        <w:t xml:space="preserve">constant standing and frequent </w:t>
      </w:r>
      <w:r w:rsidRPr="006D769E">
        <w:rPr>
          <w:rFonts w:ascii="Times New Roman" w:hAnsi="Times New Roman"/>
          <w:sz w:val="22"/>
          <w:szCs w:val="22"/>
        </w:rPr>
        <w:t>walking.</w:t>
      </w:r>
    </w:p>
    <w:p w14:paraId="7EB255BC" w14:textId="77777777" w:rsidR="0047603D" w:rsidRPr="006D769E"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D769E" w14:paraId="23FDF244" w14:textId="77777777" w:rsidTr="001C5076">
        <w:trPr>
          <w:cantSplit/>
          <w:trHeight w:val="403"/>
        </w:trPr>
        <w:tc>
          <w:tcPr>
            <w:tcW w:w="9828" w:type="dxa"/>
            <w:shd w:val="clear" w:color="auto" w:fill="FFFFFF"/>
            <w:vAlign w:val="center"/>
          </w:tcPr>
          <w:p w14:paraId="1A90118C" w14:textId="77777777" w:rsidR="0047603D" w:rsidRPr="006D769E" w:rsidRDefault="0047603D" w:rsidP="00181041">
            <w:pPr>
              <w:rPr>
                <w:rFonts w:ascii="Times New Roman" w:hAnsi="Times New Roman"/>
                <w:sz w:val="22"/>
                <w:szCs w:val="22"/>
              </w:rPr>
            </w:pPr>
            <w:r w:rsidRPr="006D769E">
              <w:rPr>
                <w:rFonts w:ascii="Times New Roman" w:hAnsi="Times New Roman"/>
                <w:sz w:val="22"/>
                <w:szCs w:val="22"/>
              </w:rPr>
              <w:br w:type="page"/>
            </w:r>
            <w:r w:rsidRPr="006D769E">
              <w:rPr>
                <w:rFonts w:ascii="Times New Roman" w:hAnsi="Times New Roman"/>
                <w:b/>
                <w:bCs/>
                <w:sz w:val="24"/>
                <w:szCs w:val="22"/>
              </w:rPr>
              <w:t>X</w:t>
            </w:r>
            <w:r w:rsidR="00031D87" w:rsidRPr="006D769E">
              <w:rPr>
                <w:rFonts w:ascii="Times New Roman" w:hAnsi="Times New Roman"/>
                <w:b/>
                <w:bCs/>
                <w:sz w:val="24"/>
                <w:szCs w:val="22"/>
              </w:rPr>
              <w:t>I</w:t>
            </w:r>
            <w:r w:rsidRPr="006D769E">
              <w:rPr>
                <w:rFonts w:ascii="Times New Roman" w:hAnsi="Times New Roman"/>
                <w:b/>
                <w:bCs/>
                <w:sz w:val="24"/>
                <w:szCs w:val="22"/>
              </w:rPr>
              <w:t>. Energy Expenditure</w:t>
            </w:r>
          </w:p>
        </w:tc>
      </w:tr>
    </w:tbl>
    <w:p w14:paraId="6043DC57" w14:textId="77777777" w:rsidR="00897367" w:rsidRPr="006D769E" w:rsidRDefault="00897367" w:rsidP="001C5076">
      <w:pPr>
        <w:ind w:left="-180"/>
        <w:rPr>
          <w:rFonts w:ascii="Times New Roman" w:hAnsi="Times New Roman"/>
          <w:sz w:val="22"/>
          <w:szCs w:val="22"/>
        </w:rPr>
      </w:pPr>
    </w:p>
    <w:p w14:paraId="2668D3F1" w14:textId="2E0FDFDF" w:rsidR="0047603D" w:rsidRPr="00640EB4" w:rsidRDefault="0047603D" w:rsidP="001C5076">
      <w:pPr>
        <w:ind w:left="-180"/>
        <w:rPr>
          <w:rFonts w:ascii="Times New Roman" w:hAnsi="Times New Roman"/>
          <w:sz w:val="22"/>
          <w:szCs w:val="22"/>
        </w:rPr>
      </w:pPr>
      <w:r w:rsidRPr="006D769E">
        <w:rPr>
          <w:rFonts w:ascii="Times New Roman" w:hAnsi="Times New Roman"/>
          <w:sz w:val="22"/>
          <w:szCs w:val="22"/>
        </w:rPr>
        <w:t xml:space="preserve">Employee must have an aerobic capacity sufficient for energy expenditure of </w:t>
      </w:r>
      <w:r w:rsidR="00C6186E" w:rsidRPr="006D769E">
        <w:rPr>
          <w:rFonts w:ascii="Times New Roman" w:hAnsi="Times New Roman"/>
          <w:sz w:val="22"/>
          <w:szCs w:val="22"/>
        </w:rPr>
        <w:t>2.2</w:t>
      </w:r>
      <w:r w:rsidR="0077125B" w:rsidRPr="006D769E">
        <w:rPr>
          <w:rFonts w:ascii="Times New Roman" w:hAnsi="Times New Roman"/>
          <w:sz w:val="22"/>
          <w:szCs w:val="22"/>
        </w:rPr>
        <w:t>-5.5</w:t>
      </w:r>
      <w:r w:rsidRPr="006D769E">
        <w:rPr>
          <w:rFonts w:ascii="Times New Roman" w:hAnsi="Times New Roman"/>
          <w:sz w:val="22"/>
          <w:szCs w:val="22"/>
        </w:rPr>
        <w:t xml:space="preserve"> METS which is consistent with a PDL classification of </w:t>
      </w:r>
      <w:proofErr w:type="gramStart"/>
      <w:r w:rsidR="006D769E" w:rsidRPr="006D769E">
        <w:rPr>
          <w:rFonts w:ascii="Times New Roman" w:hAnsi="Times New Roman"/>
          <w:sz w:val="22"/>
          <w:szCs w:val="22"/>
        </w:rPr>
        <w:t>light-</w:t>
      </w:r>
      <w:r w:rsidR="0077125B" w:rsidRPr="006D769E">
        <w:rPr>
          <w:rFonts w:ascii="Times New Roman" w:hAnsi="Times New Roman"/>
          <w:sz w:val="22"/>
          <w:szCs w:val="22"/>
        </w:rPr>
        <w:t>medium</w:t>
      </w:r>
      <w:proofErr w:type="gramEnd"/>
      <w:r w:rsidR="00C67F5F" w:rsidRPr="006D769E">
        <w:rPr>
          <w:rFonts w:ascii="Times New Roman" w:hAnsi="Times New Roman"/>
          <w:sz w:val="22"/>
          <w:szCs w:val="22"/>
        </w:rPr>
        <w:t xml:space="preserve"> </w:t>
      </w:r>
      <w:r w:rsidRPr="006D769E">
        <w:rPr>
          <w:rFonts w:ascii="Times New Roman" w:hAnsi="Times New Roman"/>
          <w:sz w:val="22"/>
          <w:szCs w:val="22"/>
        </w:rPr>
        <w:t>as classified by the United States Department of Labor.</w:t>
      </w:r>
    </w:p>
    <w:p w14:paraId="1E979254" w14:textId="77777777" w:rsidR="0047603D" w:rsidRPr="00640EB4" w:rsidRDefault="0047603D" w:rsidP="0047603D">
      <w:pPr>
        <w:pStyle w:val="Footer"/>
        <w:tabs>
          <w:tab w:val="clear" w:pos="4320"/>
          <w:tab w:val="clear" w:pos="8640"/>
        </w:tabs>
        <w:rPr>
          <w:rFonts w:ascii="Times New Roman" w:hAnsi="Times New Roman"/>
          <w:sz w:val="22"/>
          <w:szCs w:val="22"/>
        </w:rPr>
      </w:pPr>
    </w:p>
    <w:tbl>
      <w:tblPr>
        <w:tblW w:w="0" w:type="auto"/>
        <w:tblInd w:w="-8" w:type="dxa"/>
        <w:tblLayout w:type="fixed"/>
        <w:tblCellMar>
          <w:left w:w="100" w:type="dxa"/>
          <w:right w:w="100" w:type="dxa"/>
        </w:tblCellMar>
        <w:tblLook w:val="0000" w:firstRow="0" w:lastRow="0" w:firstColumn="0" w:lastColumn="0" w:noHBand="0" w:noVBand="0"/>
      </w:tblPr>
      <w:tblGrid>
        <w:gridCol w:w="1890"/>
        <w:gridCol w:w="1818"/>
        <w:gridCol w:w="2862"/>
      </w:tblGrid>
      <w:tr w:rsidR="0047603D" w:rsidRPr="00640EB4" w14:paraId="4E2F67EE" w14:textId="77777777" w:rsidTr="00804554">
        <w:trPr>
          <w:cantSplit/>
          <w:trHeight w:val="111"/>
        </w:trPr>
        <w:tc>
          <w:tcPr>
            <w:tcW w:w="1890" w:type="dxa"/>
            <w:tcBorders>
              <w:top w:val="single" w:sz="6" w:space="0" w:color="auto"/>
              <w:left w:val="single" w:sz="6" w:space="0" w:color="auto"/>
              <w:bottom w:val="single" w:sz="6" w:space="0" w:color="auto"/>
              <w:right w:val="nil"/>
            </w:tcBorders>
          </w:tcPr>
          <w:p w14:paraId="37D568D2"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rPr>
              <w:t>PDL:</w:t>
            </w:r>
          </w:p>
        </w:tc>
        <w:tc>
          <w:tcPr>
            <w:tcW w:w="1818" w:type="dxa"/>
            <w:tcBorders>
              <w:top w:val="single" w:sz="6" w:space="0" w:color="auto"/>
              <w:left w:val="single" w:sz="6" w:space="0" w:color="auto"/>
              <w:bottom w:val="single" w:sz="6" w:space="0" w:color="auto"/>
              <w:right w:val="nil"/>
            </w:tcBorders>
          </w:tcPr>
          <w:p w14:paraId="112324FF"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HEART RATE:</w:t>
            </w:r>
          </w:p>
        </w:tc>
        <w:tc>
          <w:tcPr>
            <w:tcW w:w="2862" w:type="dxa"/>
            <w:tcBorders>
              <w:top w:val="single" w:sz="6" w:space="0" w:color="auto"/>
              <w:left w:val="single" w:sz="6" w:space="0" w:color="auto"/>
              <w:bottom w:val="single" w:sz="6" w:space="0" w:color="auto"/>
              <w:right w:val="single" w:sz="6" w:space="0" w:color="auto"/>
            </w:tcBorders>
          </w:tcPr>
          <w:p w14:paraId="0C4F02E9" w14:textId="77777777" w:rsidR="0047603D" w:rsidRPr="00640EB4" w:rsidRDefault="0047603D" w:rsidP="0047603D">
            <w:pPr>
              <w:rPr>
                <w:rFonts w:ascii="Times New Roman" w:hAnsi="Times New Roman"/>
                <w:b/>
                <w:bCs/>
                <w:sz w:val="22"/>
                <w:szCs w:val="22"/>
              </w:rPr>
            </w:pPr>
            <w:r w:rsidRPr="00640EB4">
              <w:rPr>
                <w:rFonts w:ascii="Times New Roman" w:hAnsi="Times New Roman"/>
                <w:b/>
                <w:bCs/>
                <w:sz w:val="22"/>
                <w:szCs w:val="22"/>
              </w:rPr>
              <w:t>ENERGY EXPENDITURE</w:t>
            </w:r>
          </w:p>
        </w:tc>
      </w:tr>
      <w:tr w:rsidR="0047603D" w:rsidRPr="00640EB4" w14:paraId="73613BF0" w14:textId="77777777" w:rsidTr="00804554">
        <w:trPr>
          <w:cantSplit/>
          <w:trHeight w:val="210"/>
        </w:trPr>
        <w:tc>
          <w:tcPr>
            <w:tcW w:w="1890" w:type="dxa"/>
            <w:tcBorders>
              <w:top w:val="single" w:sz="6" w:space="0" w:color="auto"/>
              <w:left w:val="single" w:sz="6" w:space="0" w:color="auto"/>
              <w:bottom w:val="nil"/>
              <w:right w:val="nil"/>
            </w:tcBorders>
          </w:tcPr>
          <w:p w14:paraId="0BB2F3A6"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SEDENTARY</w:t>
            </w:r>
          </w:p>
        </w:tc>
        <w:tc>
          <w:tcPr>
            <w:tcW w:w="1818" w:type="dxa"/>
            <w:tcBorders>
              <w:top w:val="single" w:sz="6" w:space="0" w:color="auto"/>
              <w:left w:val="single" w:sz="6" w:space="0" w:color="auto"/>
              <w:bottom w:val="nil"/>
              <w:right w:val="nil"/>
            </w:tcBorders>
          </w:tcPr>
          <w:p w14:paraId="6B39E724"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70 – 80</w:t>
            </w:r>
          </w:p>
        </w:tc>
        <w:tc>
          <w:tcPr>
            <w:tcW w:w="2862" w:type="dxa"/>
            <w:tcBorders>
              <w:top w:val="single" w:sz="6" w:space="0" w:color="auto"/>
              <w:left w:val="single" w:sz="6" w:space="0" w:color="auto"/>
              <w:bottom w:val="nil"/>
              <w:right w:val="single" w:sz="6" w:space="0" w:color="auto"/>
            </w:tcBorders>
          </w:tcPr>
          <w:p w14:paraId="276546FE"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1.5-2.1 METS</w:t>
            </w:r>
          </w:p>
        </w:tc>
      </w:tr>
      <w:tr w:rsidR="0047603D" w:rsidRPr="00640EB4" w14:paraId="67B44A48" w14:textId="77777777" w:rsidTr="00804554">
        <w:trPr>
          <w:cantSplit/>
          <w:trHeight w:val="237"/>
        </w:trPr>
        <w:tc>
          <w:tcPr>
            <w:tcW w:w="1890" w:type="dxa"/>
            <w:tcBorders>
              <w:top w:val="single" w:sz="6" w:space="0" w:color="auto"/>
              <w:left w:val="single" w:sz="6" w:space="0" w:color="auto"/>
              <w:bottom w:val="single" w:sz="6" w:space="0" w:color="auto"/>
              <w:right w:val="nil"/>
            </w:tcBorders>
          </w:tcPr>
          <w:p w14:paraId="744552D5"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LIGHT</w:t>
            </w:r>
          </w:p>
        </w:tc>
        <w:tc>
          <w:tcPr>
            <w:tcW w:w="1818" w:type="dxa"/>
            <w:tcBorders>
              <w:top w:val="single" w:sz="6" w:space="0" w:color="auto"/>
              <w:left w:val="single" w:sz="6" w:space="0" w:color="auto"/>
              <w:bottom w:val="single" w:sz="6" w:space="0" w:color="auto"/>
              <w:right w:val="nil"/>
            </w:tcBorders>
          </w:tcPr>
          <w:p w14:paraId="22879DE8"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81 – 90</w:t>
            </w:r>
          </w:p>
        </w:tc>
        <w:tc>
          <w:tcPr>
            <w:tcW w:w="2862" w:type="dxa"/>
            <w:tcBorders>
              <w:top w:val="single" w:sz="6" w:space="0" w:color="auto"/>
              <w:left w:val="single" w:sz="6" w:space="0" w:color="auto"/>
              <w:bottom w:val="single" w:sz="6" w:space="0" w:color="auto"/>
              <w:right w:val="single" w:sz="6" w:space="0" w:color="auto"/>
            </w:tcBorders>
          </w:tcPr>
          <w:p w14:paraId="47C18FBE"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2.2-3.5 METS</w:t>
            </w:r>
          </w:p>
        </w:tc>
      </w:tr>
      <w:tr w:rsidR="0047603D" w:rsidRPr="00640EB4" w14:paraId="3BCEE5E5" w14:textId="77777777" w:rsidTr="00804554">
        <w:trPr>
          <w:cantSplit/>
          <w:trHeight w:val="165"/>
        </w:trPr>
        <w:tc>
          <w:tcPr>
            <w:tcW w:w="1890" w:type="dxa"/>
            <w:tcBorders>
              <w:top w:val="single" w:sz="6" w:space="0" w:color="auto"/>
              <w:left w:val="single" w:sz="6" w:space="0" w:color="auto"/>
              <w:bottom w:val="single" w:sz="6" w:space="0" w:color="auto"/>
              <w:right w:val="nil"/>
            </w:tcBorders>
          </w:tcPr>
          <w:p w14:paraId="0A929955"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lastRenderedPageBreak/>
              <w:t>MEDIUM</w:t>
            </w:r>
          </w:p>
        </w:tc>
        <w:tc>
          <w:tcPr>
            <w:tcW w:w="1818" w:type="dxa"/>
            <w:tcBorders>
              <w:top w:val="single" w:sz="6" w:space="0" w:color="auto"/>
              <w:left w:val="single" w:sz="6" w:space="0" w:color="auto"/>
              <w:bottom w:val="single" w:sz="6" w:space="0" w:color="auto"/>
              <w:right w:val="nil"/>
            </w:tcBorders>
          </w:tcPr>
          <w:p w14:paraId="3510F7F2"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91 – 110</w:t>
            </w:r>
          </w:p>
        </w:tc>
        <w:tc>
          <w:tcPr>
            <w:tcW w:w="2862" w:type="dxa"/>
            <w:tcBorders>
              <w:top w:val="single" w:sz="6" w:space="0" w:color="auto"/>
              <w:left w:val="single" w:sz="6" w:space="0" w:color="auto"/>
              <w:bottom w:val="single" w:sz="6" w:space="0" w:color="auto"/>
              <w:right w:val="single" w:sz="6" w:space="0" w:color="auto"/>
            </w:tcBorders>
          </w:tcPr>
          <w:p w14:paraId="6704BCE1"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3.6-5.5 METS</w:t>
            </w:r>
          </w:p>
        </w:tc>
      </w:tr>
      <w:tr w:rsidR="0047603D" w:rsidRPr="00640EB4" w14:paraId="6B9B227B" w14:textId="77777777" w:rsidTr="00804554">
        <w:trPr>
          <w:cantSplit/>
          <w:trHeight w:val="192"/>
        </w:trPr>
        <w:tc>
          <w:tcPr>
            <w:tcW w:w="1890" w:type="dxa"/>
            <w:tcBorders>
              <w:top w:val="single" w:sz="6" w:space="0" w:color="auto"/>
              <w:left w:val="single" w:sz="6" w:space="0" w:color="auto"/>
              <w:bottom w:val="single" w:sz="6" w:space="0" w:color="auto"/>
              <w:right w:val="nil"/>
            </w:tcBorders>
          </w:tcPr>
          <w:p w14:paraId="0B565A16"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HEAVY</w:t>
            </w:r>
          </w:p>
        </w:tc>
        <w:tc>
          <w:tcPr>
            <w:tcW w:w="1818" w:type="dxa"/>
            <w:tcBorders>
              <w:top w:val="single" w:sz="6" w:space="0" w:color="auto"/>
              <w:left w:val="single" w:sz="6" w:space="0" w:color="auto"/>
              <w:bottom w:val="single" w:sz="6" w:space="0" w:color="auto"/>
              <w:right w:val="nil"/>
            </w:tcBorders>
          </w:tcPr>
          <w:p w14:paraId="0ACAB3F2"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111- 130</w:t>
            </w:r>
          </w:p>
        </w:tc>
        <w:tc>
          <w:tcPr>
            <w:tcW w:w="2862" w:type="dxa"/>
            <w:tcBorders>
              <w:top w:val="single" w:sz="6" w:space="0" w:color="auto"/>
              <w:left w:val="single" w:sz="6" w:space="0" w:color="auto"/>
              <w:bottom w:val="single" w:sz="6" w:space="0" w:color="auto"/>
              <w:right w:val="single" w:sz="6" w:space="0" w:color="auto"/>
            </w:tcBorders>
          </w:tcPr>
          <w:p w14:paraId="1D65F600"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5.6-7.5 METS</w:t>
            </w:r>
          </w:p>
        </w:tc>
      </w:tr>
      <w:tr w:rsidR="0047603D" w:rsidRPr="00640EB4" w14:paraId="091B0BF5" w14:textId="77777777" w:rsidTr="00804554">
        <w:trPr>
          <w:cantSplit/>
          <w:trHeight w:val="129"/>
        </w:trPr>
        <w:tc>
          <w:tcPr>
            <w:tcW w:w="1890" w:type="dxa"/>
            <w:tcBorders>
              <w:top w:val="single" w:sz="6" w:space="0" w:color="auto"/>
              <w:left w:val="single" w:sz="6" w:space="0" w:color="auto"/>
              <w:bottom w:val="single" w:sz="6" w:space="0" w:color="auto"/>
              <w:right w:val="nil"/>
            </w:tcBorders>
            <w:shd w:val="clear" w:color="auto" w:fill="FFFFFF"/>
          </w:tcPr>
          <w:p w14:paraId="3986C9A3"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VERY HEAVY</w:t>
            </w:r>
          </w:p>
        </w:tc>
        <w:tc>
          <w:tcPr>
            <w:tcW w:w="1818" w:type="dxa"/>
            <w:tcBorders>
              <w:top w:val="single" w:sz="6" w:space="0" w:color="auto"/>
              <w:left w:val="single" w:sz="6" w:space="0" w:color="auto"/>
              <w:bottom w:val="single" w:sz="6" w:space="0" w:color="auto"/>
              <w:right w:val="nil"/>
            </w:tcBorders>
            <w:shd w:val="clear" w:color="auto" w:fill="FFFFFF"/>
          </w:tcPr>
          <w:p w14:paraId="02F23CEC"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Over 130</w:t>
            </w:r>
          </w:p>
        </w:tc>
        <w:tc>
          <w:tcPr>
            <w:tcW w:w="2862" w:type="dxa"/>
            <w:tcBorders>
              <w:top w:val="single" w:sz="6" w:space="0" w:color="auto"/>
              <w:left w:val="single" w:sz="6" w:space="0" w:color="auto"/>
              <w:bottom w:val="single" w:sz="6" w:space="0" w:color="auto"/>
              <w:right w:val="single" w:sz="6" w:space="0" w:color="auto"/>
            </w:tcBorders>
            <w:shd w:val="clear" w:color="auto" w:fill="FFFFFF"/>
          </w:tcPr>
          <w:p w14:paraId="2217E0E2" w14:textId="77777777" w:rsidR="0047603D" w:rsidRPr="00640EB4" w:rsidRDefault="0047603D" w:rsidP="0047603D">
            <w:pPr>
              <w:rPr>
                <w:rFonts w:ascii="Times New Roman" w:hAnsi="Times New Roman"/>
                <w:sz w:val="22"/>
                <w:szCs w:val="22"/>
              </w:rPr>
            </w:pPr>
            <w:r w:rsidRPr="00640EB4">
              <w:rPr>
                <w:rFonts w:ascii="Times New Roman" w:hAnsi="Times New Roman"/>
                <w:sz w:val="22"/>
                <w:szCs w:val="22"/>
              </w:rPr>
              <w:t>Over 7.5 METS</w:t>
            </w:r>
          </w:p>
        </w:tc>
      </w:tr>
    </w:tbl>
    <w:p w14:paraId="6DA675EA" w14:textId="77777777" w:rsidR="0047603D" w:rsidRPr="00640EB4" w:rsidRDefault="0047603D" w:rsidP="0047603D">
      <w:pPr>
        <w:rPr>
          <w:rFonts w:ascii="Times New Roman" w:hAnsi="Times New Roman"/>
          <w:sz w:val="22"/>
          <w:szCs w:val="22"/>
        </w:rPr>
      </w:pPr>
    </w:p>
    <w:p w14:paraId="26068FE4" w14:textId="77777777" w:rsidR="0047603D" w:rsidRPr="00640EB4" w:rsidRDefault="009F538F" w:rsidP="001C5076">
      <w:pPr>
        <w:tabs>
          <w:tab w:val="left" w:pos="540"/>
          <w:tab w:val="left" w:pos="630"/>
        </w:tabs>
        <w:ind w:left="-180"/>
        <w:rPr>
          <w:rFonts w:ascii="Times New Roman" w:hAnsi="Times New Roman"/>
          <w:sz w:val="22"/>
          <w:szCs w:val="22"/>
        </w:rPr>
      </w:pPr>
      <w:r w:rsidRPr="00640EB4">
        <w:rPr>
          <w:rFonts w:ascii="Times New Roman" w:hAnsi="Times New Roman"/>
          <w:sz w:val="22"/>
          <w:szCs w:val="22"/>
        </w:rPr>
        <w:t xml:space="preserve">METS </w:t>
      </w:r>
      <w:r w:rsidR="0047603D" w:rsidRPr="00640EB4">
        <w:rPr>
          <w:rFonts w:ascii="Times New Roman" w:hAnsi="Times New Roman"/>
          <w:sz w:val="22"/>
          <w:szCs w:val="22"/>
        </w:rPr>
        <w:t>- Job demands can be expressed in METS, or metabolic equivalents, related to a person’s resting oxygen usage, and compared to the worker’s performance on a comparable aerobic capacity test.</w:t>
      </w:r>
    </w:p>
    <w:p w14:paraId="189E10DE" w14:textId="72AB158A" w:rsidR="006D769E" w:rsidRDefault="006D769E"/>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5ACC905E" w14:textId="77777777" w:rsidTr="001C5076">
        <w:trPr>
          <w:cantSplit/>
          <w:trHeight w:val="403"/>
        </w:trPr>
        <w:tc>
          <w:tcPr>
            <w:tcW w:w="9828" w:type="dxa"/>
            <w:shd w:val="clear" w:color="auto" w:fill="FFFFFF"/>
            <w:vAlign w:val="center"/>
          </w:tcPr>
          <w:p w14:paraId="54B264A9" w14:textId="320C301A" w:rsidR="0047603D" w:rsidRPr="00640EB4" w:rsidRDefault="0047603D" w:rsidP="00350F05">
            <w:pPr>
              <w:rPr>
                <w:rFonts w:ascii="Times New Roman" w:hAnsi="Times New Roman"/>
                <w:sz w:val="22"/>
                <w:szCs w:val="22"/>
              </w:rPr>
            </w:pPr>
            <w:r w:rsidRPr="00640EB4">
              <w:rPr>
                <w:rFonts w:ascii="Times New Roman" w:hAnsi="Times New Roman"/>
                <w:b/>
                <w:bCs/>
                <w:sz w:val="24"/>
                <w:szCs w:val="22"/>
              </w:rPr>
              <w:t>X</w:t>
            </w:r>
            <w:r w:rsidR="00031D87" w:rsidRPr="00640EB4">
              <w:rPr>
                <w:rFonts w:ascii="Times New Roman" w:hAnsi="Times New Roman"/>
                <w:b/>
                <w:bCs/>
                <w:sz w:val="24"/>
                <w:szCs w:val="22"/>
              </w:rPr>
              <w:t>I</w:t>
            </w:r>
            <w:r w:rsidR="00F33B8E" w:rsidRPr="00640EB4">
              <w:rPr>
                <w:rFonts w:ascii="Times New Roman" w:hAnsi="Times New Roman"/>
                <w:b/>
                <w:bCs/>
                <w:sz w:val="24"/>
                <w:szCs w:val="22"/>
              </w:rPr>
              <w:t>I</w:t>
            </w:r>
            <w:r w:rsidR="00302857">
              <w:rPr>
                <w:rFonts w:ascii="Times New Roman" w:hAnsi="Times New Roman"/>
                <w:b/>
                <w:bCs/>
                <w:sz w:val="24"/>
                <w:szCs w:val="22"/>
              </w:rPr>
              <w:t xml:space="preserve">. </w:t>
            </w:r>
            <w:r w:rsidRPr="00640EB4">
              <w:rPr>
                <w:rFonts w:ascii="Times New Roman" w:hAnsi="Times New Roman"/>
                <w:b/>
                <w:bCs/>
                <w:sz w:val="24"/>
                <w:szCs w:val="22"/>
              </w:rPr>
              <w:t>Validated Materials Handled and Weights (Lbs)</w:t>
            </w:r>
          </w:p>
        </w:tc>
      </w:tr>
    </w:tbl>
    <w:p w14:paraId="74CB5258" w14:textId="77777777" w:rsidR="00897367" w:rsidRDefault="00897367" w:rsidP="001C5076">
      <w:pPr>
        <w:ind w:left="-180"/>
        <w:rPr>
          <w:rFonts w:ascii="Times New Roman" w:hAnsi="Times New Roman"/>
          <w:sz w:val="22"/>
          <w:szCs w:val="22"/>
        </w:rPr>
      </w:pPr>
    </w:p>
    <w:p w14:paraId="3722DEE6" w14:textId="77777777" w:rsidR="0047603D" w:rsidRPr="00640EB4" w:rsidRDefault="0047603D" w:rsidP="001C5076">
      <w:pPr>
        <w:ind w:left="-180"/>
        <w:rPr>
          <w:rFonts w:ascii="Times New Roman" w:hAnsi="Times New Roman"/>
          <w:sz w:val="22"/>
          <w:szCs w:val="22"/>
        </w:rPr>
      </w:pPr>
      <w:r w:rsidRPr="00640EB4">
        <w:rPr>
          <w:rFonts w:ascii="Times New Roman" w:hAnsi="Times New Roman"/>
          <w:sz w:val="22"/>
          <w:szCs w:val="22"/>
        </w:rPr>
        <w:t xml:space="preserve">Material weights and handling forces have been accurately measured and determined to be representative of the type of materials and forces required to perform the essential duties of work performed by employees identified in this document. The primary physical demands observed and measured during this analysis included lifting, carrying, pushing, and pulling. </w:t>
      </w:r>
    </w:p>
    <w:p w14:paraId="4FCDEACE" w14:textId="77777777" w:rsidR="00B36866" w:rsidRPr="00640EB4" w:rsidRDefault="00B36866" w:rsidP="0047603D">
      <w:pPr>
        <w:rPr>
          <w:rFonts w:ascii="Times New Roman" w:hAnsi="Times New Roman"/>
          <w:sz w:val="22"/>
          <w:szCs w:val="22"/>
        </w:rPr>
      </w:pPr>
    </w:p>
    <w:tbl>
      <w:tblPr>
        <w:tblW w:w="9833" w:type="dxa"/>
        <w:tblInd w:w="-185" w:type="dxa"/>
        <w:tblBorders>
          <w:top w:val="single" w:sz="4" w:space="0" w:color="auto"/>
          <w:left w:val="single" w:sz="4" w:space="0" w:color="auto"/>
          <w:bottom w:val="single" w:sz="4" w:space="0" w:color="auto"/>
          <w:right w:val="single" w:sz="4" w:space="0" w:color="auto"/>
          <w:insideH w:val="single" w:sz="4" w:space="0" w:color="auto"/>
        </w:tblBorders>
        <w:tblLook w:val="00A0" w:firstRow="1" w:lastRow="0" w:firstColumn="1" w:lastColumn="0" w:noHBand="0" w:noVBand="0"/>
      </w:tblPr>
      <w:tblGrid>
        <w:gridCol w:w="900"/>
        <w:gridCol w:w="5760"/>
        <w:gridCol w:w="3173"/>
      </w:tblGrid>
      <w:tr w:rsidR="0047603D" w:rsidRPr="00640EB4" w14:paraId="63979529" w14:textId="77777777" w:rsidTr="002E721E">
        <w:trPr>
          <w:trHeight w:val="224"/>
        </w:trPr>
        <w:tc>
          <w:tcPr>
            <w:tcW w:w="900" w:type="dxa"/>
          </w:tcPr>
          <w:p w14:paraId="29B5C517" w14:textId="77777777" w:rsidR="0047603D" w:rsidRPr="00640EB4" w:rsidRDefault="0047603D" w:rsidP="0047603D">
            <w:pPr>
              <w:ind w:right="-46"/>
              <w:jc w:val="center"/>
              <w:rPr>
                <w:rFonts w:ascii="Times New Roman" w:hAnsi="Times New Roman"/>
                <w:b/>
                <w:bCs/>
                <w:sz w:val="22"/>
                <w:szCs w:val="22"/>
              </w:rPr>
            </w:pPr>
            <w:r w:rsidRPr="00640EB4">
              <w:rPr>
                <w:rFonts w:ascii="Times New Roman" w:hAnsi="Times New Roman"/>
                <w:b/>
                <w:bCs/>
                <w:sz w:val="22"/>
                <w:szCs w:val="22"/>
              </w:rPr>
              <w:t>No.</w:t>
            </w:r>
          </w:p>
        </w:tc>
        <w:tc>
          <w:tcPr>
            <w:tcW w:w="5760" w:type="dxa"/>
            <w:vAlign w:val="center"/>
          </w:tcPr>
          <w:p w14:paraId="3D56DE8B" w14:textId="77777777" w:rsidR="0047603D" w:rsidRPr="00640EB4" w:rsidRDefault="0047603D" w:rsidP="00EA085D">
            <w:pPr>
              <w:rPr>
                <w:rFonts w:ascii="Times New Roman" w:hAnsi="Times New Roman"/>
                <w:b/>
                <w:bCs/>
                <w:sz w:val="22"/>
                <w:szCs w:val="22"/>
              </w:rPr>
            </w:pPr>
            <w:r w:rsidRPr="00640EB4">
              <w:rPr>
                <w:rFonts w:ascii="Times New Roman" w:hAnsi="Times New Roman"/>
                <w:b/>
                <w:bCs/>
                <w:sz w:val="22"/>
                <w:szCs w:val="22"/>
              </w:rPr>
              <w:t>Description</w:t>
            </w:r>
          </w:p>
        </w:tc>
        <w:tc>
          <w:tcPr>
            <w:tcW w:w="3173" w:type="dxa"/>
            <w:vAlign w:val="center"/>
          </w:tcPr>
          <w:p w14:paraId="48A45682" w14:textId="77777777" w:rsidR="0047603D" w:rsidRPr="00640EB4" w:rsidRDefault="0047603D" w:rsidP="00EA085D">
            <w:pPr>
              <w:tabs>
                <w:tab w:val="right" w:pos="2445"/>
              </w:tabs>
              <w:jc w:val="center"/>
              <w:rPr>
                <w:rFonts w:ascii="Times New Roman" w:hAnsi="Times New Roman"/>
                <w:b/>
                <w:bCs/>
                <w:sz w:val="22"/>
                <w:szCs w:val="22"/>
              </w:rPr>
            </w:pPr>
            <w:r w:rsidRPr="00640EB4">
              <w:rPr>
                <w:rFonts w:ascii="Times New Roman" w:hAnsi="Times New Roman"/>
                <w:b/>
                <w:bCs/>
                <w:sz w:val="22"/>
                <w:szCs w:val="22"/>
              </w:rPr>
              <w:t>Weight in Lbs / Force in F-Lbs</w:t>
            </w:r>
          </w:p>
        </w:tc>
      </w:tr>
      <w:tr w:rsidR="00726BEE" w:rsidRPr="00640EB4" w14:paraId="517126C3" w14:textId="77777777" w:rsidTr="00457034">
        <w:trPr>
          <w:trHeight w:val="98"/>
        </w:trPr>
        <w:tc>
          <w:tcPr>
            <w:tcW w:w="900" w:type="dxa"/>
          </w:tcPr>
          <w:p w14:paraId="4C87152F"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75449173" w14:textId="77777777" w:rsidR="00726BEE" w:rsidRPr="00640EB4" w:rsidRDefault="00726BEE" w:rsidP="000F6A27">
            <w:pPr>
              <w:rPr>
                <w:rFonts w:ascii="Times New Roman" w:hAnsi="Times New Roman"/>
                <w:sz w:val="22"/>
                <w:szCs w:val="22"/>
              </w:rPr>
            </w:pPr>
            <w:r>
              <w:rPr>
                <w:rFonts w:ascii="Times New Roman" w:hAnsi="Times New Roman"/>
                <w:sz w:val="22"/>
                <w:szCs w:val="22"/>
              </w:rPr>
              <w:t>Air Hammer</w:t>
            </w:r>
          </w:p>
        </w:tc>
        <w:tc>
          <w:tcPr>
            <w:tcW w:w="3173" w:type="dxa"/>
            <w:vAlign w:val="center"/>
          </w:tcPr>
          <w:p w14:paraId="628CDFC3" w14:textId="77777777" w:rsidR="00726BEE" w:rsidRPr="00640EB4" w:rsidRDefault="00726BEE" w:rsidP="000F6A27">
            <w:pPr>
              <w:tabs>
                <w:tab w:val="left" w:pos="3687"/>
              </w:tabs>
              <w:ind w:right="-18"/>
              <w:jc w:val="center"/>
              <w:rPr>
                <w:rFonts w:ascii="Times New Roman" w:hAnsi="Times New Roman"/>
                <w:sz w:val="22"/>
                <w:szCs w:val="22"/>
              </w:rPr>
            </w:pPr>
            <w:r>
              <w:rPr>
                <w:rFonts w:ascii="Times New Roman" w:hAnsi="Times New Roman"/>
                <w:sz w:val="22"/>
                <w:szCs w:val="22"/>
              </w:rPr>
              <w:t>71-77 lbs</w:t>
            </w:r>
          </w:p>
        </w:tc>
      </w:tr>
      <w:tr w:rsidR="00726BEE" w:rsidRPr="00640EB4" w14:paraId="6162B3C1" w14:textId="77777777" w:rsidTr="00A8195D">
        <w:trPr>
          <w:trHeight w:val="188"/>
        </w:trPr>
        <w:tc>
          <w:tcPr>
            <w:tcW w:w="900" w:type="dxa"/>
          </w:tcPr>
          <w:p w14:paraId="7CE8E865"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0E285791" w14:textId="77777777" w:rsidR="00726BEE" w:rsidRPr="00640EB4" w:rsidRDefault="00726BEE" w:rsidP="000F6A27">
            <w:pPr>
              <w:rPr>
                <w:rFonts w:ascii="Times New Roman" w:hAnsi="Times New Roman"/>
                <w:sz w:val="22"/>
                <w:szCs w:val="22"/>
              </w:rPr>
            </w:pPr>
            <w:r>
              <w:rPr>
                <w:rFonts w:ascii="Times New Roman" w:hAnsi="Times New Roman"/>
                <w:sz w:val="22"/>
                <w:szCs w:val="22"/>
              </w:rPr>
              <w:t>Air Hose</w:t>
            </w:r>
          </w:p>
        </w:tc>
        <w:tc>
          <w:tcPr>
            <w:tcW w:w="3173" w:type="dxa"/>
            <w:vAlign w:val="center"/>
          </w:tcPr>
          <w:p w14:paraId="3CB4064E"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7 </w:t>
            </w:r>
            <w:r w:rsidRPr="00640EB4">
              <w:rPr>
                <w:rFonts w:ascii="Times New Roman" w:hAnsi="Times New Roman"/>
                <w:sz w:val="22"/>
                <w:szCs w:val="22"/>
              </w:rPr>
              <w:t>lbs</w:t>
            </w:r>
          </w:p>
        </w:tc>
      </w:tr>
      <w:tr w:rsidR="00726BEE" w:rsidRPr="00640EB4" w14:paraId="271523AB" w14:textId="77777777" w:rsidTr="00A8195D">
        <w:trPr>
          <w:trHeight w:val="188"/>
        </w:trPr>
        <w:tc>
          <w:tcPr>
            <w:tcW w:w="900" w:type="dxa"/>
          </w:tcPr>
          <w:p w14:paraId="2296CFA7"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0EA8F9A9" w14:textId="77777777" w:rsidR="00726BEE" w:rsidRPr="00640EB4" w:rsidRDefault="00726BEE" w:rsidP="000F6A27">
            <w:pPr>
              <w:rPr>
                <w:rFonts w:ascii="Times New Roman" w:hAnsi="Times New Roman"/>
                <w:sz w:val="22"/>
                <w:szCs w:val="22"/>
              </w:rPr>
            </w:pPr>
            <w:r>
              <w:rPr>
                <w:rFonts w:ascii="Times New Roman" w:hAnsi="Times New Roman"/>
                <w:sz w:val="22"/>
                <w:szCs w:val="22"/>
              </w:rPr>
              <w:t>Auger Bits</w:t>
            </w:r>
          </w:p>
        </w:tc>
        <w:tc>
          <w:tcPr>
            <w:tcW w:w="3173" w:type="dxa"/>
            <w:vAlign w:val="center"/>
          </w:tcPr>
          <w:p w14:paraId="037E8085"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43-73 lbs</w:t>
            </w:r>
          </w:p>
        </w:tc>
      </w:tr>
      <w:tr w:rsidR="00120042" w:rsidRPr="00640EB4" w14:paraId="7AF4B629" w14:textId="77777777" w:rsidTr="00457034">
        <w:trPr>
          <w:trHeight w:val="188"/>
        </w:trPr>
        <w:tc>
          <w:tcPr>
            <w:tcW w:w="900" w:type="dxa"/>
          </w:tcPr>
          <w:p w14:paraId="10B4D4D2" w14:textId="77777777" w:rsidR="00120042" w:rsidRPr="00640EB4" w:rsidRDefault="00120042" w:rsidP="00457034">
            <w:pPr>
              <w:numPr>
                <w:ilvl w:val="0"/>
                <w:numId w:val="2"/>
              </w:numPr>
              <w:jc w:val="center"/>
              <w:rPr>
                <w:rFonts w:ascii="Times New Roman" w:hAnsi="Times New Roman"/>
                <w:sz w:val="22"/>
                <w:szCs w:val="22"/>
              </w:rPr>
            </w:pPr>
          </w:p>
        </w:tc>
        <w:tc>
          <w:tcPr>
            <w:tcW w:w="5760" w:type="dxa"/>
            <w:vAlign w:val="center"/>
          </w:tcPr>
          <w:p w14:paraId="04552488" w14:textId="4B38CB00" w:rsidR="00120042" w:rsidRPr="00640EB4" w:rsidRDefault="00120042" w:rsidP="00457034">
            <w:pPr>
              <w:rPr>
                <w:rFonts w:ascii="Times New Roman" w:hAnsi="Times New Roman"/>
                <w:sz w:val="22"/>
                <w:szCs w:val="22"/>
              </w:rPr>
            </w:pPr>
            <w:r>
              <w:rPr>
                <w:rFonts w:ascii="Times New Roman" w:hAnsi="Times New Roman"/>
                <w:sz w:val="22"/>
                <w:szCs w:val="22"/>
              </w:rPr>
              <w:t>Case of Water</w:t>
            </w:r>
          </w:p>
        </w:tc>
        <w:tc>
          <w:tcPr>
            <w:tcW w:w="3173" w:type="dxa"/>
            <w:vAlign w:val="center"/>
          </w:tcPr>
          <w:p w14:paraId="51671746" w14:textId="0F9AC8B6" w:rsidR="00120042" w:rsidRPr="00640EB4" w:rsidRDefault="00120042" w:rsidP="00457034">
            <w:pPr>
              <w:jc w:val="center"/>
              <w:rPr>
                <w:rFonts w:ascii="Times New Roman" w:hAnsi="Times New Roman"/>
                <w:sz w:val="22"/>
                <w:szCs w:val="22"/>
              </w:rPr>
            </w:pPr>
            <w:r>
              <w:rPr>
                <w:rFonts w:ascii="Times New Roman" w:hAnsi="Times New Roman"/>
                <w:sz w:val="22"/>
                <w:szCs w:val="22"/>
              </w:rPr>
              <w:t>45</w:t>
            </w:r>
            <w:r>
              <w:rPr>
                <w:rFonts w:ascii="Times New Roman" w:hAnsi="Times New Roman"/>
                <w:sz w:val="22"/>
                <w:szCs w:val="22"/>
              </w:rPr>
              <w:t xml:space="preserve"> </w:t>
            </w:r>
            <w:r w:rsidRPr="00640EB4">
              <w:rPr>
                <w:rFonts w:ascii="Times New Roman" w:hAnsi="Times New Roman"/>
                <w:sz w:val="22"/>
                <w:szCs w:val="22"/>
              </w:rPr>
              <w:t>lbs</w:t>
            </w:r>
          </w:p>
        </w:tc>
      </w:tr>
      <w:tr w:rsidR="00726BEE" w:rsidRPr="00640EB4" w14:paraId="55C29AA7" w14:textId="77777777" w:rsidTr="00457034">
        <w:trPr>
          <w:trHeight w:val="188"/>
        </w:trPr>
        <w:tc>
          <w:tcPr>
            <w:tcW w:w="900" w:type="dxa"/>
          </w:tcPr>
          <w:p w14:paraId="7106172F"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11B44B88" w14:textId="77777777" w:rsidR="00726BEE" w:rsidRPr="00640EB4" w:rsidRDefault="00726BEE" w:rsidP="000F6A27">
            <w:pPr>
              <w:rPr>
                <w:rFonts w:ascii="Times New Roman" w:hAnsi="Times New Roman"/>
                <w:sz w:val="22"/>
                <w:szCs w:val="22"/>
              </w:rPr>
            </w:pPr>
            <w:r>
              <w:rPr>
                <w:rFonts w:ascii="Times New Roman" w:hAnsi="Times New Roman"/>
                <w:sz w:val="22"/>
                <w:szCs w:val="22"/>
              </w:rPr>
              <w:t>Drill Bits</w:t>
            </w:r>
          </w:p>
        </w:tc>
        <w:tc>
          <w:tcPr>
            <w:tcW w:w="3173" w:type="dxa"/>
            <w:vAlign w:val="center"/>
          </w:tcPr>
          <w:p w14:paraId="4CC251A2"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29 </w:t>
            </w:r>
            <w:r w:rsidRPr="00640EB4">
              <w:rPr>
                <w:rFonts w:ascii="Times New Roman" w:hAnsi="Times New Roman"/>
                <w:sz w:val="22"/>
                <w:szCs w:val="22"/>
              </w:rPr>
              <w:t>lbs</w:t>
            </w:r>
          </w:p>
        </w:tc>
      </w:tr>
      <w:tr w:rsidR="00726BEE" w:rsidRPr="00640EB4" w14:paraId="0C7DBE1E" w14:textId="77777777" w:rsidTr="00457034">
        <w:trPr>
          <w:trHeight w:val="188"/>
        </w:trPr>
        <w:tc>
          <w:tcPr>
            <w:tcW w:w="900" w:type="dxa"/>
          </w:tcPr>
          <w:p w14:paraId="25B3DA9A"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7FD608ED" w14:textId="77777777" w:rsidR="00726BEE" w:rsidRPr="00640EB4" w:rsidRDefault="00726BEE" w:rsidP="000F6A27">
            <w:pPr>
              <w:rPr>
                <w:rFonts w:ascii="Times New Roman" w:hAnsi="Times New Roman"/>
                <w:sz w:val="22"/>
                <w:szCs w:val="22"/>
              </w:rPr>
            </w:pPr>
            <w:r>
              <w:rPr>
                <w:rFonts w:ascii="Times New Roman" w:hAnsi="Times New Roman"/>
                <w:sz w:val="22"/>
                <w:szCs w:val="22"/>
              </w:rPr>
              <w:t>Electric Hammer</w:t>
            </w:r>
          </w:p>
        </w:tc>
        <w:tc>
          <w:tcPr>
            <w:tcW w:w="3173" w:type="dxa"/>
            <w:vAlign w:val="center"/>
          </w:tcPr>
          <w:p w14:paraId="51217B23"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97 lbs</w:t>
            </w:r>
          </w:p>
        </w:tc>
      </w:tr>
      <w:tr w:rsidR="00726BEE" w:rsidRPr="00640EB4" w14:paraId="33E45B23" w14:textId="77777777" w:rsidTr="00A8195D">
        <w:trPr>
          <w:trHeight w:val="188"/>
        </w:trPr>
        <w:tc>
          <w:tcPr>
            <w:tcW w:w="900" w:type="dxa"/>
          </w:tcPr>
          <w:p w14:paraId="4EF3348D"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6333F324" w14:textId="77777777" w:rsidR="00726BEE" w:rsidRPr="00640EB4" w:rsidRDefault="00726BEE" w:rsidP="000F6A27">
            <w:pPr>
              <w:rPr>
                <w:rFonts w:ascii="Times New Roman" w:hAnsi="Times New Roman"/>
                <w:sz w:val="22"/>
                <w:szCs w:val="22"/>
              </w:rPr>
            </w:pPr>
            <w:r>
              <w:rPr>
                <w:rFonts w:ascii="Times New Roman" w:hAnsi="Times New Roman"/>
                <w:sz w:val="22"/>
                <w:szCs w:val="22"/>
              </w:rPr>
              <w:t>Extension</w:t>
            </w:r>
          </w:p>
        </w:tc>
        <w:tc>
          <w:tcPr>
            <w:tcW w:w="3173" w:type="dxa"/>
            <w:vAlign w:val="center"/>
          </w:tcPr>
          <w:p w14:paraId="5B0397D3"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52-57 lbs</w:t>
            </w:r>
          </w:p>
        </w:tc>
      </w:tr>
      <w:tr w:rsidR="00726BEE" w:rsidRPr="00640EB4" w14:paraId="7E29FA33" w14:textId="77777777" w:rsidTr="002E721E">
        <w:trPr>
          <w:trHeight w:val="188"/>
        </w:trPr>
        <w:tc>
          <w:tcPr>
            <w:tcW w:w="900" w:type="dxa"/>
          </w:tcPr>
          <w:p w14:paraId="5A890D41"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56CE51A6" w14:textId="77777777" w:rsidR="00726BEE" w:rsidRPr="00640EB4" w:rsidRDefault="00726BEE" w:rsidP="000F6A27">
            <w:pPr>
              <w:rPr>
                <w:rFonts w:ascii="Times New Roman" w:hAnsi="Times New Roman"/>
                <w:sz w:val="22"/>
                <w:szCs w:val="22"/>
              </w:rPr>
            </w:pPr>
            <w:r>
              <w:rPr>
                <w:rFonts w:ascii="Times New Roman" w:hAnsi="Times New Roman"/>
                <w:sz w:val="22"/>
                <w:szCs w:val="22"/>
              </w:rPr>
              <w:t>Fork Bar</w:t>
            </w:r>
          </w:p>
        </w:tc>
        <w:tc>
          <w:tcPr>
            <w:tcW w:w="3173" w:type="dxa"/>
            <w:vAlign w:val="center"/>
          </w:tcPr>
          <w:p w14:paraId="441F41BE"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80 lbs</w:t>
            </w:r>
          </w:p>
        </w:tc>
      </w:tr>
      <w:tr w:rsidR="00726BEE" w:rsidRPr="00640EB4" w14:paraId="34E7260C" w14:textId="77777777" w:rsidTr="002E721E">
        <w:trPr>
          <w:trHeight w:val="188"/>
        </w:trPr>
        <w:tc>
          <w:tcPr>
            <w:tcW w:w="900" w:type="dxa"/>
          </w:tcPr>
          <w:p w14:paraId="2B70711D"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13B01F4F" w14:textId="77777777" w:rsidR="00726BEE" w:rsidRPr="00640EB4" w:rsidRDefault="00726BEE" w:rsidP="000F6A27">
            <w:pPr>
              <w:rPr>
                <w:rFonts w:ascii="Times New Roman" w:hAnsi="Times New Roman"/>
                <w:sz w:val="22"/>
                <w:szCs w:val="22"/>
              </w:rPr>
            </w:pPr>
            <w:r>
              <w:rPr>
                <w:rFonts w:ascii="Times New Roman" w:hAnsi="Times New Roman"/>
                <w:sz w:val="22"/>
                <w:szCs w:val="22"/>
              </w:rPr>
              <w:t>Hose</w:t>
            </w:r>
          </w:p>
        </w:tc>
        <w:tc>
          <w:tcPr>
            <w:tcW w:w="3173" w:type="dxa"/>
            <w:vAlign w:val="center"/>
          </w:tcPr>
          <w:p w14:paraId="66ADCEE5"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23-28 </w:t>
            </w:r>
            <w:r w:rsidRPr="00640EB4">
              <w:rPr>
                <w:rFonts w:ascii="Times New Roman" w:hAnsi="Times New Roman"/>
                <w:sz w:val="22"/>
                <w:szCs w:val="22"/>
              </w:rPr>
              <w:t>lbs</w:t>
            </w:r>
          </w:p>
        </w:tc>
      </w:tr>
      <w:tr w:rsidR="00726BEE" w:rsidRPr="00640EB4" w14:paraId="71B5F683" w14:textId="77777777" w:rsidTr="00457034">
        <w:trPr>
          <w:trHeight w:val="188"/>
        </w:trPr>
        <w:tc>
          <w:tcPr>
            <w:tcW w:w="900" w:type="dxa"/>
          </w:tcPr>
          <w:p w14:paraId="22AB61B1"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23CF9A25" w14:textId="77777777" w:rsidR="00726BEE" w:rsidRPr="00640EB4" w:rsidRDefault="00726BEE" w:rsidP="000F6A27">
            <w:pPr>
              <w:rPr>
                <w:rFonts w:ascii="Times New Roman" w:hAnsi="Times New Roman"/>
                <w:sz w:val="22"/>
                <w:szCs w:val="22"/>
              </w:rPr>
            </w:pPr>
            <w:r>
              <w:rPr>
                <w:rFonts w:ascii="Times New Roman" w:hAnsi="Times New Roman"/>
                <w:sz w:val="22"/>
                <w:szCs w:val="22"/>
              </w:rPr>
              <w:t>Hose</w:t>
            </w:r>
          </w:p>
        </w:tc>
        <w:tc>
          <w:tcPr>
            <w:tcW w:w="3173" w:type="dxa"/>
            <w:vAlign w:val="center"/>
          </w:tcPr>
          <w:p w14:paraId="6E5944EC"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46 lbs</w:t>
            </w:r>
          </w:p>
        </w:tc>
      </w:tr>
      <w:tr w:rsidR="00726BEE" w:rsidRPr="00640EB4" w14:paraId="64D2349F" w14:textId="77777777" w:rsidTr="00457034">
        <w:trPr>
          <w:trHeight w:val="188"/>
        </w:trPr>
        <w:tc>
          <w:tcPr>
            <w:tcW w:w="900" w:type="dxa"/>
          </w:tcPr>
          <w:p w14:paraId="6CBEE544"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726E4E45" w14:textId="77777777" w:rsidR="00726BEE" w:rsidRPr="00640EB4" w:rsidRDefault="00726BEE" w:rsidP="000F6A27">
            <w:pPr>
              <w:rPr>
                <w:rFonts w:ascii="Times New Roman" w:hAnsi="Times New Roman"/>
                <w:sz w:val="22"/>
                <w:szCs w:val="22"/>
              </w:rPr>
            </w:pPr>
            <w:r>
              <w:rPr>
                <w:rFonts w:ascii="Times New Roman" w:hAnsi="Times New Roman"/>
                <w:sz w:val="22"/>
                <w:szCs w:val="22"/>
              </w:rPr>
              <w:t>Manual Material Lift</w:t>
            </w:r>
          </w:p>
        </w:tc>
        <w:tc>
          <w:tcPr>
            <w:tcW w:w="3173" w:type="dxa"/>
            <w:vAlign w:val="center"/>
          </w:tcPr>
          <w:p w14:paraId="0CBDB4EA"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40-60 lbs</w:t>
            </w:r>
          </w:p>
        </w:tc>
      </w:tr>
      <w:tr w:rsidR="00726BEE" w:rsidRPr="00640EB4" w14:paraId="1D7C6995" w14:textId="77777777" w:rsidTr="00A8195D">
        <w:trPr>
          <w:trHeight w:val="188"/>
        </w:trPr>
        <w:tc>
          <w:tcPr>
            <w:tcW w:w="900" w:type="dxa"/>
          </w:tcPr>
          <w:p w14:paraId="6F3999C4"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0FCCE486" w14:textId="77777777" w:rsidR="00726BEE" w:rsidRPr="00640EB4" w:rsidRDefault="00726BEE" w:rsidP="000F6A27">
            <w:pPr>
              <w:rPr>
                <w:rFonts w:ascii="Times New Roman" w:hAnsi="Times New Roman"/>
                <w:sz w:val="22"/>
                <w:szCs w:val="22"/>
              </w:rPr>
            </w:pPr>
            <w:r>
              <w:rPr>
                <w:rFonts w:ascii="Times New Roman" w:hAnsi="Times New Roman"/>
                <w:sz w:val="22"/>
                <w:szCs w:val="22"/>
              </w:rPr>
              <w:t>Pole Saw</w:t>
            </w:r>
          </w:p>
        </w:tc>
        <w:tc>
          <w:tcPr>
            <w:tcW w:w="3173" w:type="dxa"/>
            <w:vAlign w:val="center"/>
          </w:tcPr>
          <w:p w14:paraId="4267A6F2"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15 </w:t>
            </w:r>
            <w:r w:rsidRPr="00640EB4">
              <w:rPr>
                <w:rFonts w:ascii="Times New Roman" w:hAnsi="Times New Roman"/>
                <w:sz w:val="22"/>
                <w:szCs w:val="22"/>
              </w:rPr>
              <w:t>lbs</w:t>
            </w:r>
          </w:p>
        </w:tc>
      </w:tr>
      <w:tr w:rsidR="00726BEE" w:rsidRPr="00640EB4" w14:paraId="72AA8890" w14:textId="77777777" w:rsidTr="00A8195D">
        <w:trPr>
          <w:trHeight w:val="188"/>
        </w:trPr>
        <w:tc>
          <w:tcPr>
            <w:tcW w:w="900" w:type="dxa"/>
          </w:tcPr>
          <w:p w14:paraId="48EB4089"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0417A595" w14:textId="77777777" w:rsidR="00726BEE" w:rsidRPr="00640EB4" w:rsidRDefault="00726BEE" w:rsidP="000F6A27">
            <w:pPr>
              <w:rPr>
                <w:rFonts w:ascii="Times New Roman" w:hAnsi="Times New Roman"/>
                <w:sz w:val="22"/>
                <w:szCs w:val="22"/>
              </w:rPr>
            </w:pPr>
            <w:r>
              <w:rPr>
                <w:rFonts w:ascii="Times New Roman" w:hAnsi="Times New Roman"/>
                <w:sz w:val="22"/>
                <w:szCs w:val="22"/>
              </w:rPr>
              <w:t>Propane Tanks</w:t>
            </w:r>
          </w:p>
        </w:tc>
        <w:tc>
          <w:tcPr>
            <w:tcW w:w="3173" w:type="dxa"/>
            <w:vAlign w:val="center"/>
          </w:tcPr>
          <w:p w14:paraId="1A38087E"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21-71 lbs</w:t>
            </w:r>
          </w:p>
        </w:tc>
      </w:tr>
      <w:tr w:rsidR="00726BEE" w:rsidRPr="00640EB4" w14:paraId="750EC28E" w14:textId="77777777" w:rsidTr="00457034">
        <w:trPr>
          <w:trHeight w:val="188"/>
        </w:trPr>
        <w:tc>
          <w:tcPr>
            <w:tcW w:w="900" w:type="dxa"/>
          </w:tcPr>
          <w:p w14:paraId="1345DE66"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7A7199B0" w14:textId="77777777" w:rsidR="00726BEE" w:rsidRPr="00640EB4" w:rsidRDefault="00726BEE" w:rsidP="000F6A27">
            <w:pPr>
              <w:rPr>
                <w:rFonts w:ascii="Times New Roman" w:hAnsi="Times New Roman"/>
                <w:sz w:val="22"/>
                <w:szCs w:val="22"/>
              </w:rPr>
            </w:pPr>
            <w:r>
              <w:rPr>
                <w:rFonts w:ascii="Times New Roman" w:hAnsi="Times New Roman"/>
                <w:sz w:val="22"/>
                <w:szCs w:val="22"/>
              </w:rPr>
              <w:t>Rivet Buster</w:t>
            </w:r>
          </w:p>
        </w:tc>
        <w:tc>
          <w:tcPr>
            <w:tcW w:w="3173" w:type="dxa"/>
            <w:vAlign w:val="center"/>
          </w:tcPr>
          <w:p w14:paraId="7321DC56"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36-38 lbs</w:t>
            </w:r>
          </w:p>
        </w:tc>
      </w:tr>
      <w:tr w:rsidR="00726BEE" w:rsidRPr="00640EB4" w14:paraId="7BA48F64" w14:textId="77777777" w:rsidTr="00457034">
        <w:trPr>
          <w:trHeight w:val="188"/>
        </w:trPr>
        <w:tc>
          <w:tcPr>
            <w:tcW w:w="900" w:type="dxa"/>
          </w:tcPr>
          <w:p w14:paraId="524AB067"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165E5223" w14:textId="77777777" w:rsidR="00726BEE" w:rsidRPr="00640EB4" w:rsidRDefault="00726BEE" w:rsidP="000F6A27">
            <w:pPr>
              <w:rPr>
                <w:rFonts w:ascii="Times New Roman" w:hAnsi="Times New Roman"/>
                <w:sz w:val="22"/>
                <w:szCs w:val="22"/>
              </w:rPr>
            </w:pPr>
            <w:r>
              <w:rPr>
                <w:rFonts w:ascii="Times New Roman" w:hAnsi="Times New Roman"/>
                <w:sz w:val="22"/>
                <w:szCs w:val="22"/>
              </w:rPr>
              <w:t>Rock Drill</w:t>
            </w:r>
          </w:p>
        </w:tc>
        <w:tc>
          <w:tcPr>
            <w:tcW w:w="3173" w:type="dxa"/>
            <w:vAlign w:val="center"/>
          </w:tcPr>
          <w:p w14:paraId="3B81BFB6"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25 </w:t>
            </w:r>
            <w:r w:rsidRPr="00640EB4">
              <w:rPr>
                <w:rFonts w:ascii="Times New Roman" w:hAnsi="Times New Roman"/>
                <w:sz w:val="22"/>
                <w:szCs w:val="22"/>
              </w:rPr>
              <w:t>lbs</w:t>
            </w:r>
          </w:p>
        </w:tc>
      </w:tr>
      <w:tr w:rsidR="00726BEE" w:rsidRPr="00640EB4" w14:paraId="5FC252D7" w14:textId="77777777" w:rsidTr="00457034">
        <w:trPr>
          <w:trHeight w:val="188"/>
        </w:trPr>
        <w:tc>
          <w:tcPr>
            <w:tcW w:w="900" w:type="dxa"/>
          </w:tcPr>
          <w:p w14:paraId="731DED34"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5E21EA16" w14:textId="77777777" w:rsidR="00726BEE" w:rsidRPr="00640EB4" w:rsidRDefault="00726BEE" w:rsidP="000F6A27">
            <w:pPr>
              <w:rPr>
                <w:rFonts w:ascii="Times New Roman" w:hAnsi="Times New Roman"/>
                <w:sz w:val="22"/>
                <w:szCs w:val="22"/>
              </w:rPr>
            </w:pPr>
            <w:r>
              <w:rPr>
                <w:rFonts w:ascii="Times New Roman" w:hAnsi="Times New Roman"/>
                <w:sz w:val="22"/>
                <w:szCs w:val="22"/>
              </w:rPr>
              <w:t>Roller Extension</w:t>
            </w:r>
          </w:p>
        </w:tc>
        <w:tc>
          <w:tcPr>
            <w:tcW w:w="3173" w:type="dxa"/>
            <w:vAlign w:val="center"/>
          </w:tcPr>
          <w:p w14:paraId="561E341E"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56 lbs</w:t>
            </w:r>
          </w:p>
        </w:tc>
      </w:tr>
      <w:tr w:rsidR="00726BEE" w:rsidRPr="00640EB4" w14:paraId="45D01DDA" w14:textId="77777777" w:rsidTr="00A8195D">
        <w:trPr>
          <w:trHeight w:val="188"/>
        </w:trPr>
        <w:tc>
          <w:tcPr>
            <w:tcW w:w="900" w:type="dxa"/>
          </w:tcPr>
          <w:p w14:paraId="3CF0EA2E"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0154CC05" w14:textId="77777777" w:rsidR="00726BEE" w:rsidRPr="00640EB4" w:rsidRDefault="00726BEE" w:rsidP="000F6A27">
            <w:pPr>
              <w:rPr>
                <w:rFonts w:ascii="Times New Roman" w:hAnsi="Times New Roman"/>
                <w:sz w:val="22"/>
                <w:szCs w:val="22"/>
              </w:rPr>
            </w:pPr>
            <w:r>
              <w:rPr>
                <w:rFonts w:ascii="Times New Roman" w:hAnsi="Times New Roman"/>
                <w:sz w:val="22"/>
                <w:szCs w:val="22"/>
              </w:rPr>
              <w:t>Saw</w:t>
            </w:r>
          </w:p>
        </w:tc>
        <w:tc>
          <w:tcPr>
            <w:tcW w:w="3173" w:type="dxa"/>
            <w:vAlign w:val="center"/>
          </w:tcPr>
          <w:p w14:paraId="2D237F1C"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24 </w:t>
            </w:r>
            <w:r w:rsidRPr="00640EB4">
              <w:rPr>
                <w:rFonts w:ascii="Times New Roman" w:hAnsi="Times New Roman"/>
                <w:sz w:val="22"/>
                <w:szCs w:val="22"/>
              </w:rPr>
              <w:t>lbs</w:t>
            </w:r>
          </w:p>
        </w:tc>
      </w:tr>
      <w:tr w:rsidR="00726BEE" w:rsidRPr="00640EB4" w14:paraId="0F9989B8" w14:textId="77777777" w:rsidTr="00A8195D">
        <w:trPr>
          <w:trHeight w:val="98"/>
        </w:trPr>
        <w:tc>
          <w:tcPr>
            <w:tcW w:w="900" w:type="dxa"/>
          </w:tcPr>
          <w:p w14:paraId="5C1620E1"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57F83074" w14:textId="77777777" w:rsidR="00726BEE" w:rsidRPr="00640EB4" w:rsidRDefault="00726BEE" w:rsidP="000F6A27">
            <w:pPr>
              <w:rPr>
                <w:rFonts w:ascii="Times New Roman" w:hAnsi="Times New Roman"/>
                <w:sz w:val="22"/>
                <w:szCs w:val="22"/>
              </w:rPr>
            </w:pPr>
            <w:r>
              <w:rPr>
                <w:rFonts w:ascii="Times New Roman" w:hAnsi="Times New Roman"/>
                <w:sz w:val="22"/>
                <w:szCs w:val="22"/>
              </w:rPr>
              <w:t>Sub Pump</w:t>
            </w:r>
          </w:p>
        </w:tc>
        <w:tc>
          <w:tcPr>
            <w:tcW w:w="3173" w:type="dxa"/>
            <w:vAlign w:val="center"/>
          </w:tcPr>
          <w:p w14:paraId="6767AE60" w14:textId="77777777" w:rsidR="00726BEE" w:rsidRPr="00640EB4" w:rsidRDefault="00726BEE" w:rsidP="000F6A27">
            <w:pPr>
              <w:tabs>
                <w:tab w:val="left" w:pos="3687"/>
              </w:tabs>
              <w:ind w:right="-18"/>
              <w:jc w:val="center"/>
              <w:rPr>
                <w:rFonts w:ascii="Times New Roman" w:hAnsi="Times New Roman"/>
                <w:sz w:val="22"/>
                <w:szCs w:val="22"/>
              </w:rPr>
            </w:pPr>
            <w:r>
              <w:rPr>
                <w:rFonts w:ascii="Times New Roman" w:hAnsi="Times New Roman"/>
                <w:sz w:val="22"/>
                <w:szCs w:val="22"/>
              </w:rPr>
              <w:t>34 lbs</w:t>
            </w:r>
          </w:p>
        </w:tc>
      </w:tr>
      <w:tr w:rsidR="00726BEE" w:rsidRPr="00640EB4" w14:paraId="6704DD61" w14:textId="77777777" w:rsidTr="002E721E">
        <w:trPr>
          <w:trHeight w:val="188"/>
        </w:trPr>
        <w:tc>
          <w:tcPr>
            <w:tcW w:w="900" w:type="dxa"/>
          </w:tcPr>
          <w:p w14:paraId="10452074" w14:textId="77777777" w:rsidR="00726BEE" w:rsidRPr="00640EB4" w:rsidRDefault="00726BEE" w:rsidP="000F6A27">
            <w:pPr>
              <w:numPr>
                <w:ilvl w:val="0"/>
                <w:numId w:val="2"/>
              </w:numPr>
              <w:jc w:val="center"/>
              <w:rPr>
                <w:rFonts w:ascii="Times New Roman" w:hAnsi="Times New Roman"/>
                <w:sz w:val="22"/>
                <w:szCs w:val="22"/>
              </w:rPr>
            </w:pPr>
          </w:p>
        </w:tc>
        <w:tc>
          <w:tcPr>
            <w:tcW w:w="5760" w:type="dxa"/>
            <w:vAlign w:val="center"/>
          </w:tcPr>
          <w:p w14:paraId="46FAB5FE" w14:textId="77777777" w:rsidR="00726BEE" w:rsidRPr="00640EB4" w:rsidRDefault="00726BEE" w:rsidP="000F6A27">
            <w:pPr>
              <w:rPr>
                <w:rFonts w:ascii="Times New Roman" w:hAnsi="Times New Roman"/>
                <w:sz w:val="22"/>
                <w:szCs w:val="22"/>
              </w:rPr>
            </w:pPr>
            <w:r>
              <w:rPr>
                <w:rFonts w:ascii="Times New Roman" w:hAnsi="Times New Roman"/>
                <w:sz w:val="22"/>
                <w:szCs w:val="22"/>
              </w:rPr>
              <w:t>Welding Plate</w:t>
            </w:r>
          </w:p>
        </w:tc>
        <w:tc>
          <w:tcPr>
            <w:tcW w:w="3173" w:type="dxa"/>
            <w:vAlign w:val="center"/>
          </w:tcPr>
          <w:p w14:paraId="1B249F6D" w14:textId="77777777" w:rsidR="00726BEE" w:rsidRPr="00640EB4" w:rsidRDefault="00726BEE" w:rsidP="000F6A27">
            <w:pPr>
              <w:jc w:val="center"/>
              <w:rPr>
                <w:rFonts w:ascii="Times New Roman" w:hAnsi="Times New Roman"/>
                <w:sz w:val="22"/>
                <w:szCs w:val="22"/>
              </w:rPr>
            </w:pPr>
            <w:r>
              <w:rPr>
                <w:rFonts w:ascii="Times New Roman" w:hAnsi="Times New Roman"/>
                <w:sz w:val="22"/>
                <w:szCs w:val="22"/>
              </w:rPr>
              <w:t xml:space="preserve">13 </w:t>
            </w:r>
            <w:r w:rsidRPr="00640EB4">
              <w:rPr>
                <w:rFonts w:ascii="Times New Roman" w:hAnsi="Times New Roman"/>
                <w:sz w:val="22"/>
                <w:szCs w:val="22"/>
              </w:rPr>
              <w:t>lbs</w:t>
            </w:r>
          </w:p>
        </w:tc>
      </w:tr>
      <w:tr w:rsidR="00797BA8" w:rsidRPr="00640EB4" w14:paraId="79F75D3C" w14:textId="77777777" w:rsidTr="00457034">
        <w:trPr>
          <w:trHeight w:val="98"/>
        </w:trPr>
        <w:tc>
          <w:tcPr>
            <w:tcW w:w="900" w:type="dxa"/>
          </w:tcPr>
          <w:p w14:paraId="125DFB9A" w14:textId="77777777" w:rsidR="00797BA8" w:rsidRPr="00640EB4" w:rsidRDefault="00797BA8" w:rsidP="00457034">
            <w:pPr>
              <w:numPr>
                <w:ilvl w:val="0"/>
                <w:numId w:val="2"/>
              </w:numPr>
              <w:jc w:val="center"/>
              <w:rPr>
                <w:rFonts w:ascii="Times New Roman" w:hAnsi="Times New Roman"/>
                <w:sz w:val="22"/>
                <w:szCs w:val="22"/>
              </w:rPr>
            </w:pPr>
          </w:p>
        </w:tc>
        <w:tc>
          <w:tcPr>
            <w:tcW w:w="5760" w:type="dxa"/>
            <w:vAlign w:val="center"/>
          </w:tcPr>
          <w:p w14:paraId="3A8A0050" w14:textId="77777777" w:rsidR="00797BA8" w:rsidRPr="00640EB4" w:rsidRDefault="00797BA8" w:rsidP="00457034">
            <w:pPr>
              <w:rPr>
                <w:rFonts w:ascii="Times New Roman" w:hAnsi="Times New Roman"/>
                <w:sz w:val="22"/>
                <w:szCs w:val="22"/>
              </w:rPr>
            </w:pPr>
            <w:r>
              <w:rPr>
                <w:rFonts w:ascii="Times New Roman" w:hAnsi="Times New Roman"/>
                <w:sz w:val="22"/>
                <w:szCs w:val="22"/>
              </w:rPr>
              <w:t>Push/Pull: Connex Doors</w:t>
            </w:r>
          </w:p>
        </w:tc>
        <w:tc>
          <w:tcPr>
            <w:tcW w:w="3173" w:type="dxa"/>
            <w:vAlign w:val="center"/>
          </w:tcPr>
          <w:p w14:paraId="5B3ACDD5" w14:textId="77777777" w:rsidR="00797BA8" w:rsidRPr="00640EB4" w:rsidRDefault="00797BA8" w:rsidP="00457034">
            <w:pPr>
              <w:tabs>
                <w:tab w:val="left" w:pos="3687"/>
              </w:tabs>
              <w:ind w:right="-18"/>
              <w:jc w:val="center"/>
              <w:rPr>
                <w:rFonts w:ascii="Times New Roman" w:hAnsi="Times New Roman"/>
                <w:sz w:val="22"/>
                <w:szCs w:val="22"/>
              </w:rPr>
            </w:pPr>
            <w:r>
              <w:rPr>
                <w:rFonts w:ascii="Times New Roman" w:hAnsi="Times New Roman"/>
                <w:sz w:val="22"/>
                <w:szCs w:val="22"/>
              </w:rPr>
              <w:t>20-30 F-lbs</w:t>
            </w:r>
          </w:p>
        </w:tc>
      </w:tr>
      <w:tr w:rsidR="000F6A27" w:rsidRPr="00640EB4" w14:paraId="71CAEE1C" w14:textId="77777777" w:rsidTr="00457034">
        <w:trPr>
          <w:trHeight w:val="98"/>
        </w:trPr>
        <w:tc>
          <w:tcPr>
            <w:tcW w:w="900" w:type="dxa"/>
          </w:tcPr>
          <w:p w14:paraId="6A9CAD36" w14:textId="77777777" w:rsidR="000F6A27" w:rsidRPr="00640EB4" w:rsidRDefault="000F6A27" w:rsidP="000F6A27">
            <w:pPr>
              <w:numPr>
                <w:ilvl w:val="0"/>
                <w:numId w:val="2"/>
              </w:numPr>
              <w:jc w:val="center"/>
              <w:rPr>
                <w:rFonts w:ascii="Times New Roman" w:hAnsi="Times New Roman"/>
                <w:sz w:val="22"/>
                <w:szCs w:val="22"/>
              </w:rPr>
            </w:pPr>
          </w:p>
        </w:tc>
        <w:tc>
          <w:tcPr>
            <w:tcW w:w="5760" w:type="dxa"/>
            <w:vAlign w:val="center"/>
          </w:tcPr>
          <w:p w14:paraId="17ADE85B" w14:textId="62BCD426" w:rsidR="000F6A27" w:rsidRPr="00640EB4" w:rsidRDefault="000F6A27" w:rsidP="000F6A27">
            <w:pPr>
              <w:rPr>
                <w:rFonts w:ascii="Times New Roman" w:hAnsi="Times New Roman"/>
                <w:sz w:val="22"/>
                <w:szCs w:val="22"/>
              </w:rPr>
            </w:pPr>
            <w:r>
              <w:rPr>
                <w:rFonts w:ascii="Times New Roman" w:hAnsi="Times New Roman"/>
                <w:sz w:val="22"/>
                <w:szCs w:val="22"/>
              </w:rPr>
              <w:t xml:space="preserve">Push/Pull: </w:t>
            </w:r>
            <w:r w:rsidR="00797BA8">
              <w:rPr>
                <w:rFonts w:ascii="Times New Roman" w:hAnsi="Times New Roman"/>
                <w:sz w:val="22"/>
                <w:szCs w:val="22"/>
              </w:rPr>
              <w:t>Pallet Jacks/Material Lifts</w:t>
            </w:r>
          </w:p>
        </w:tc>
        <w:tc>
          <w:tcPr>
            <w:tcW w:w="3173" w:type="dxa"/>
            <w:vAlign w:val="center"/>
          </w:tcPr>
          <w:p w14:paraId="05B7A894" w14:textId="475A5C16" w:rsidR="000F6A27" w:rsidRPr="00640EB4" w:rsidRDefault="00797BA8" w:rsidP="000F6A27">
            <w:pPr>
              <w:tabs>
                <w:tab w:val="left" w:pos="3687"/>
              </w:tabs>
              <w:ind w:right="-18"/>
              <w:jc w:val="center"/>
              <w:rPr>
                <w:rFonts w:ascii="Times New Roman" w:hAnsi="Times New Roman"/>
                <w:sz w:val="22"/>
                <w:szCs w:val="22"/>
              </w:rPr>
            </w:pPr>
            <w:r>
              <w:rPr>
                <w:rFonts w:ascii="Times New Roman" w:hAnsi="Times New Roman"/>
                <w:sz w:val="22"/>
                <w:szCs w:val="22"/>
              </w:rPr>
              <w:t>20</w:t>
            </w:r>
            <w:r w:rsidR="00726BEE">
              <w:rPr>
                <w:rFonts w:ascii="Times New Roman" w:hAnsi="Times New Roman"/>
                <w:sz w:val="22"/>
                <w:szCs w:val="22"/>
              </w:rPr>
              <w:t>-</w:t>
            </w:r>
            <w:r>
              <w:rPr>
                <w:rFonts w:ascii="Times New Roman" w:hAnsi="Times New Roman"/>
                <w:sz w:val="22"/>
                <w:szCs w:val="22"/>
              </w:rPr>
              <w:t>45</w:t>
            </w:r>
            <w:r w:rsidR="00726BEE">
              <w:rPr>
                <w:rFonts w:ascii="Times New Roman" w:hAnsi="Times New Roman"/>
                <w:sz w:val="22"/>
                <w:szCs w:val="22"/>
              </w:rPr>
              <w:t xml:space="preserve"> F-lbs</w:t>
            </w:r>
          </w:p>
        </w:tc>
      </w:tr>
    </w:tbl>
    <w:p w14:paraId="1D698CDB" w14:textId="77777777" w:rsidR="0047603D" w:rsidRPr="00640EB4"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CellMar>
          <w:left w:w="100" w:type="dxa"/>
          <w:right w:w="100" w:type="dxa"/>
        </w:tblCellMar>
        <w:tblLook w:val="0000" w:firstRow="0" w:lastRow="0" w:firstColumn="0" w:lastColumn="0" w:noHBand="0" w:noVBand="0"/>
      </w:tblPr>
      <w:tblGrid>
        <w:gridCol w:w="9828"/>
      </w:tblGrid>
      <w:tr w:rsidR="00C67F5F" w:rsidRPr="00640EB4" w14:paraId="355C7EC3" w14:textId="77777777" w:rsidTr="001C5076">
        <w:trPr>
          <w:cantSplit/>
          <w:trHeight w:val="403"/>
        </w:trPr>
        <w:tc>
          <w:tcPr>
            <w:tcW w:w="9828" w:type="dxa"/>
            <w:shd w:val="clear" w:color="auto" w:fill="FFFFFF"/>
            <w:vAlign w:val="center"/>
          </w:tcPr>
          <w:p w14:paraId="754D665A" w14:textId="77777777" w:rsidR="00C67F5F" w:rsidRPr="00640EB4" w:rsidRDefault="00C67F5F" w:rsidP="00963F06">
            <w:pPr>
              <w:rPr>
                <w:rFonts w:ascii="Times New Roman" w:hAnsi="Times New Roman"/>
                <w:b/>
                <w:sz w:val="22"/>
                <w:szCs w:val="22"/>
              </w:rPr>
            </w:pPr>
            <w:r w:rsidRPr="00640EB4">
              <w:rPr>
                <w:rFonts w:ascii="Times New Roman" w:hAnsi="Times New Roman"/>
                <w:b/>
                <w:bCs/>
                <w:sz w:val="24"/>
                <w:szCs w:val="22"/>
              </w:rPr>
              <w:t>X</w:t>
            </w:r>
            <w:r w:rsidR="00031D87" w:rsidRPr="00640EB4">
              <w:rPr>
                <w:rFonts w:ascii="Times New Roman" w:hAnsi="Times New Roman"/>
                <w:b/>
                <w:bCs/>
                <w:sz w:val="24"/>
                <w:szCs w:val="22"/>
              </w:rPr>
              <w:t>I</w:t>
            </w:r>
            <w:r w:rsidRPr="00640EB4">
              <w:rPr>
                <w:rFonts w:ascii="Times New Roman" w:hAnsi="Times New Roman"/>
                <w:b/>
                <w:bCs/>
                <w:sz w:val="24"/>
                <w:szCs w:val="22"/>
              </w:rPr>
              <w:t>I</w:t>
            </w:r>
            <w:r w:rsidR="00F33B8E" w:rsidRPr="00640EB4">
              <w:rPr>
                <w:rFonts w:ascii="Times New Roman" w:hAnsi="Times New Roman"/>
                <w:b/>
                <w:bCs/>
                <w:sz w:val="24"/>
                <w:szCs w:val="22"/>
              </w:rPr>
              <w:t>I</w:t>
            </w:r>
            <w:r w:rsidR="00302857">
              <w:rPr>
                <w:rFonts w:ascii="Times New Roman" w:hAnsi="Times New Roman"/>
                <w:b/>
                <w:bCs/>
                <w:sz w:val="24"/>
                <w:szCs w:val="22"/>
              </w:rPr>
              <w:t>.</w:t>
            </w:r>
            <w:r w:rsidRPr="00640EB4">
              <w:rPr>
                <w:rFonts w:ascii="Times New Roman" w:hAnsi="Times New Roman"/>
                <w:b/>
                <w:bCs/>
                <w:sz w:val="24"/>
                <w:szCs w:val="22"/>
              </w:rPr>
              <w:t xml:space="preserve"> Special Requirements</w:t>
            </w:r>
          </w:p>
        </w:tc>
      </w:tr>
    </w:tbl>
    <w:p w14:paraId="3877C041" w14:textId="77777777" w:rsidR="00897367" w:rsidRDefault="00897367" w:rsidP="000227C7">
      <w:pPr>
        <w:rPr>
          <w:rFonts w:ascii="Times New Roman" w:hAnsi="Times New Roman"/>
          <w:sz w:val="22"/>
          <w:szCs w:val="22"/>
        </w:rPr>
      </w:pPr>
    </w:p>
    <w:p w14:paraId="6517470B" w14:textId="77777777" w:rsidR="000227C7" w:rsidRPr="00640EB4" w:rsidRDefault="00AA7CEC" w:rsidP="000227C7">
      <w:pPr>
        <w:rPr>
          <w:rFonts w:ascii="Times New Roman" w:hAnsi="Times New Roman"/>
          <w:sz w:val="22"/>
          <w:szCs w:val="22"/>
        </w:rPr>
      </w:pPr>
      <w:r w:rsidRPr="00640EB4">
        <w:rPr>
          <w:rFonts w:ascii="Times New Roman" w:hAnsi="Times New Roman"/>
          <w:sz w:val="22"/>
          <w:szCs w:val="22"/>
        </w:rPr>
        <w:t xml:space="preserve">1. </w:t>
      </w:r>
      <w:r w:rsidR="000227C7" w:rsidRPr="00640EB4">
        <w:rPr>
          <w:rFonts w:ascii="Times New Roman" w:hAnsi="Times New Roman"/>
          <w:sz w:val="22"/>
          <w:szCs w:val="22"/>
        </w:rPr>
        <w:t>Must be able to wear necessary PPE as per task assigned.</w:t>
      </w:r>
    </w:p>
    <w:p w14:paraId="490D4B22" w14:textId="77777777" w:rsidR="000227C7" w:rsidRPr="00640EB4" w:rsidRDefault="00AA7CEC" w:rsidP="000227C7">
      <w:pPr>
        <w:rPr>
          <w:rFonts w:ascii="Times New Roman" w:hAnsi="Times New Roman"/>
          <w:sz w:val="22"/>
          <w:szCs w:val="22"/>
        </w:rPr>
      </w:pPr>
      <w:r w:rsidRPr="00640EB4">
        <w:rPr>
          <w:rFonts w:ascii="Times New Roman" w:hAnsi="Times New Roman"/>
          <w:sz w:val="22"/>
          <w:szCs w:val="22"/>
        </w:rPr>
        <w:t xml:space="preserve">2. </w:t>
      </w:r>
      <w:r w:rsidR="000227C7" w:rsidRPr="00640EB4">
        <w:rPr>
          <w:rFonts w:ascii="Times New Roman" w:hAnsi="Times New Roman"/>
          <w:sz w:val="22"/>
          <w:szCs w:val="22"/>
        </w:rPr>
        <w:t>Must be able to work in extreme temperatures (hot or cold).</w:t>
      </w:r>
    </w:p>
    <w:p w14:paraId="0D8DDEE3" w14:textId="77777777" w:rsidR="00537787" w:rsidRPr="00640EB4" w:rsidRDefault="00537787"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706E37C2" w14:textId="77777777" w:rsidTr="001C5076">
        <w:trPr>
          <w:cantSplit/>
          <w:trHeight w:val="403"/>
        </w:trPr>
        <w:tc>
          <w:tcPr>
            <w:tcW w:w="9828" w:type="dxa"/>
            <w:shd w:val="clear" w:color="auto" w:fill="FFFFFF"/>
            <w:vAlign w:val="center"/>
          </w:tcPr>
          <w:p w14:paraId="16AC70C0" w14:textId="77777777" w:rsidR="0047603D" w:rsidRPr="00640EB4" w:rsidRDefault="00031D87" w:rsidP="00350F05">
            <w:pPr>
              <w:rPr>
                <w:rFonts w:ascii="Times New Roman" w:hAnsi="Times New Roman"/>
                <w:sz w:val="22"/>
                <w:szCs w:val="22"/>
              </w:rPr>
            </w:pPr>
            <w:r w:rsidRPr="00640EB4">
              <w:rPr>
                <w:rFonts w:ascii="Times New Roman" w:hAnsi="Times New Roman"/>
                <w:b/>
                <w:bCs/>
                <w:sz w:val="24"/>
                <w:szCs w:val="22"/>
              </w:rPr>
              <w:t>XIV</w:t>
            </w:r>
            <w:r w:rsidR="0047603D" w:rsidRPr="00640EB4">
              <w:rPr>
                <w:rFonts w:ascii="Times New Roman" w:hAnsi="Times New Roman"/>
                <w:b/>
                <w:bCs/>
                <w:sz w:val="24"/>
                <w:szCs w:val="22"/>
              </w:rPr>
              <w:t>. Guidelines for Physical Demand Validation (PDV) Analysis</w:t>
            </w:r>
          </w:p>
        </w:tc>
      </w:tr>
    </w:tbl>
    <w:p w14:paraId="4F5E0EA7" w14:textId="77777777" w:rsidR="00897367" w:rsidRDefault="00897367" w:rsidP="001C5076">
      <w:pPr>
        <w:ind w:left="-180"/>
        <w:rPr>
          <w:rFonts w:ascii="Times New Roman" w:hAnsi="Times New Roman"/>
          <w:sz w:val="22"/>
          <w:szCs w:val="22"/>
        </w:rPr>
      </w:pPr>
    </w:p>
    <w:p w14:paraId="6664FC33" w14:textId="77777777" w:rsidR="0047603D" w:rsidRPr="00640EB4" w:rsidRDefault="0047603D" w:rsidP="001C5076">
      <w:pPr>
        <w:ind w:left="-180"/>
        <w:rPr>
          <w:rFonts w:ascii="Times New Roman" w:hAnsi="Times New Roman"/>
          <w:sz w:val="22"/>
          <w:szCs w:val="22"/>
        </w:rPr>
      </w:pPr>
      <w:r w:rsidRPr="00640EB4">
        <w:rPr>
          <w:rFonts w:ascii="Times New Roman" w:hAnsi="Times New Roman"/>
          <w:sz w:val="22"/>
          <w:szCs w:val="22"/>
        </w:rPr>
        <w:t xml:space="preserve">Physical demand validation analysis was performed based on guidelines established by the United States Department of Labor (USDL) and the Occupational Safety and Health Administration (OSHA). Validation of physical demands of job tasks is required for developing an accurate and valid functional job description </w:t>
      </w:r>
      <w:r w:rsidRPr="00640EB4">
        <w:rPr>
          <w:rFonts w:ascii="Times New Roman" w:hAnsi="Times New Roman"/>
          <w:sz w:val="22"/>
          <w:szCs w:val="22"/>
        </w:rPr>
        <w:lastRenderedPageBreak/>
        <w:t xml:space="preserve">as required by guidelines consistent with the Americans with Disabilities Act (ADA) and EEOC regulations for fair hiring practices. The physical demands described in this functional job description represent </w:t>
      </w:r>
      <w:r w:rsidRPr="00640EB4">
        <w:rPr>
          <w:rFonts w:ascii="Times New Roman" w:hAnsi="Times New Roman"/>
          <w:sz w:val="22"/>
          <w:szCs w:val="22"/>
          <w:u w:val="single"/>
        </w:rPr>
        <w:t>typical</w:t>
      </w:r>
      <w:r w:rsidRPr="00640EB4">
        <w:rPr>
          <w:rFonts w:ascii="Times New Roman" w:hAnsi="Times New Roman"/>
          <w:sz w:val="22"/>
          <w:szCs w:val="22"/>
        </w:rPr>
        <w:t xml:space="preserve"> physical demand requirements of job tasks analyzed. Physical demands may at times exceed those identified in this report. Employees are required to adhere to all safety guidelines established by the employer and seek assistance to perform any task which they may feel exceeds their safe capacities to perform.</w:t>
      </w:r>
    </w:p>
    <w:p w14:paraId="4B2C2112" w14:textId="77777777" w:rsidR="0047603D" w:rsidRPr="00640EB4" w:rsidRDefault="0047603D" w:rsidP="0047603D">
      <w:pPr>
        <w:rPr>
          <w:rFonts w:ascii="Times New Roman" w:hAnsi="Times New Roman"/>
          <w:sz w:val="22"/>
          <w:szCs w:val="22"/>
        </w:rPr>
      </w:pP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47603D" w:rsidRPr="00640EB4" w14:paraId="76896B8C" w14:textId="77777777" w:rsidTr="001C5076">
        <w:trPr>
          <w:cantSplit/>
          <w:trHeight w:val="403"/>
        </w:trPr>
        <w:tc>
          <w:tcPr>
            <w:tcW w:w="9828" w:type="dxa"/>
            <w:shd w:val="clear" w:color="auto" w:fill="FFFFFF"/>
            <w:vAlign w:val="center"/>
          </w:tcPr>
          <w:p w14:paraId="76FD82A2" w14:textId="77777777" w:rsidR="0047603D" w:rsidRPr="00640EB4" w:rsidRDefault="00031D87" w:rsidP="00350F05">
            <w:pPr>
              <w:rPr>
                <w:rFonts w:ascii="Times New Roman" w:hAnsi="Times New Roman"/>
                <w:sz w:val="24"/>
                <w:szCs w:val="22"/>
              </w:rPr>
            </w:pPr>
            <w:r w:rsidRPr="00640EB4">
              <w:rPr>
                <w:rFonts w:ascii="Times New Roman" w:hAnsi="Times New Roman"/>
                <w:b/>
                <w:bCs/>
                <w:sz w:val="24"/>
                <w:szCs w:val="22"/>
              </w:rPr>
              <w:t>X</w:t>
            </w:r>
            <w:r w:rsidR="00F33B8E" w:rsidRPr="00640EB4">
              <w:rPr>
                <w:rFonts w:ascii="Times New Roman" w:hAnsi="Times New Roman"/>
                <w:b/>
                <w:bCs/>
                <w:sz w:val="24"/>
                <w:szCs w:val="22"/>
              </w:rPr>
              <w:t>V</w:t>
            </w:r>
            <w:r w:rsidR="00302857">
              <w:rPr>
                <w:rFonts w:ascii="Times New Roman" w:hAnsi="Times New Roman"/>
                <w:b/>
                <w:bCs/>
                <w:sz w:val="24"/>
                <w:szCs w:val="22"/>
              </w:rPr>
              <w:t>.</w:t>
            </w:r>
            <w:r w:rsidR="0047603D" w:rsidRPr="00640EB4">
              <w:rPr>
                <w:rFonts w:ascii="Times New Roman" w:hAnsi="Times New Roman"/>
                <w:b/>
                <w:bCs/>
                <w:sz w:val="24"/>
                <w:szCs w:val="22"/>
              </w:rPr>
              <w:t xml:space="preserve"> Methods of PDV Analysis</w:t>
            </w:r>
          </w:p>
        </w:tc>
      </w:tr>
    </w:tbl>
    <w:p w14:paraId="10EFCCE1" w14:textId="77777777" w:rsidR="00897367" w:rsidRDefault="00897367" w:rsidP="00897367">
      <w:pPr>
        <w:pStyle w:val="Footer"/>
        <w:tabs>
          <w:tab w:val="clear" w:pos="4320"/>
          <w:tab w:val="clear" w:pos="8640"/>
          <w:tab w:val="left" w:pos="360"/>
        </w:tabs>
        <w:ind w:left="720"/>
        <w:rPr>
          <w:rFonts w:ascii="Times New Roman" w:hAnsi="Times New Roman"/>
          <w:sz w:val="22"/>
          <w:szCs w:val="22"/>
        </w:rPr>
      </w:pPr>
    </w:p>
    <w:p w14:paraId="5A938052" w14:textId="77777777" w:rsidR="0047603D" w:rsidRPr="00640EB4" w:rsidRDefault="0047603D" w:rsidP="0047603D">
      <w:pPr>
        <w:pStyle w:val="Footer"/>
        <w:numPr>
          <w:ilvl w:val="0"/>
          <w:numId w:val="1"/>
        </w:numPr>
        <w:tabs>
          <w:tab w:val="clear" w:pos="720"/>
          <w:tab w:val="clear" w:pos="4320"/>
          <w:tab w:val="clear" w:pos="8640"/>
          <w:tab w:val="left" w:pos="360"/>
        </w:tabs>
        <w:ind w:hanging="720"/>
        <w:rPr>
          <w:rFonts w:ascii="Times New Roman" w:hAnsi="Times New Roman"/>
          <w:sz w:val="22"/>
          <w:szCs w:val="22"/>
        </w:rPr>
      </w:pPr>
      <w:r w:rsidRPr="00640EB4">
        <w:rPr>
          <w:rFonts w:ascii="Times New Roman" w:hAnsi="Times New Roman"/>
          <w:sz w:val="22"/>
          <w:szCs w:val="22"/>
        </w:rPr>
        <w:t>Personal interview, questionnaires, and on-site direct observation of job activities.</w:t>
      </w:r>
    </w:p>
    <w:p w14:paraId="67AEA68C" w14:textId="77777777" w:rsidR="0047603D" w:rsidRPr="00640EB4" w:rsidRDefault="0047603D" w:rsidP="0047603D">
      <w:pPr>
        <w:tabs>
          <w:tab w:val="left" w:pos="360"/>
        </w:tabs>
        <w:rPr>
          <w:rFonts w:ascii="Times New Roman" w:hAnsi="Times New Roman"/>
          <w:sz w:val="22"/>
          <w:szCs w:val="22"/>
        </w:rPr>
      </w:pPr>
      <w:r w:rsidRPr="00640EB4">
        <w:rPr>
          <w:rFonts w:ascii="Times New Roman" w:hAnsi="Times New Roman"/>
          <w:sz w:val="22"/>
          <w:szCs w:val="22"/>
        </w:rPr>
        <w:t xml:space="preserve">2. </w:t>
      </w:r>
      <w:r w:rsidRPr="00640EB4">
        <w:rPr>
          <w:rFonts w:ascii="Times New Roman" w:hAnsi="Times New Roman"/>
          <w:sz w:val="22"/>
          <w:szCs w:val="22"/>
        </w:rPr>
        <w:tab/>
        <w:t>Measurements of material handling forces using push-pull dynamometers and weight scales.</w:t>
      </w:r>
    </w:p>
    <w:p w14:paraId="3238441E" w14:textId="77777777" w:rsidR="0047603D" w:rsidRPr="00640EB4" w:rsidRDefault="0047603D" w:rsidP="0047603D">
      <w:pPr>
        <w:tabs>
          <w:tab w:val="left" w:pos="360"/>
        </w:tabs>
        <w:rPr>
          <w:rFonts w:ascii="Times New Roman" w:hAnsi="Times New Roman"/>
          <w:sz w:val="22"/>
          <w:szCs w:val="22"/>
        </w:rPr>
      </w:pPr>
      <w:r w:rsidRPr="00640EB4">
        <w:rPr>
          <w:rFonts w:ascii="Times New Roman" w:hAnsi="Times New Roman"/>
          <w:sz w:val="22"/>
          <w:szCs w:val="22"/>
        </w:rPr>
        <w:t xml:space="preserve">3. </w:t>
      </w:r>
      <w:r w:rsidRPr="00640EB4">
        <w:rPr>
          <w:rFonts w:ascii="Times New Roman" w:hAnsi="Times New Roman"/>
          <w:sz w:val="22"/>
          <w:szCs w:val="22"/>
        </w:rPr>
        <w:tab/>
        <w:t>Measurements of material dimensions, distances, heights, and reaches using tape measures.</w:t>
      </w:r>
    </w:p>
    <w:p w14:paraId="339A0505" w14:textId="77777777" w:rsidR="0047603D" w:rsidRPr="00640EB4" w:rsidRDefault="0047603D" w:rsidP="0047603D">
      <w:pPr>
        <w:tabs>
          <w:tab w:val="left" w:pos="360"/>
        </w:tabs>
        <w:rPr>
          <w:rFonts w:ascii="Times New Roman" w:hAnsi="Times New Roman"/>
          <w:b/>
          <w:bCs/>
          <w:sz w:val="22"/>
          <w:szCs w:val="22"/>
        </w:rPr>
      </w:pPr>
      <w:r w:rsidRPr="00640EB4">
        <w:rPr>
          <w:rFonts w:ascii="Times New Roman" w:hAnsi="Times New Roman"/>
          <w:sz w:val="22"/>
          <w:szCs w:val="22"/>
        </w:rPr>
        <w:t xml:space="preserve">4. </w:t>
      </w:r>
      <w:r w:rsidRPr="00640EB4">
        <w:rPr>
          <w:rFonts w:ascii="Times New Roman" w:hAnsi="Times New Roman"/>
          <w:sz w:val="22"/>
          <w:szCs w:val="22"/>
        </w:rPr>
        <w:tab/>
        <w:t>Photography</w:t>
      </w:r>
      <w:r w:rsidR="00AA7CEC" w:rsidRPr="00640EB4">
        <w:rPr>
          <w:rFonts w:ascii="Times New Roman" w:hAnsi="Times New Roman"/>
          <w:sz w:val="22"/>
          <w:szCs w:val="22"/>
        </w:rPr>
        <w:t xml:space="preserve"> </w:t>
      </w:r>
    </w:p>
    <w:p w14:paraId="36BF6DA7" w14:textId="77777777" w:rsidR="0047603D" w:rsidRPr="00640EB4" w:rsidRDefault="0047603D" w:rsidP="0047603D">
      <w:pPr>
        <w:rPr>
          <w:rFonts w:ascii="Times New Roman" w:hAnsi="Times New Roman"/>
          <w:sz w:val="22"/>
          <w:szCs w:val="22"/>
        </w:rPr>
      </w:pPr>
      <w:r w:rsidRPr="00640EB4">
        <w:rPr>
          <w:rFonts w:ascii="Times New Roman" w:hAnsi="Times New Roman"/>
          <w:b/>
          <w:bCs/>
          <w:sz w:val="22"/>
          <w:szCs w:val="22"/>
          <w:u w:val="single"/>
        </w:rPr>
        <w:t xml:space="preserve">                                                                                                                                                         </w:t>
      </w:r>
    </w:p>
    <w:p w14:paraId="68DE7B87" w14:textId="77777777" w:rsidR="006966BC" w:rsidRPr="00640EB4" w:rsidRDefault="00052AD1" w:rsidP="001C5076">
      <w:pPr>
        <w:ind w:left="-180"/>
        <w:rPr>
          <w:rFonts w:ascii="Times New Roman" w:hAnsi="Times New Roman"/>
          <w:sz w:val="22"/>
          <w:szCs w:val="22"/>
        </w:rPr>
      </w:pPr>
      <w:r w:rsidRPr="00640EB4">
        <w:rPr>
          <w:rFonts w:ascii="Times New Roman" w:hAnsi="Times New Roman"/>
          <w:sz w:val="22"/>
          <w:szCs w:val="22"/>
        </w:rPr>
        <w:t xml:space="preserve">Physical demand validation analysis </w:t>
      </w:r>
      <w:r w:rsidR="005A1450" w:rsidRPr="00640EB4">
        <w:rPr>
          <w:rFonts w:ascii="Times New Roman" w:hAnsi="Times New Roman"/>
          <w:sz w:val="22"/>
          <w:szCs w:val="22"/>
        </w:rPr>
        <w:t xml:space="preserve">was performed </w:t>
      </w:r>
      <w:r w:rsidRPr="00640EB4">
        <w:rPr>
          <w:rFonts w:ascii="Times New Roman" w:hAnsi="Times New Roman"/>
          <w:sz w:val="22"/>
          <w:szCs w:val="22"/>
        </w:rPr>
        <w:t xml:space="preserve">under the direction of </w:t>
      </w:r>
      <w:r w:rsidR="00417AC5" w:rsidRPr="00640EB4">
        <w:rPr>
          <w:rFonts w:ascii="Times New Roman" w:hAnsi="Times New Roman"/>
          <w:sz w:val="22"/>
          <w:szCs w:val="22"/>
        </w:rPr>
        <w:t xml:space="preserve">Trevor Bardarson PT, OCS, CBES &amp; </w:t>
      </w:r>
      <w:r w:rsidRPr="00640EB4">
        <w:rPr>
          <w:rFonts w:ascii="Times New Roman" w:hAnsi="Times New Roman"/>
          <w:sz w:val="22"/>
          <w:szCs w:val="22"/>
        </w:rPr>
        <w:t>Richard W. Bunch. Ph.D., P.T., C.B.E.S., WorkSaver Employee Testing Systems, LLC.</w:t>
      </w:r>
    </w:p>
    <w:p w14:paraId="3A35DE68" w14:textId="77777777" w:rsidR="0047603D" w:rsidRPr="00640EB4" w:rsidRDefault="00052AD1" w:rsidP="0047603D">
      <w:pPr>
        <w:rPr>
          <w:rFonts w:ascii="Times New Roman" w:hAnsi="Times New Roman"/>
          <w:sz w:val="22"/>
          <w:szCs w:val="22"/>
        </w:rPr>
      </w:pPr>
      <w:r w:rsidRPr="00640EB4">
        <w:rPr>
          <w:rFonts w:ascii="Times New Roman" w:hAnsi="Times New Roman"/>
          <w:b/>
          <w:bCs/>
          <w:sz w:val="22"/>
          <w:szCs w:val="22"/>
        </w:rPr>
        <w:t xml:space="preserve"> </w:t>
      </w:r>
      <w:r w:rsidR="0047603D" w:rsidRPr="00640EB4">
        <w:rPr>
          <w:rFonts w:ascii="Times New Roman" w:hAnsi="Times New Roman"/>
          <w:sz w:val="22"/>
          <w:szCs w:val="22"/>
        </w:rPr>
        <w:t xml:space="preserve"> </w:t>
      </w:r>
    </w:p>
    <w:tbl>
      <w:tblPr>
        <w:tblW w:w="9828" w:type="dxa"/>
        <w:tblInd w:w="-1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blLayout w:type="fixed"/>
        <w:tblCellMar>
          <w:left w:w="100" w:type="dxa"/>
          <w:right w:w="100" w:type="dxa"/>
        </w:tblCellMar>
        <w:tblLook w:val="0000" w:firstRow="0" w:lastRow="0" w:firstColumn="0" w:lastColumn="0" w:noHBand="0" w:noVBand="0"/>
      </w:tblPr>
      <w:tblGrid>
        <w:gridCol w:w="9828"/>
      </w:tblGrid>
      <w:tr w:rsidR="00E730CF" w:rsidRPr="00640EB4" w14:paraId="48A5A09D" w14:textId="77777777" w:rsidTr="001C5076">
        <w:trPr>
          <w:cantSplit/>
          <w:trHeight w:val="403"/>
        </w:trPr>
        <w:tc>
          <w:tcPr>
            <w:tcW w:w="9828" w:type="dxa"/>
            <w:shd w:val="clear" w:color="auto" w:fill="FFFFFF"/>
            <w:vAlign w:val="center"/>
          </w:tcPr>
          <w:p w14:paraId="3FA218FE" w14:textId="6221DA50" w:rsidR="00E730CF" w:rsidRPr="00640EB4" w:rsidRDefault="00F33B8E" w:rsidP="00E730CF">
            <w:pPr>
              <w:rPr>
                <w:rFonts w:ascii="Times New Roman" w:hAnsi="Times New Roman"/>
                <w:sz w:val="22"/>
                <w:szCs w:val="22"/>
              </w:rPr>
            </w:pPr>
            <w:r w:rsidRPr="00640EB4">
              <w:rPr>
                <w:rFonts w:ascii="Times New Roman" w:hAnsi="Times New Roman"/>
                <w:b/>
                <w:bCs/>
                <w:sz w:val="24"/>
                <w:szCs w:val="22"/>
              </w:rPr>
              <w:t>X</w:t>
            </w:r>
            <w:r w:rsidR="00E730CF" w:rsidRPr="00640EB4">
              <w:rPr>
                <w:rFonts w:ascii="Times New Roman" w:hAnsi="Times New Roman"/>
                <w:b/>
                <w:bCs/>
                <w:sz w:val="24"/>
                <w:szCs w:val="22"/>
              </w:rPr>
              <w:t>V</w:t>
            </w:r>
            <w:r w:rsidR="00031D87" w:rsidRPr="00640EB4">
              <w:rPr>
                <w:rFonts w:ascii="Times New Roman" w:hAnsi="Times New Roman"/>
                <w:b/>
                <w:bCs/>
                <w:sz w:val="24"/>
                <w:szCs w:val="22"/>
              </w:rPr>
              <w:t>I</w:t>
            </w:r>
            <w:r w:rsidR="00302857">
              <w:rPr>
                <w:rFonts w:ascii="Times New Roman" w:hAnsi="Times New Roman"/>
                <w:b/>
                <w:bCs/>
                <w:sz w:val="24"/>
                <w:szCs w:val="22"/>
              </w:rPr>
              <w:t>.</w:t>
            </w:r>
            <w:r w:rsidR="00E730CF" w:rsidRPr="00640EB4">
              <w:rPr>
                <w:rFonts w:ascii="Times New Roman" w:hAnsi="Times New Roman"/>
                <w:b/>
                <w:bCs/>
                <w:sz w:val="24"/>
                <w:szCs w:val="22"/>
              </w:rPr>
              <w:t xml:space="preserve"> Photographic Records</w:t>
            </w:r>
            <w:r w:rsidR="00C6186E">
              <w:rPr>
                <w:rFonts w:ascii="Times New Roman" w:hAnsi="Times New Roman"/>
                <w:b/>
                <w:bCs/>
                <w:sz w:val="24"/>
                <w:szCs w:val="22"/>
              </w:rPr>
              <w:t>:</w:t>
            </w:r>
          </w:p>
        </w:tc>
      </w:tr>
    </w:tbl>
    <w:p w14:paraId="150F86CC" w14:textId="77777777" w:rsidR="009B46C1" w:rsidRPr="00640EB4" w:rsidRDefault="009B46C1" w:rsidP="009C7EA8">
      <w:pPr>
        <w:rPr>
          <w:rFonts w:ascii="Times New Roman" w:hAnsi="Times New Roman"/>
          <w:b/>
          <w:bCs/>
          <w:sz w:val="22"/>
          <w:szCs w:val="22"/>
        </w:rPr>
      </w:pPr>
    </w:p>
    <w:tbl>
      <w:tblPr>
        <w:tblW w:w="9833"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3"/>
        <w:gridCol w:w="4770"/>
      </w:tblGrid>
      <w:tr w:rsidR="00417AC5" w:rsidRPr="000132CD" w14:paraId="19567FFF" w14:textId="77777777" w:rsidTr="001C5076">
        <w:tc>
          <w:tcPr>
            <w:tcW w:w="5063" w:type="dxa"/>
          </w:tcPr>
          <w:p w14:paraId="0FB2F8D5" w14:textId="07A45394"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drawing>
                <wp:inline distT="0" distB="0" distL="0" distR="0" wp14:anchorId="462713EE" wp14:editId="64EE2B7A">
                  <wp:extent cx="2743200" cy="2057259"/>
                  <wp:effectExtent l="0" t="0" r="0" b="635"/>
                  <wp:docPr id="1378280449" name="Picture 1" descr="A drill bit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80449" name="Picture 1" descr="A drill bit on the ground&#10;&#10;AI-generated content may be incorrect."/>
                          <pic:cNvPicPr/>
                        </pic:nvPicPr>
                        <pic:blipFill>
                          <a:blip r:embed="rId9"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6000CA1C" w14:textId="3A514680"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drawing>
                <wp:inline distT="0" distB="0" distL="0" distR="0" wp14:anchorId="5B0A7151" wp14:editId="51026BCB">
                  <wp:extent cx="2743200" cy="2057701"/>
                  <wp:effectExtent l="0" t="0" r="0" b="0"/>
                  <wp:docPr id="642605346" name="Picture 2" descr="A person in an orange jacket and gloves standing next to a rusty dr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5346" name="Picture 2" descr="A person in an orange jacket and gloves standing next to a rusty drill&#10;&#10;AI-generated content may be incorrect."/>
                          <pic:cNvPicPr/>
                        </pic:nvPicPr>
                        <pic:blipFill>
                          <a:blip r:embed="rId10"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670CF1" w:rsidRPr="000132CD" w14:paraId="42D3EA53" w14:textId="77777777" w:rsidTr="0025121B">
        <w:tc>
          <w:tcPr>
            <w:tcW w:w="9833" w:type="dxa"/>
            <w:gridSpan w:val="2"/>
          </w:tcPr>
          <w:p w14:paraId="0F2969FE" w14:textId="3F1A1C38" w:rsidR="00670CF1" w:rsidRPr="000132CD" w:rsidRDefault="00670CF1" w:rsidP="009F54D1">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797BA8">
              <w:rPr>
                <w:rFonts w:ascii="Times New Roman" w:hAnsi="Times New Roman"/>
                <w:bCs/>
                <w:sz w:val="22"/>
                <w:szCs w:val="22"/>
              </w:rPr>
              <w:t>drill bits</w:t>
            </w:r>
            <w:r>
              <w:rPr>
                <w:rFonts w:ascii="Times New Roman" w:hAnsi="Times New Roman"/>
                <w:bCs/>
                <w:sz w:val="22"/>
                <w:szCs w:val="22"/>
              </w:rPr>
              <w:t xml:space="preserve"> weighing </w:t>
            </w:r>
            <w:r w:rsidR="00797BA8">
              <w:rPr>
                <w:rFonts w:ascii="Times New Roman" w:hAnsi="Times New Roman"/>
                <w:bCs/>
                <w:sz w:val="22"/>
                <w:szCs w:val="22"/>
              </w:rPr>
              <w:t>43-73</w:t>
            </w:r>
            <w:r>
              <w:rPr>
                <w:rFonts w:ascii="Times New Roman" w:hAnsi="Times New Roman"/>
                <w:bCs/>
                <w:sz w:val="22"/>
                <w:szCs w:val="22"/>
              </w:rPr>
              <w:t xml:space="preserve"> lbs.</w:t>
            </w:r>
          </w:p>
        </w:tc>
      </w:tr>
      <w:tr w:rsidR="00417AC5" w:rsidRPr="000132CD" w14:paraId="4DA95B9C" w14:textId="77777777" w:rsidTr="001C5076">
        <w:tc>
          <w:tcPr>
            <w:tcW w:w="5063" w:type="dxa"/>
          </w:tcPr>
          <w:p w14:paraId="56D13CB4" w14:textId="64F26092"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drawing>
                <wp:inline distT="0" distB="0" distL="0" distR="0" wp14:anchorId="416FA106" wp14:editId="22667E27">
                  <wp:extent cx="2743200" cy="2057259"/>
                  <wp:effectExtent l="0" t="0" r="0" b="635"/>
                  <wp:docPr id="155957178" name="Picture 3" descr="A machine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178" name="Picture 3" descr="A machine on the ground&#10;&#10;AI-generated content may be incorrect."/>
                          <pic:cNvPicPr/>
                        </pic:nvPicPr>
                        <pic:blipFill>
                          <a:blip r:embed="rId11"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3412BB54" w14:textId="0704FD8A"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drawing>
                <wp:inline distT="0" distB="0" distL="0" distR="0" wp14:anchorId="657F3986" wp14:editId="5B1A7E27">
                  <wp:extent cx="2743200" cy="2057701"/>
                  <wp:effectExtent l="0" t="0" r="0" b="0"/>
                  <wp:docPr id="1786275610" name="Picture 4" descr="A metal pole and a device on the 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75610" name="Picture 4" descr="A metal pole and a device on the ground&#10;&#10;AI-generated content may be incorrect."/>
                          <pic:cNvPicPr/>
                        </pic:nvPicPr>
                        <pic:blipFill>
                          <a:blip r:embed="rId12"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670CF1" w:rsidRPr="000132CD" w14:paraId="6FFE3F7D" w14:textId="77777777" w:rsidTr="00064EBF">
        <w:tc>
          <w:tcPr>
            <w:tcW w:w="9833" w:type="dxa"/>
            <w:gridSpan w:val="2"/>
          </w:tcPr>
          <w:p w14:paraId="067FCD93" w14:textId="337F8787" w:rsidR="00670CF1" w:rsidRPr="000132CD" w:rsidRDefault="00670CF1" w:rsidP="00457034">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797BA8">
              <w:rPr>
                <w:rFonts w:ascii="Times New Roman" w:hAnsi="Times New Roman"/>
                <w:bCs/>
                <w:sz w:val="22"/>
                <w:szCs w:val="22"/>
              </w:rPr>
              <w:t>extensions</w:t>
            </w:r>
            <w:r>
              <w:rPr>
                <w:rFonts w:ascii="Times New Roman" w:hAnsi="Times New Roman"/>
                <w:bCs/>
                <w:sz w:val="22"/>
                <w:szCs w:val="22"/>
              </w:rPr>
              <w:t xml:space="preserve"> weighing </w:t>
            </w:r>
            <w:r w:rsidR="00797BA8">
              <w:rPr>
                <w:rFonts w:ascii="Times New Roman" w:hAnsi="Times New Roman"/>
                <w:bCs/>
                <w:sz w:val="22"/>
                <w:szCs w:val="22"/>
              </w:rPr>
              <w:t>52-57</w:t>
            </w:r>
            <w:r>
              <w:rPr>
                <w:rFonts w:ascii="Times New Roman" w:hAnsi="Times New Roman"/>
                <w:bCs/>
                <w:sz w:val="22"/>
                <w:szCs w:val="22"/>
              </w:rPr>
              <w:t xml:space="preserve"> lbs.</w:t>
            </w:r>
          </w:p>
        </w:tc>
      </w:tr>
      <w:tr w:rsidR="00417AC5" w:rsidRPr="000132CD" w14:paraId="64148650" w14:textId="77777777" w:rsidTr="001C5076">
        <w:tc>
          <w:tcPr>
            <w:tcW w:w="5063" w:type="dxa"/>
          </w:tcPr>
          <w:p w14:paraId="752C3E32" w14:textId="5007BB72"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53AEF1A9" wp14:editId="2A8212DD">
                  <wp:extent cx="2743200" cy="2057259"/>
                  <wp:effectExtent l="0" t="0" r="0" b="635"/>
                  <wp:docPr id="788027124" name="Picture 5" descr="A fire hose rolled up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27124" name="Picture 5" descr="A fire hose rolled up on a scale&#10;&#10;AI-generated content may be incorrect."/>
                          <pic:cNvPicPr/>
                        </pic:nvPicPr>
                        <pic:blipFill>
                          <a:blip r:embed="rId13"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3D5AEBCA" w14:textId="3127B40D" w:rsidR="00417AC5" w:rsidRPr="000132CD" w:rsidRDefault="00797BA8" w:rsidP="009F54D1">
            <w:pPr>
              <w:jc w:val="center"/>
              <w:rPr>
                <w:rFonts w:ascii="Times New Roman" w:hAnsi="Times New Roman"/>
                <w:bCs/>
                <w:sz w:val="22"/>
                <w:szCs w:val="22"/>
              </w:rPr>
            </w:pPr>
            <w:r>
              <w:rPr>
                <w:rFonts w:ascii="Times New Roman" w:hAnsi="Times New Roman"/>
                <w:bCs/>
                <w:noProof/>
                <w:sz w:val="22"/>
                <w:szCs w:val="22"/>
              </w:rPr>
              <w:drawing>
                <wp:inline distT="0" distB="0" distL="0" distR="0" wp14:anchorId="5B332925" wp14:editId="3EDC7505">
                  <wp:extent cx="2743200" cy="2057701"/>
                  <wp:effectExtent l="0" t="0" r="0" b="0"/>
                  <wp:docPr id="1159895389" name="Picture 6" descr="A fire hose rolled up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95389" name="Picture 6" descr="A fire hose rolled up on a scale&#10;&#10;AI-generated content may be incorrect."/>
                          <pic:cNvPicPr/>
                        </pic:nvPicPr>
                        <pic:blipFill>
                          <a:blip r:embed="rId14"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752DB2" w:rsidRPr="000132CD" w14:paraId="6C56764B" w14:textId="77777777" w:rsidTr="00072A1D">
        <w:tc>
          <w:tcPr>
            <w:tcW w:w="9833" w:type="dxa"/>
            <w:gridSpan w:val="2"/>
          </w:tcPr>
          <w:p w14:paraId="4F3982A9" w14:textId="347ADC4B" w:rsidR="00752DB2" w:rsidRPr="000132CD" w:rsidRDefault="00752DB2" w:rsidP="00457034">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797BA8">
              <w:rPr>
                <w:rFonts w:ascii="Times New Roman" w:hAnsi="Times New Roman"/>
                <w:bCs/>
                <w:sz w:val="22"/>
                <w:szCs w:val="22"/>
              </w:rPr>
              <w:t>hose</w:t>
            </w:r>
            <w:r>
              <w:rPr>
                <w:rFonts w:ascii="Times New Roman" w:hAnsi="Times New Roman"/>
                <w:bCs/>
                <w:sz w:val="22"/>
                <w:szCs w:val="22"/>
              </w:rPr>
              <w:t xml:space="preserve"> weighing </w:t>
            </w:r>
            <w:r w:rsidR="00797BA8">
              <w:rPr>
                <w:rFonts w:ascii="Times New Roman" w:hAnsi="Times New Roman"/>
                <w:bCs/>
                <w:sz w:val="22"/>
                <w:szCs w:val="22"/>
              </w:rPr>
              <w:t>23-46</w:t>
            </w:r>
            <w:r>
              <w:rPr>
                <w:rFonts w:ascii="Times New Roman" w:hAnsi="Times New Roman"/>
                <w:bCs/>
                <w:sz w:val="22"/>
                <w:szCs w:val="22"/>
              </w:rPr>
              <w:t xml:space="preserve"> lbs.</w:t>
            </w:r>
          </w:p>
        </w:tc>
      </w:tr>
      <w:tr w:rsidR="008516AF" w:rsidRPr="000132CD" w14:paraId="665D109D" w14:textId="77777777" w:rsidTr="001C5076">
        <w:tc>
          <w:tcPr>
            <w:tcW w:w="5063" w:type="dxa"/>
          </w:tcPr>
          <w:p w14:paraId="0271946A" w14:textId="67BA1971" w:rsidR="008516AF" w:rsidRPr="000132CD" w:rsidRDefault="00797BA8"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696EECB9" wp14:editId="7BE5EDB0">
                  <wp:extent cx="2743200" cy="2057259"/>
                  <wp:effectExtent l="0" t="0" r="0" b="635"/>
                  <wp:docPr id="555486890" name="Picture 7" descr="A metal ring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86890" name="Picture 7" descr="A metal ring on a scale&#10;&#10;AI-generated content may be incorrect."/>
                          <pic:cNvPicPr/>
                        </pic:nvPicPr>
                        <pic:blipFill>
                          <a:blip r:embed="rId15"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5A5768D1" w14:textId="5E77A885" w:rsidR="008516AF" w:rsidRPr="000132CD" w:rsidRDefault="000E063D"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2F88EA15" wp14:editId="2156040B">
                  <wp:extent cx="2743200" cy="2057701"/>
                  <wp:effectExtent l="0" t="0" r="0" b="0"/>
                  <wp:docPr id="1887668316" name="Picture 13" descr="A long pipe on a concre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68316" name="Picture 13" descr="A long pipe on a concrete surface&#10;&#10;AI-generated content may be incorrect."/>
                          <pic:cNvPicPr/>
                        </pic:nvPicPr>
                        <pic:blipFill>
                          <a:blip r:embed="rId16"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8516AF" w:rsidRPr="000132CD" w14:paraId="71E5F865" w14:textId="77777777" w:rsidTr="00457034">
        <w:tc>
          <w:tcPr>
            <w:tcW w:w="5063" w:type="dxa"/>
          </w:tcPr>
          <w:p w14:paraId="4C050079" w14:textId="1FCA3509" w:rsidR="008516AF" w:rsidRPr="000132CD" w:rsidRDefault="008516AF" w:rsidP="008516AF">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797BA8">
              <w:rPr>
                <w:rFonts w:ascii="Times New Roman" w:hAnsi="Times New Roman"/>
                <w:bCs/>
                <w:sz w:val="22"/>
                <w:szCs w:val="22"/>
              </w:rPr>
              <w:t>roller extensions</w:t>
            </w:r>
            <w:r>
              <w:rPr>
                <w:rFonts w:ascii="Times New Roman" w:hAnsi="Times New Roman"/>
                <w:bCs/>
                <w:sz w:val="22"/>
                <w:szCs w:val="22"/>
              </w:rPr>
              <w:t xml:space="preserve"> weighing </w:t>
            </w:r>
            <w:r w:rsidR="00797BA8">
              <w:rPr>
                <w:rFonts w:ascii="Times New Roman" w:hAnsi="Times New Roman"/>
                <w:bCs/>
                <w:sz w:val="22"/>
                <w:szCs w:val="22"/>
              </w:rPr>
              <w:t>56</w:t>
            </w:r>
            <w:r>
              <w:rPr>
                <w:rFonts w:ascii="Times New Roman" w:hAnsi="Times New Roman"/>
                <w:bCs/>
                <w:sz w:val="22"/>
                <w:szCs w:val="22"/>
              </w:rPr>
              <w:t xml:space="preserve"> lbs.</w:t>
            </w:r>
          </w:p>
        </w:tc>
        <w:tc>
          <w:tcPr>
            <w:tcW w:w="4770" w:type="dxa"/>
          </w:tcPr>
          <w:p w14:paraId="76F00B14" w14:textId="43C59C16" w:rsidR="008516AF" w:rsidRPr="000132CD" w:rsidRDefault="008516AF" w:rsidP="008516AF">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0E063D">
              <w:rPr>
                <w:rFonts w:ascii="Times New Roman" w:hAnsi="Times New Roman"/>
                <w:bCs/>
                <w:sz w:val="22"/>
                <w:szCs w:val="22"/>
              </w:rPr>
              <w:t>fork bars</w:t>
            </w:r>
            <w:r>
              <w:rPr>
                <w:rFonts w:ascii="Times New Roman" w:hAnsi="Times New Roman"/>
                <w:bCs/>
                <w:sz w:val="22"/>
                <w:szCs w:val="22"/>
              </w:rPr>
              <w:t xml:space="preserve"> weighing </w:t>
            </w:r>
            <w:r w:rsidR="000E063D">
              <w:rPr>
                <w:rFonts w:ascii="Times New Roman" w:hAnsi="Times New Roman"/>
                <w:bCs/>
                <w:sz w:val="22"/>
                <w:szCs w:val="22"/>
              </w:rPr>
              <w:t>80</w:t>
            </w:r>
            <w:r>
              <w:rPr>
                <w:rFonts w:ascii="Times New Roman" w:hAnsi="Times New Roman"/>
                <w:bCs/>
                <w:sz w:val="22"/>
                <w:szCs w:val="22"/>
              </w:rPr>
              <w:t xml:space="preserve"> lbs.</w:t>
            </w:r>
          </w:p>
        </w:tc>
      </w:tr>
      <w:tr w:rsidR="008516AF" w:rsidRPr="000132CD" w14:paraId="4330B8ED" w14:textId="77777777" w:rsidTr="001C5076">
        <w:tc>
          <w:tcPr>
            <w:tcW w:w="5063" w:type="dxa"/>
          </w:tcPr>
          <w:p w14:paraId="1B533D17" w14:textId="00F3946B" w:rsidR="008516AF" w:rsidRPr="000132CD" w:rsidRDefault="000E063D"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1B917928" wp14:editId="5694B0F8">
                  <wp:extent cx="2743200" cy="2057259"/>
                  <wp:effectExtent l="0" t="0" r="0" b="635"/>
                  <wp:docPr id="227107234" name="Picture 14" descr="A gas cylinder on a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07234" name="Picture 14" descr="A gas cylinder on a floor&#10;&#10;AI-generated content may be incorrect."/>
                          <pic:cNvPicPr/>
                        </pic:nvPicPr>
                        <pic:blipFill>
                          <a:blip r:embed="rId17"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635B5DF7" w14:textId="3D21E738" w:rsidR="008516AF" w:rsidRPr="000132CD" w:rsidRDefault="000E063D"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58B02656" wp14:editId="05CE4E0B">
                  <wp:extent cx="2743200" cy="2057701"/>
                  <wp:effectExtent l="0" t="0" r="0" b="0"/>
                  <wp:docPr id="322213519" name="Picture 15" descr="A gas cylinder with a gas burn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3519" name="Picture 15" descr="A gas cylinder with a gas burner&#10;&#10;AI-generated content may be incorrect."/>
                          <pic:cNvPicPr/>
                        </pic:nvPicPr>
                        <pic:blipFill>
                          <a:blip r:embed="rId18"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8516AF" w:rsidRPr="000132CD" w14:paraId="103E7365" w14:textId="77777777" w:rsidTr="00AE7BC5">
        <w:tc>
          <w:tcPr>
            <w:tcW w:w="9833" w:type="dxa"/>
            <w:gridSpan w:val="2"/>
          </w:tcPr>
          <w:p w14:paraId="5F887006" w14:textId="7C0D6A31" w:rsidR="008516AF" w:rsidRPr="000132CD" w:rsidRDefault="008516AF" w:rsidP="008516AF">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0E063D">
              <w:rPr>
                <w:rFonts w:ascii="Times New Roman" w:hAnsi="Times New Roman"/>
                <w:bCs/>
                <w:sz w:val="22"/>
                <w:szCs w:val="22"/>
              </w:rPr>
              <w:t>propane tanks</w:t>
            </w:r>
            <w:r>
              <w:rPr>
                <w:rFonts w:ascii="Times New Roman" w:hAnsi="Times New Roman"/>
                <w:bCs/>
                <w:sz w:val="22"/>
                <w:szCs w:val="22"/>
              </w:rPr>
              <w:t xml:space="preserve"> weighing </w:t>
            </w:r>
            <w:r w:rsidR="000E063D">
              <w:rPr>
                <w:rFonts w:ascii="Times New Roman" w:hAnsi="Times New Roman"/>
                <w:bCs/>
                <w:sz w:val="22"/>
                <w:szCs w:val="22"/>
              </w:rPr>
              <w:t>21-71</w:t>
            </w:r>
            <w:r>
              <w:rPr>
                <w:rFonts w:ascii="Times New Roman" w:hAnsi="Times New Roman"/>
                <w:bCs/>
                <w:sz w:val="22"/>
                <w:szCs w:val="22"/>
              </w:rPr>
              <w:t xml:space="preserve"> lbs.</w:t>
            </w:r>
          </w:p>
        </w:tc>
      </w:tr>
      <w:tr w:rsidR="008516AF" w:rsidRPr="000132CD" w14:paraId="72A14E20" w14:textId="77777777" w:rsidTr="001C5076">
        <w:tc>
          <w:tcPr>
            <w:tcW w:w="5063" w:type="dxa"/>
          </w:tcPr>
          <w:p w14:paraId="3F334107" w14:textId="2D26E26F" w:rsidR="008516AF" w:rsidRPr="000132CD" w:rsidRDefault="00120042" w:rsidP="008516AF">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47C9994C" wp14:editId="6B3FB34C">
                  <wp:extent cx="2743200" cy="2057259"/>
                  <wp:effectExtent l="0" t="0" r="0" b="635"/>
                  <wp:docPr id="1100796304" name="Picture 16" descr="A pallet of water in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96304" name="Picture 16" descr="A pallet of water in a warehouse&#10;&#10;AI-generated content may be incorrect."/>
                          <pic:cNvPicPr/>
                        </pic:nvPicPr>
                        <pic:blipFill>
                          <a:blip r:embed="rId19"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2C5276B8" w14:textId="5625A19B" w:rsidR="008516AF" w:rsidRPr="000132CD" w:rsidRDefault="00120042"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7CB5A60D" wp14:editId="430D2B37">
                  <wp:extent cx="2743200" cy="2057701"/>
                  <wp:effectExtent l="0" t="0" r="0" b="0"/>
                  <wp:docPr id="1101663086" name="Picture 17" descr="A pack of water bot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3086" name="Picture 17" descr="A pack of water bottles&#10;&#10;AI-generated content may be incorrect."/>
                          <pic:cNvPicPr/>
                        </pic:nvPicPr>
                        <pic:blipFill>
                          <a:blip r:embed="rId20"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B623FB" w:rsidRPr="000132CD" w14:paraId="13726CD3" w14:textId="77777777" w:rsidTr="009A4529">
        <w:tc>
          <w:tcPr>
            <w:tcW w:w="9833" w:type="dxa"/>
            <w:gridSpan w:val="2"/>
          </w:tcPr>
          <w:p w14:paraId="3EA9CEE1" w14:textId="681C7D4E" w:rsidR="00B623FB" w:rsidRPr="000132CD" w:rsidRDefault="00B623FB" w:rsidP="008516AF">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sidR="00120042">
              <w:rPr>
                <w:rFonts w:ascii="Times New Roman" w:hAnsi="Times New Roman"/>
                <w:bCs/>
                <w:sz w:val="22"/>
                <w:szCs w:val="22"/>
              </w:rPr>
              <w:t>cases of water</w:t>
            </w:r>
            <w:r>
              <w:rPr>
                <w:rFonts w:ascii="Times New Roman" w:hAnsi="Times New Roman"/>
                <w:bCs/>
                <w:sz w:val="22"/>
                <w:szCs w:val="22"/>
              </w:rPr>
              <w:t xml:space="preserve"> weighing </w:t>
            </w:r>
            <w:r w:rsidR="00120042">
              <w:rPr>
                <w:rFonts w:ascii="Times New Roman" w:hAnsi="Times New Roman"/>
                <w:bCs/>
                <w:sz w:val="22"/>
                <w:szCs w:val="22"/>
              </w:rPr>
              <w:t>45</w:t>
            </w:r>
            <w:r>
              <w:rPr>
                <w:rFonts w:ascii="Times New Roman" w:hAnsi="Times New Roman"/>
                <w:bCs/>
                <w:sz w:val="22"/>
                <w:szCs w:val="22"/>
              </w:rPr>
              <w:t xml:space="preserve"> lbs.</w:t>
            </w:r>
          </w:p>
        </w:tc>
      </w:tr>
      <w:tr w:rsidR="008516AF" w:rsidRPr="000132CD" w14:paraId="6F9FD258" w14:textId="77777777" w:rsidTr="001C5076">
        <w:tc>
          <w:tcPr>
            <w:tcW w:w="5063" w:type="dxa"/>
          </w:tcPr>
          <w:p w14:paraId="313F274C" w14:textId="446E9BB2" w:rsidR="008516AF" w:rsidRPr="000132CD" w:rsidRDefault="002175B2"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6257CE4F" wp14:editId="38161AC1">
                  <wp:extent cx="2743200" cy="2057259"/>
                  <wp:effectExtent l="0" t="0" r="0" b="635"/>
                  <wp:docPr id="549219109" name="Picture 18" descr="A group of metal cylinders on a 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19109" name="Picture 18" descr="A group of metal cylinders on a stand&#10;&#10;AI-generated content may be incorrect."/>
                          <pic:cNvPicPr/>
                        </pic:nvPicPr>
                        <pic:blipFill>
                          <a:blip r:embed="rId21"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5ED36A3F" w14:textId="328ABD70" w:rsidR="008516AF" w:rsidRPr="000132CD" w:rsidRDefault="002175B2"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0F9242C3" wp14:editId="5190B900">
                  <wp:extent cx="2743200" cy="2057701"/>
                  <wp:effectExtent l="0" t="0" r="0" b="0"/>
                  <wp:docPr id="1153771991" name="Picture 19" descr="A metal bucket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71991" name="Picture 19" descr="A metal bucket on a scale&#10;&#10;AI-generated content may be incorrect."/>
                          <pic:cNvPicPr/>
                        </pic:nvPicPr>
                        <pic:blipFill>
                          <a:blip r:embed="rId22"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2175B2" w:rsidRPr="000132CD" w14:paraId="48E9EA50" w14:textId="77777777" w:rsidTr="00E95255">
        <w:tc>
          <w:tcPr>
            <w:tcW w:w="9833" w:type="dxa"/>
            <w:gridSpan w:val="2"/>
          </w:tcPr>
          <w:p w14:paraId="23D8A2CA" w14:textId="56828E71" w:rsidR="002175B2" w:rsidRPr="000132CD" w:rsidRDefault="002175B2" w:rsidP="008516AF">
            <w:pPr>
              <w:jc w:val="center"/>
              <w:rPr>
                <w:rFonts w:ascii="Times New Roman" w:hAnsi="Times New Roman"/>
                <w:bCs/>
                <w:sz w:val="22"/>
                <w:szCs w:val="22"/>
              </w:rPr>
            </w:pPr>
            <w:r>
              <w:rPr>
                <w:rFonts w:ascii="Times New Roman" w:hAnsi="Times New Roman"/>
                <w:bCs/>
                <w:sz w:val="22"/>
                <w:szCs w:val="22"/>
              </w:rPr>
              <w:t>Must be able to lift/carry drill bits weighing 29 lbs.</w:t>
            </w:r>
          </w:p>
        </w:tc>
      </w:tr>
      <w:tr w:rsidR="00220909" w:rsidRPr="000132CD" w14:paraId="5F00CF1A" w14:textId="77777777" w:rsidTr="00457034">
        <w:tc>
          <w:tcPr>
            <w:tcW w:w="5063" w:type="dxa"/>
          </w:tcPr>
          <w:p w14:paraId="3FB0B92E" w14:textId="77777777" w:rsidR="00220909" w:rsidRPr="000132CD" w:rsidRDefault="00220909"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3AAAE74C" wp14:editId="41CC316B">
                  <wp:extent cx="2743200" cy="2057259"/>
                  <wp:effectExtent l="0" t="0" r="0" b="635"/>
                  <wp:docPr id="1477927340" name="Picture 20" descr="A red machine on a grey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09170" name="Picture 20" descr="A red machine on a grey surface&#10;&#10;AI-generated content may be incorrect."/>
                          <pic:cNvPicPr/>
                        </pic:nvPicPr>
                        <pic:blipFill>
                          <a:blip r:embed="rId23"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79BCE742" w14:textId="77777777" w:rsidR="00220909" w:rsidRPr="000132CD" w:rsidRDefault="00220909"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201F47B0" wp14:editId="39F9DE26">
                  <wp:extent cx="2743200" cy="2057701"/>
                  <wp:effectExtent l="0" t="0" r="0" b="0"/>
                  <wp:docPr id="146082501" name="Picture 21" descr="A red and black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77628" name="Picture 21" descr="A red and black machine&#10;&#10;AI-generated content may be incorrect."/>
                          <pic:cNvPicPr/>
                        </pic:nvPicPr>
                        <pic:blipFill>
                          <a:blip r:embed="rId24"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220909" w:rsidRPr="000132CD" w14:paraId="1177C41B" w14:textId="77777777" w:rsidTr="00457034">
        <w:tc>
          <w:tcPr>
            <w:tcW w:w="9833" w:type="dxa"/>
            <w:gridSpan w:val="2"/>
          </w:tcPr>
          <w:p w14:paraId="3D160983" w14:textId="77777777" w:rsidR="00220909" w:rsidRPr="000132CD" w:rsidRDefault="00220909" w:rsidP="00457034">
            <w:pPr>
              <w:jc w:val="center"/>
              <w:rPr>
                <w:rFonts w:ascii="Times New Roman" w:hAnsi="Times New Roman"/>
                <w:bCs/>
                <w:sz w:val="22"/>
                <w:szCs w:val="22"/>
              </w:rPr>
            </w:pPr>
            <w:r>
              <w:rPr>
                <w:rFonts w:ascii="Times New Roman" w:hAnsi="Times New Roman"/>
                <w:bCs/>
                <w:sz w:val="22"/>
                <w:szCs w:val="22"/>
              </w:rPr>
              <w:t>Must be able to lift/carry air hammers weighing 71-77 lbs.</w:t>
            </w:r>
          </w:p>
        </w:tc>
      </w:tr>
      <w:tr w:rsidR="0055141F" w:rsidRPr="000132CD" w14:paraId="0EFC72D6" w14:textId="77777777" w:rsidTr="00457034">
        <w:tc>
          <w:tcPr>
            <w:tcW w:w="5063" w:type="dxa"/>
          </w:tcPr>
          <w:p w14:paraId="78E611A6" w14:textId="77777777" w:rsidR="0055141F" w:rsidRPr="000132CD" w:rsidRDefault="0055141F" w:rsidP="00457034">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509776A5" wp14:editId="2B5A158F">
                  <wp:extent cx="2743200" cy="2057259"/>
                  <wp:effectExtent l="0" t="0" r="0" b="635"/>
                  <wp:docPr id="1962235745" name="Picture 24" descr="A shelf with tool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0308" name="Picture 24" descr="A shelf with tools on it&#10;&#10;AI-generated content may be incorrect."/>
                          <pic:cNvPicPr/>
                        </pic:nvPicPr>
                        <pic:blipFill>
                          <a:blip r:embed="rId25"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2D401899" w14:textId="77777777" w:rsidR="0055141F" w:rsidRPr="000132CD" w:rsidRDefault="0055141F"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2EFD53B5" wp14:editId="62C7F049">
                  <wp:extent cx="2743200" cy="2057701"/>
                  <wp:effectExtent l="0" t="0" r="0" b="0"/>
                  <wp:docPr id="1801828280" name="Picture 23" descr="A machine on a st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6906" name="Picture 23" descr="A machine on a stand&#10;&#10;AI-generated content may be incorrect."/>
                          <pic:cNvPicPr/>
                        </pic:nvPicPr>
                        <pic:blipFill>
                          <a:blip r:embed="rId26"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55141F" w:rsidRPr="000132CD" w14:paraId="5385D70A" w14:textId="77777777" w:rsidTr="00457034">
        <w:tc>
          <w:tcPr>
            <w:tcW w:w="9833" w:type="dxa"/>
            <w:gridSpan w:val="2"/>
          </w:tcPr>
          <w:p w14:paraId="05CE39A3" w14:textId="77777777" w:rsidR="0055141F" w:rsidRPr="000132CD" w:rsidRDefault="0055141F" w:rsidP="00457034">
            <w:pPr>
              <w:jc w:val="center"/>
              <w:rPr>
                <w:rFonts w:ascii="Times New Roman" w:hAnsi="Times New Roman"/>
                <w:bCs/>
                <w:sz w:val="22"/>
                <w:szCs w:val="22"/>
              </w:rPr>
            </w:pPr>
            <w:r>
              <w:rPr>
                <w:rFonts w:ascii="Times New Roman" w:hAnsi="Times New Roman"/>
                <w:bCs/>
                <w:sz w:val="22"/>
                <w:szCs w:val="22"/>
              </w:rPr>
              <w:t>Must be able to lift/carry rivet busters weighing 36-38 lbs.</w:t>
            </w:r>
          </w:p>
        </w:tc>
      </w:tr>
      <w:tr w:rsidR="008516AF" w:rsidRPr="000132CD" w14:paraId="131C495E" w14:textId="77777777" w:rsidTr="001C5076">
        <w:tc>
          <w:tcPr>
            <w:tcW w:w="5063" w:type="dxa"/>
          </w:tcPr>
          <w:p w14:paraId="50CECB1D" w14:textId="14185983" w:rsidR="008516AF" w:rsidRPr="000132CD" w:rsidRDefault="0055141F"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052EBA07" wp14:editId="2DF31DB8">
                  <wp:extent cx="2743200" cy="2057259"/>
                  <wp:effectExtent l="0" t="0" r="0" b="635"/>
                  <wp:docPr id="55452286" name="Picture 25" descr="A person standing next to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2286" name="Picture 25" descr="A person standing next to a machine&#10;&#10;AI-generated content may be incorrect."/>
                          <pic:cNvPicPr/>
                        </pic:nvPicPr>
                        <pic:blipFill>
                          <a:blip r:embed="rId27"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2852FF63" w14:textId="475FBF98" w:rsidR="008516AF" w:rsidRPr="000132CD" w:rsidRDefault="003A6105"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3F46045C" wp14:editId="6C9F14F0">
                  <wp:extent cx="2743200" cy="2057701"/>
                  <wp:effectExtent l="0" t="0" r="0" b="0"/>
                  <wp:docPr id="2116975166" name="Picture 27" descr="A machine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5166" name="Picture 27" descr="A machine on a wood surface&#10;&#10;AI-generated content may be incorrect."/>
                          <pic:cNvPicPr/>
                        </pic:nvPicPr>
                        <pic:blipFill>
                          <a:blip r:embed="rId28"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55141F" w:rsidRPr="000132CD" w14:paraId="22019CEC" w14:textId="77777777" w:rsidTr="00457034">
        <w:tc>
          <w:tcPr>
            <w:tcW w:w="5063" w:type="dxa"/>
          </w:tcPr>
          <w:p w14:paraId="11D050C1" w14:textId="36F7B118" w:rsidR="0055141F" w:rsidRPr="000132CD" w:rsidRDefault="0055141F" w:rsidP="00457034">
            <w:pPr>
              <w:jc w:val="center"/>
              <w:rPr>
                <w:rFonts w:ascii="Times New Roman" w:hAnsi="Times New Roman"/>
                <w:bCs/>
                <w:sz w:val="22"/>
                <w:szCs w:val="22"/>
              </w:rPr>
            </w:pPr>
            <w:r>
              <w:rPr>
                <w:rFonts w:ascii="Times New Roman" w:hAnsi="Times New Roman"/>
                <w:bCs/>
                <w:sz w:val="22"/>
                <w:szCs w:val="22"/>
              </w:rPr>
              <w:t xml:space="preserve">Must be able to lift/carry with assistance </w:t>
            </w:r>
            <w:r>
              <w:rPr>
                <w:rFonts w:ascii="Times New Roman" w:hAnsi="Times New Roman"/>
                <w:bCs/>
                <w:sz w:val="22"/>
                <w:szCs w:val="22"/>
              </w:rPr>
              <w:t>electric hammers</w:t>
            </w:r>
            <w:r>
              <w:rPr>
                <w:rFonts w:ascii="Times New Roman" w:hAnsi="Times New Roman"/>
                <w:bCs/>
                <w:sz w:val="22"/>
                <w:szCs w:val="22"/>
              </w:rPr>
              <w:t xml:space="preserve"> weighing </w:t>
            </w:r>
            <w:r>
              <w:rPr>
                <w:rFonts w:ascii="Times New Roman" w:hAnsi="Times New Roman"/>
                <w:bCs/>
                <w:sz w:val="22"/>
                <w:szCs w:val="22"/>
              </w:rPr>
              <w:t>97</w:t>
            </w:r>
            <w:r>
              <w:rPr>
                <w:rFonts w:ascii="Times New Roman" w:hAnsi="Times New Roman"/>
                <w:bCs/>
                <w:sz w:val="22"/>
                <w:szCs w:val="22"/>
              </w:rPr>
              <w:t xml:space="preserve"> lbs.</w:t>
            </w:r>
          </w:p>
        </w:tc>
        <w:tc>
          <w:tcPr>
            <w:tcW w:w="4770" w:type="dxa"/>
          </w:tcPr>
          <w:p w14:paraId="7FB6C71D" w14:textId="5665A795" w:rsidR="0055141F" w:rsidRPr="000132CD" w:rsidRDefault="0055141F" w:rsidP="00457034">
            <w:pPr>
              <w:jc w:val="center"/>
              <w:rPr>
                <w:rFonts w:ascii="Times New Roman" w:hAnsi="Times New Roman"/>
                <w:bCs/>
                <w:sz w:val="22"/>
                <w:szCs w:val="22"/>
              </w:rPr>
            </w:pPr>
            <w:r>
              <w:rPr>
                <w:rFonts w:ascii="Times New Roman" w:hAnsi="Times New Roman"/>
                <w:bCs/>
                <w:sz w:val="22"/>
                <w:szCs w:val="22"/>
              </w:rPr>
              <w:t xml:space="preserve">Must be able to lift/carry </w:t>
            </w:r>
            <w:r>
              <w:rPr>
                <w:rFonts w:ascii="Times New Roman" w:hAnsi="Times New Roman"/>
                <w:bCs/>
                <w:sz w:val="22"/>
                <w:szCs w:val="22"/>
              </w:rPr>
              <w:t>saws</w:t>
            </w:r>
            <w:r>
              <w:rPr>
                <w:rFonts w:ascii="Times New Roman" w:hAnsi="Times New Roman"/>
                <w:bCs/>
                <w:sz w:val="22"/>
                <w:szCs w:val="22"/>
              </w:rPr>
              <w:t xml:space="preserve"> weighing </w:t>
            </w:r>
            <w:r>
              <w:rPr>
                <w:rFonts w:ascii="Times New Roman" w:hAnsi="Times New Roman"/>
                <w:bCs/>
                <w:sz w:val="22"/>
                <w:szCs w:val="22"/>
              </w:rPr>
              <w:t>25</w:t>
            </w:r>
            <w:r>
              <w:rPr>
                <w:rFonts w:ascii="Times New Roman" w:hAnsi="Times New Roman"/>
                <w:bCs/>
                <w:sz w:val="22"/>
                <w:szCs w:val="22"/>
              </w:rPr>
              <w:t xml:space="preserve"> lbs.</w:t>
            </w:r>
          </w:p>
        </w:tc>
      </w:tr>
      <w:tr w:rsidR="008516AF" w:rsidRPr="000132CD" w14:paraId="1EA65014" w14:textId="77777777" w:rsidTr="001C5076">
        <w:tc>
          <w:tcPr>
            <w:tcW w:w="5063" w:type="dxa"/>
          </w:tcPr>
          <w:p w14:paraId="3F374ACE" w14:textId="3A00D685" w:rsidR="008516AF" w:rsidRPr="000132CD" w:rsidRDefault="00797BA8"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4D328F85" wp14:editId="41CCE5F7">
                  <wp:extent cx="2743200" cy="2057259"/>
                  <wp:effectExtent l="0" t="0" r="0" b="635"/>
                  <wp:docPr id="868681839" name="Picture 8" descr="A person hold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81839" name="Picture 8" descr="A person holding a forklift&#10;&#10;AI-generated content may be incorrect."/>
                          <pic:cNvPicPr/>
                        </pic:nvPicPr>
                        <pic:blipFill>
                          <a:blip r:embed="rId29"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473D8864" w14:textId="2D27493F" w:rsidR="008516AF" w:rsidRPr="000132CD" w:rsidRDefault="00797BA8"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5731CD41" wp14:editId="0E2BCFBB">
                  <wp:extent cx="2743200" cy="2057701"/>
                  <wp:effectExtent l="0" t="0" r="0" b="0"/>
                  <wp:docPr id="737301561" name="Picture 9" descr="A person in an orange jacket and hat working on a large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1561" name="Picture 9" descr="A person in an orange jacket and hat working on a large metal object&#10;&#10;AI-generated content may be incorrect."/>
                          <pic:cNvPicPr/>
                        </pic:nvPicPr>
                        <pic:blipFill>
                          <a:blip r:embed="rId30"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797BA8" w:rsidRPr="000132CD" w14:paraId="25ADEAE7" w14:textId="77777777" w:rsidTr="003C7797">
        <w:tc>
          <w:tcPr>
            <w:tcW w:w="9833" w:type="dxa"/>
            <w:gridSpan w:val="2"/>
          </w:tcPr>
          <w:p w14:paraId="4F12F781" w14:textId="3ABD01F7" w:rsidR="00797BA8" w:rsidRPr="000132CD" w:rsidRDefault="00797BA8" w:rsidP="008516AF">
            <w:pPr>
              <w:jc w:val="center"/>
              <w:rPr>
                <w:rFonts w:ascii="Times New Roman" w:hAnsi="Times New Roman"/>
                <w:bCs/>
                <w:sz w:val="22"/>
                <w:szCs w:val="22"/>
              </w:rPr>
            </w:pPr>
            <w:r>
              <w:rPr>
                <w:rFonts w:ascii="Times New Roman" w:hAnsi="Times New Roman"/>
                <w:bCs/>
                <w:sz w:val="22"/>
                <w:szCs w:val="22"/>
              </w:rPr>
              <w:t>Must be able to push/pull pallet jacks and material lifts requiring 20-60 F-lbs.</w:t>
            </w:r>
          </w:p>
        </w:tc>
      </w:tr>
      <w:tr w:rsidR="008516AF" w:rsidRPr="000132CD" w14:paraId="35486F5C" w14:textId="77777777" w:rsidTr="001C5076">
        <w:tc>
          <w:tcPr>
            <w:tcW w:w="5063" w:type="dxa"/>
          </w:tcPr>
          <w:p w14:paraId="1C196DFF" w14:textId="26242351" w:rsidR="008516AF" w:rsidRPr="000132CD" w:rsidRDefault="00797BA8" w:rsidP="008516AF">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536BAECB" wp14:editId="452DEEB8">
                  <wp:extent cx="2743200" cy="2057259"/>
                  <wp:effectExtent l="0" t="0" r="0" b="635"/>
                  <wp:docPr id="2031848601" name="Picture 11" descr="A person in an orange vest and bo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8601" name="Picture 11" descr="A person in an orange vest and boots&#10;&#10;AI-generated content may be incorrect."/>
                          <pic:cNvPicPr/>
                        </pic:nvPicPr>
                        <pic:blipFill>
                          <a:blip r:embed="rId31"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169D8D75" w14:textId="3CE62F14" w:rsidR="008516AF" w:rsidRPr="000132CD" w:rsidRDefault="00797BA8"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65A8DBB2" wp14:editId="65D8B1E8">
                  <wp:extent cx="2743200" cy="2057701"/>
                  <wp:effectExtent l="0" t="0" r="0" b="0"/>
                  <wp:docPr id="453244606" name="Picture 12" descr="A person in an orange vest standing on a platform in a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4606" name="Picture 12" descr="A person in an orange vest standing on a platform in a garage&#10;&#10;AI-generated content may be incorrect."/>
                          <pic:cNvPicPr/>
                        </pic:nvPicPr>
                        <pic:blipFill>
                          <a:blip r:embed="rId32"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0E063D" w:rsidRPr="000132CD" w14:paraId="33811D4C" w14:textId="77777777" w:rsidTr="002A235F">
        <w:tc>
          <w:tcPr>
            <w:tcW w:w="9833" w:type="dxa"/>
            <w:gridSpan w:val="2"/>
          </w:tcPr>
          <w:p w14:paraId="09B9AF27" w14:textId="3445E134" w:rsidR="000E063D" w:rsidRPr="000132CD" w:rsidRDefault="000E063D" w:rsidP="008516AF">
            <w:pPr>
              <w:jc w:val="center"/>
              <w:rPr>
                <w:rFonts w:ascii="Times New Roman" w:hAnsi="Times New Roman"/>
                <w:bCs/>
                <w:sz w:val="22"/>
                <w:szCs w:val="22"/>
              </w:rPr>
            </w:pPr>
            <w:r>
              <w:rPr>
                <w:rFonts w:ascii="Times New Roman" w:hAnsi="Times New Roman"/>
                <w:bCs/>
                <w:sz w:val="22"/>
                <w:szCs w:val="22"/>
              </w:rPr>
              <w:t xml:space="preserve">Must be able to push/pull </w:t>
            </w:r>
            <w:proofErr w:type="spellStart"/>
            <w:r>
              <w:rPr>
                <w:rFonts w:ascii="Times New Roman" w:hAnsi="Times New Roman"/>
                <w:bCs/>
                <w:sz w:val="22"/>
                <w:szCs w:val="22"/>
              </w:rPr>
              <w:t>connex</w:t>
            </w:r>
            <w:proofErr w:type="spellEnd"/>
            <w:r>
              <w:rPr>
                <w:rFonts w:ascii="Times New Roman" w:hAnsi="Times New Roman"/>
                <w:bCs/>
                <w:sz w:val="22"/>
                <w:szCs w:val="22"/>
              </w:rPr>
              <w:t xml:space="preserve"> doors requiring 20-30 F-lbs.</w:t>
            </w:r>
          </w:p>
        </w:tc>
      </w:tr>
      <w:tr w:rsidR="008516AF" w:rsidRPr="000132CD" w14:paraId="7A45193F" w14:textId="77777777" w:rsidTr="001C5076">
        <w:tc>
          <w:tcPr>
            <w:tcW w:w="5063" w:type="dxa"/>
          </w:tcPr>
          <w:p w14:paraId="7B4DB3F0" w14:textId="54DBDA4B" w:rsidR="008516AF" w:rsidRPr="000132CD" w:rsidRDefault="003A6105"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11525800" wp14:editId="094637D6">
                  <wp:extent cx="2743200" cy="2057259"/>
                  <wp:effectExtent l="0" t="0" r="0" b="635"/>
                  <wp:docPr id="1569222034" name="Picture 28" descr="A person in an orange vest standing in a ga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2034" name="Picture 28" descr="A person in an orange vest standing in a garage&#10;&#10;AI-generated content may be incorrect."/>
                          <pic:cNvPicPr/>
                        </pic:nvPicPr>
                        <pic:blipFill>
                          <a:blip r:embed="rId33"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6EFCFB64" w14:textId="5B32412C" w:rsidR="008516AF" w:rsidRPr="000132CD" w:rsidRDefault="003A6105"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31FB1A97" wp14:editId="35DA0D8A">
                  <wp:extent cx="2743200" cy="2057701"/>
                  <wp:effectExtent l="0" t="0" r="0" b="0"/>
                  <wp:docPr id="228976909" name="Picture 29" descr="A person walking next to a metal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76909" name="Picture 29" descr="A person walking next to a metal structure&#10;&#10;AI-generated content may be incorrect."/>
                          <pic:cNvPicPr/>
                        </pic:nvPicPr>
                        <pic:blipFill>
                          <a:blip r:embed="rId34"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3A6105" w:rsidRPr="000132CD" w14:paraId="4E2E2D8B" w14:textId="77777777" w:rsidTr="004A3062">
        <w:tc>
          <w:tcPr>
            <w:tcW w:w="9833" w:type="dxa"/>
            <w:gridSpan w:val="2"/>
          </w:tcPr>
          <w:p w14:paraId="6EA51547" w14:textId="57E5808A" w:rsidR="003A6105" w:rsidRPr="000132CD" w:rsidRDefault="003A6105" w:rsidP="008516AF">
            <w:pPr>
              <w:jc w:val="center"/>
              <w:rPr>
                <w:rFonts w:ascii="Times New Roman" w:hAnsi="Times New Roman"/>
                <w:bCs/>
                <w:sz w:val="22"/>
                <w:szCs w:val="22"/>
              </w:rPr>
            </w:pPr>
            <w:r>
              <w:rPr>
                <w:rFonts w:ascii="Times New Roman" w:hAnsi="Times New Roman"/>
                <w:bCs/>
                <w:sz w:val="22"/>
                <w:szCs w:val="22"/>
              </w:rPr>
              <w:t>Must be able to constantly stand/walk throughout the workday.</w:t>
            </w:r>
          </w:p>
        </w:tc>
      </w:tr>
      <w:tr w:rsidR="008516AF" w:rsidRPr="000132CD" w14:paraId="296790E6" w14:textId="77777777" w:rsidTr="001C5076">
        <w:tc>
          <w:tcPr>
            <w:tcW w:w="5063" w:type="dxa"/>
          </w:tcPr>
          <w:p w14:paraId="5C9604F0" w14:textId="7E893562" w:rsidR="008516AF" w:rsidRPr="000132CD" w:rsidRDefault="003A6105"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70D1E736" wp14:editId="7C35C52B">
                  <wp:extent cx="2743200" cy="2057259"/>
                  <wp:effectExtent l="0" t="0" r="0" b="635"/>
                  <wp:docPr id="1468836836" name="Picture 30" descr="A person in an orang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6836" name="Picture 30" descr="A person in an orange shirt&#10;&#10;AI-generated content may be incorrect."/>
                          <pic:cNvPicPr/>
                        </pic:nvPicPr>
                        <pic:blipFill>
                          <a:blip r:embed="rId35"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0248440E" w14:textId="29F79BFC" w:rsidR="008516AF" w:rsidRPr="000132CD" w:rsidRDefault="003A6105" w:rsidP="008516AF">
            <w:pPr>
              <w:jc w:val="center"/>
              <w:rPr>
                <w:rFonts w:ascii="Times New Roman" w:hAnsi="Times New Roman"/>
                <w:bCs/>
                <w:sz w:val="22"/>
                <w:szCs w:val="22"/>
              </w:rPr>
            </w:pPr>
            <w:r>
              <w:rPr>
                <w:rFonts w:ascii="Times New Roman" w:hAnsi="Times New Roman"/>
                <w:bCs/>
                <w:noProof/>
                <w:sz w:val="22"/>
                <w:szCs w:val="22"/>
              </w:rPr>
              <w:drawing>
                <wp:inline distT="0" distB="0" distL="0" distR="0" wp14:anchorId="1B27CD4B" wp14:editId="514FC497">
                  <wp:extent cx="2743200" cy="2057701"/>
                  <wp:effectExtent l="0" t="0" r="0" b="0"/>
                  <wp:docPr id="915790281" name="Picture 31" descr="A person in an orange vest standing in front of a storage un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90281" name="Picture 31" descr="A person in an orange vest standing in front of a storage unit&#10;&#10;AI-generated content may be incorrect."/>
                          <pic:cNvPicPr/>
                        </pic:nvPicPr>
                        <pic:blipFill>
                          <a:blip r:embed="rId36"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CC07C7" w:rsidRPr="000132CD" w14:paraId="0AC202EB" w14:textId="77777777" w:rsidTr="00EA25A4">
        <w:tc>
          <w:tcPr>
            <w:tcW w:w="9833" w:type="dxa"/>
            <w:gridSpan w:val="2"/>
          </w:tcPr>
          <w:p w14:paraId="6569111A" w14:textId="6971DA52" w:rsidR="00CC07C7" w:rsidRPr="000132CD" w:rsidRDefault="00CC07C7" w:rsidP="008516AF">
            <w:pPr>
              <w:jc w:val="center"/>
              <w:rPr>
                <w:rFonts w:ascii="Times New Roman" w:hAnsi="Times New Roman"/>
                <w:bCs/>
                <w:sz w:val="22"/>
                <w:szCs w:val="22"/>
              </w:rPr>
            </w:pPr>
            <w:r>
              <w:rPr>
                <w:rFonts w:ascii="Times New Roman" w:hAnsi="Times New Roman"/>
                <w:bCs/>
                <w:sz w:val="22"/>
                <w:szCs w:val="22"/>
              </w:rPr>
              <w:t xml:space="preserve">Must be able to </w:t>
            </w:r>
            <w:r w:rsidR="004115E4">
              <w:rPr>
                <w:rFonts w:ascii="Times New Roman" w:hAnsi="Times New Roman"/>
                <w:bCs/>
                <w:sz w:val="22"/>
                <w:szCs w:val="22"/>
              </w:rPr>
              <w:t xml:space="preserve">constantly use their hands </w:t>
            </w:r>
            <w:r>
              <w:rPr>
                <w:rFonts w:ascii="Times New Roman" w:hAnsi="Times New Roman"/>
                <w:bCs/>
                <w:sz w:val="22"/>
                <w:szCs w:val="22"/>
              </w:rPr>
              <w:t>throughout the workday.</w:t>
            </w:r>
          </w:p>
        </w:tc>
      </w:tr>
      <w:tr w:rsidR="000851E2" w:rsidRPr="000132CD" w14:paraId="72E1491B" w14:textId="77777777" w:rsidTr="00457034">
        <w:tc>
          <w:tcPr>
            <w:tcW w:w="5063" w:type="dxa"/>
          </w:tcPr>
          <w:p w14:paraId="6C96DE7E" w14:textId="77777777" w:rsidR="000851E2" w:rsidRPr="000132CD" w:rsidRDefault="000851E2" w:rsidP="00457034">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35B43700" wp14:editId="7374578D">
                  <wp:extent cx="2743200" cy="2057259"/>
                  <wp:effectExtent l="0" t="0" r="0" b="635"/>
                  <wp:docPr id="1892514036" name="Picture 33" descr="A person hold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44288" name="Picture 33" descr="A person holding a forklift&#10;&#10;AI-generated content may be incorrect."/>
                          <pic:cNvPicPr/>
                        </pic:nvPicPr>
                        <pic:blipFill>
                          <a:blip r:embed="rId29"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72E268F4" w14:textId="77777777" w:rsidR="000851E2"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16141A32" wp14:editId="372076A5">
                  <wp:extent cx="2743200" cy="2057701"/>
                  <wp:effectExtent l="0" t="0" r="0" b="0"/>
                  <wp:docPr id="1770432837" name="Picture 34" descr="A person in an orange shirt and cap working on a red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621" name="Picture 34" descr="A person in an orange shirt and cap working on a red machine&#10;&#10;AI-generated content may be incorrect."/>
                          <pic:cNvPicPr/>
                        </pic:nvPicPr>
                        <pic:blipFill>
                          <a:blip r:embed="rId37"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0851E2" w:rsidRPr="000132CD" w14:paraId="72C2C95F" w14:textId="77777777" w:rsidTr="00457034">
        <w:tc>
          <w:tcPr>
            <w:tcW w:w="9833" w:type="dxa"/>
            <w:gridSpan w:val="2"/>
          </w:tcPr>
          <w:p w14:paraId="47BE8360" w14:textId="77777777" w:rsidR="000851E2" w:rsidRPr="000132CD" w:rsidRDefault="000851E2" w:rsidP="00457034">
            <w:pPr>
              <w:jc w:val="center"/>
              <w:rPr>
                <w:rFonts w:ascii="Times New Roman" w:hAnsi="Times New Roman"/>
                <w:bCs/>
                <w:sz w:val="22"/>
                <w:szCs w:val="22"/>
              </w:rPr>
            </w:pPr>
            <w:r>
              <w:rPr>
                <w:rFonts w:ascii="Times New Roman" w:hAnsi="Times New Roman"/>
                <w:bCs/>
                <w:sz w:val="22"/>
                <w:szCs w:val="22"/>
              </w:rPr>
              <w:t>Must be able to constantly use their hands throughout the workday.</w:t>
            </w:r>
          </w:p>
        </w:tc>
      </w:tr>
      <w:tr w:rsidR="004115E4" w:rsidRPr="000132CD" w14:paraId="1C10F7AA" w14:textId="77777777" w:rsidTr="00457034">
        <w:tc>
          <w:tcPr>
            <w:tcW w:w="5063" w:type="dxa"/>
          </w:tcPr>
          <w:p w14:paraId="764707BC" w14:textId="6F3E7D86" w:rsidR="004115E4"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4B6270FE" wp14:editId="4DB5162C">
                  <wp:extent cx="2743200" cy="2057259"/>
                  <wp:effectExtent l="0" t="0" r="0" b="635"/>
                  <wp:docPr id="1059575282" name="Picture 40" descr="A person hold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75282" name="Picture 40" descr="A person holding a forklift&#10;&#10;AI-generated content may be incorrect."/>
                          <pic:cNvPicPr/>
                        </pic:nvPicPr>
                        <pic:blipFill>
                          <a:blip r:embed="rId38"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1E00B448" w14:textId="1A3BC8B6" w:rsidR="004115E4"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028FB23B" wp14:editId="4590590D">
                  <wp:extent cx="2743200" cy="2057701"/>
                  <wp:effectExtent l="0" t="0" r="0" b="0"/>
                  <wp:docPr id="1566043037" name="Picture 41" descr="A person's arm on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43037" name="Picture 41" descr="A person's arm on a machine&#10;&#10;AI-generated content may be incorrect."/>
                          <pic:cNvPicPr/>
                        </pic:nvPicPr>
                        <pic:blipFill>
                          <a:blip r:embed="rId39"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4115E4" w:rsidRPr="000132CD" w14:paraId="7C65EAEC" w14:textId="77777777" w:rsidTr="00457034">
        <w:tc>
          <w:tcPr>
            <w:tcW w:w="9833" w:type="dxa"/>
            <w:gridSpan w:val="2"/>
          </w:tcPr>
          <w:p w14:paraId="51F9EF80" w14:textId="77777777" w:rsidR="004115E4" w:rsidRPr="000132CD" w:rsidRDefault="004115E4" w:rsidP="00457034">
            <w:pPr>
              <w:jc w:val="center"/>
              <w:rPr>
                <w:rFonts w:ascii="Times New Roman" w:hAnsi="Times New Roman"/>
                <w:bCs/>
                <w:sz w:val="22"/>
                <w:szCs w:val="22"/>
              </w:rPr>
            </w:pPr>
            <w:r>
              <w:rPr>
                <w:rFonts w:ascii="Times New Roman" w:hAnsi="Times New Roman"/>
                <w:bCs/>
                <w:sz w:val="22"/>
                <w:szCs w:val="22"/>
              </w:rPr>
              <w:t>Must be able to constantly use their hands throughout the workday.</w:t>
            </w:r>
          </w:p>
        </w:tc>
      </w:tr>
      <w:tr w:rsidR="000851E2" w:rsidRPr="000132CD" w14:paraId="6E1DA9C9" w14:textId="77777777" w:rsidTr="00457034">
        <w:tc>
          <w:tcPr>
            <w:tcW w:w="5063" w:type="dxa"/>
          </w:tcPr>
          <w:p w14:paraId="6DA51F83" w14:textId="77777777" w:rsidR="000851E2"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59EDB1F6" wp14:editId="79EAF39A">
                  <wp:extent cx="2743200" cy="2057259"/>
                  <wp:effectExtent l="0" t="0" r="0" b="635"/>
                  <wp:docPr id="594584710" name="Picture 10" descr="A person on a 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0079" name="Picture 10" descr="A person on a lift&#10;&#10;AI-generated content may be incorrect."/>
                          <pic:cNvPicPr/>
                        </pic:nvPicPr>
                        <pic:blipFill>
                          <a:blip r:embed="rId40"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72B6E936" w14:textId="77777777" w:rsidR="000851E2"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0633390E" wp14:editId="58561831">
                  <wp:extent cx="2743200" cy="2057701"/>
                  <wp:effectExtent l="0" t="0" r="0" b="0"/>
                  <wp:docPr id="979525828" name="Picture 32" descr="A person on a 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78460" name="Picture 32" descr="A person on a lift&#10;&#10;AI-generated content may be incorrect."/>
                          <pic:cNvPicPr/>
                        </pic:nvPicPr>
                        <pic:blipFill>
                          <a:blip r:embed="rId41"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0851E2" w:rsidRPr="000132CD" w14:paraId="5068A779" w14:textId="77777777" w:rsidTr="00457034">
        <w:tc>
          <w:tcPr>
            <w:tcW w:w="9833" w:type="dxa"/>
            <w:gridSpan w:val="2"/>
          </w:tcPr>
          <w:p w14:paraId="030776E3" w14:textId="77777777" w:rsidR="000851E2" w:rsidRPr="000132CD" w:rsidRDefault="000851E2" w:rsidP="00457034">
            <w:pPr>
              <w:jc w:val="center"/>
              <w:rPr>
                <w:rFonts w:ascii="Times New Roman" w:hAnsi="Times New Roman"/>
                <w:bCs/>
                <w:sz w:val="22"/>
                <w:szCs w:val="22"/>
              </w:rPr>
            </w:pPr>
            <w:r>
              <w:rPr>
                <w:rFonts w:ascii="Times New Roman" w:hAnsi="Times New Roman"/>
                <w:bCs/>
                <w:sz w:val="22"/>
                <w:szCs w:val="22"/>
              </w:rPr>
              <w:t>Must be able to climb on/off equipment throughout the workday.</w:t>
            </w:r>
          </w:p>
        </w:tc>
      </w:tr>
      <w:tr w:rsidR="00CC07C7" w:rsidRPr="000132CD" w14:paraId="6E8C6684" w14:textId="77777777" w:rsidTr="00457034">
        <w:tc>
          <w:tcPr>
            <w:tcW w:w="5063" w:type="dxa"/>
          </w:tcPr>
          <w:p w14:paraId="69AFF5F0" w14:textId="3894DB39" w:rsidR="00CC07C7" w:rsidRPr="000132CD" w:rsidRDefault="000851E2" w:rsidP="00457034">
            <w:pPr>
              <w:jc w:val="center"/>
              <w:rPr>
                <w:rFonts w:ascii="Times New Roman" w:hAnsi="Times New Roman"/>
                <w:bCs/>
                <w:sz w:val="22"/>
                <w:szCs w:val="22"/>
              </w:rPr>
            </w:pPr>
            <w:r>
              <w:rPr>
                <w:rFonts w:ascii="Times New Roman" w:hAnsi="Times New Roman"/>
                <w:bCs/>
                <w:noProof/>
                <w:sz w:val="22"/>
                <w:szCs w:val="22"/>
              </w:rPr>
              <w:lastRenderedPageBreak/>
              <w:drawing>
                <wp:inline distT="0" distB="0" distL="0" distR="0" wp14:anchorId="41AAF63E" wp14:editId="1AAC200B">
                  <wp:extent cx="2743200" cy="2057259"/>
                  <wp:effectExtent l="0" t="0" r="0" b="635"/>
                  <wp:docPr id="14883138" name="Picture 35" descr="A person in an orange vest push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138" name="Picture 35" descr="A person in an orange vest pushing a forklift&#10;&#10;AI-generated content may be incorrect."/>
                          <pic:cNvPicPr/>
                        </pic:nvPicPr>
                        <pic:blipFill>
                          <a:blip r:embed="rId42"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1E7AF818" w14:textId="5BC3C909" w:rsidR="00CC07C7"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010457CF" wp14:editId="28E2AA4D">
                  <wp:extent cx="2743200" cy="2057701"/>
                  <wp:effectExtent l="0" t="0" r="0" b="0"/>
                  <wp:docPr id="1529092094" name="Picture 36" descr="A person in an orange vest on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092094" name="Picture 36" descr="A person in an orange vest on a forklift&#10;&#10;AI-generated content may be incorrect."/>
                          <pic:cNvPicPr/>
                        </pic:nvPicPr>
                        <pic:blipFill>
                          <a:blip r:embed="rId43"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CC07C7" w:rsidRPr="000132CD" w14:paraId="25155194" w14:textId="77777777" w:rsidTr="00457034">
        <w:tc>
          <w:tcPr>
            <w:tcW w:w="9833" w:type="dxa"/>
            <w:gridSpan w:val="2"/>
          </w:tcPr>
          <w:p w14:paraId="74A2D013" w14:textId="77777777" w:rsidR="00CC07C7" w:rsidRPr="000132CD" w:rsidRDefault="00CC07C7" w:rsidP="00457034">
            <w:pPr>
              <w:jc w:val="center"/>
              <w:rPr>
                <w:rFonts w:ascii="Times New Roman" w:hAnsi="Times New Roman"/>
                <w:bCs/>
                <w:sz w:val="22"/>
                <w:szCs w:val="22"/>
              </w:rPr>
            </w:pPr>
            <w:r>
              <w:rPr>
                <w:rFonts w:ascii="Times New Roman" w:hAnsi="Times New Roman"/>
                <w:bCs/>
                <w:sz w:val="22"/>
                <w:szCs w:val="22"/>
              </w:rPr>
              <w:t>Must be able to climb on/off equipment throughout the workday.</w:t>
            </w:r>
          </w:p>
        </w:tc>
      </w:tr>
      <w:tr w:rsidR="00CC07C7" w:rsidRPr="000132CD" w14:paraId="22ABD508" w14:textId="77777777" w:rsidTr="00457034">
        <w:tc>
          <w:tcPr>
            <w:tcW w:w="5063" w:type="dxa"/>
          </w:tcPr>
          <w:p w14:paraId="5D0F98C0" w14:textId="2152089E" w:rsidR="00CC07C7"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63214A39" wp14:editId="318A7CCE">
                  <wp:extent cx="2743200" cy="2057259"/>
                  <wp:effectExtent l="0" t="0" r="0" b="635"/>
                  <wp:docPr id="803204267" name="Picture 37" descr="A person driving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04267" name="Picture 37" descr="A person driving a forklift&#10;&#10;AI-generated content may be incorrect."/>
                          <pic:cNvPicPr/>
                        </pic:nvPicPr>
                        <pic:blipFill>
                          <a:blip r:embed="rId44" cstate="print">
                            <a:extLst>
                              <a:ext uri="{28A0092B-C50C-407E-A947-70E740481C1C}">
                                <a14:useLocalDpi xmlns:a14="http://schemas.microsoft.com/office/drawing/2010/main"/>
                              </a:ext>
                            </a:extLst>
                          </a:blip>
                          <a:stretch>
                            <a:fillRect/>
                          </a:stretch>
                        </pic:blipFill>
                        <pic:spPr>
                          <a:xfrm>
                            <a:off x="0" y="0"/>
                            <a:ext cx="2743200" cy="2057259"/>
                          </a:xfrm>
                          <a:prstGeom prst="rect">
                            <a:avLst/>
                          </a:prstGeom>
                        </pic:spPr>
                      </pic:pic>
                    </a:graphicData>
                  </a:graphic>
                </wp:inline>
              </w:drawing>
            </w:r>
          </w:p>
        </w:tc>
        <w:tc>
          <w:tcPr>
            <w:tcW w:w="4770" w:type="dxa"/>
          </w:tcPr>
          <w:p w14:paraId="3A63D33E" w14:textId="3A4B4287" w:rsidR="00CC07C7" w:rsidRPr="000132CD" w:rsidRDefault="000851E2" w:rsidP="00457034">
            <w:pPr>
              <w:jc w:val="center"/>
              <w:rPr>
                <w:rFonts w:ascii="Times New Roman" w:hAnsi="Times New Roman"/>
                <w:bCs/>
                <w:sz w:val="22"/>
                <w:szCs w:val="22"/>
              </w:rPr>
            </w:pPr>
            <w:r>
              <w:rPr>
                <w:rFonts w:ascii="Times New Roman" w:hAnsi="Times New Roman"/>
                <w:bCs/>
                <w:noProof/>
                <w:sz w:val="22"/>
                <w:szCs w:val="22"/>
              </w:rPr>
              <w:drawing>
                <wp:inline distT="0" distB="0" distL="0" distR="0" wp14:anchorId="74440D15" wp14:editId="6B337E8B">
                  <wp:extent cx="2743200" cy="2057701"/>
                  <wp:effectExtent l="0" t="0" r="0" b="0"/>
                  <wp:docPr id="433996730" name="Picture 38" descr="A person in a forkli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96730" name="Picture 38" descr="A person in a forklift&#10;&#10;AI-generated content may be incorrect."/>
                          <pic:cNvPicPr/>
                        </pic:nvPicPr>
                        <pic:blipFill>
                          <a:blip r:embed="rId45" cstate="print">
                            <a:extLst>
                              <a:ext uri="{28A0092B-C50C-407E-A947-70E740481C1C}">
                                <a14:useLocalDpi xmlns:a14="http://schemas.microsoft.com/office/drawing/2010/main"/>
                              </a:ext>
                            </a:extLst>
                          </a:blip>
                          <a:stretch>
                            <a:fillRect/>
                          </a:stretch>
                        </pic:blipFill>
                        <pic:spPr>
                          <a:xfrm>
                            <a:off x="0" y="0"/>
                            <a:ext cx="2743200" cy="2057701"/>
                          </a:xfrm>
                          <a:prstGeom prst="rect">
                            <a:avLst/>
                          </a:prstGeom>
                        </pic:spPr>
                      </pic:pic>
                    </a:graphicData>
                  </a:graphic>
                </wp:inline>
              </w:drawing>
            </w:r>
          </w:p>
        </w:tc>
      </w:tr>
      <w:tr w:rsidR="00CC07C7" w:rsidRPr="000132CD" w14:paraId="5D844692" w14:textId="77777777" w:rsidTr="00457034">
        <w:tc>
          <w:tcPr>
            <w:tcW w:w="5063" w:type="dxa"/>
          </w:tcPr>
          <w:p w14:paraId="35184FC6" w14:textId="27C3A945" w:rsidR="00CC07C7" w:rsidRPr="000132CD" w:rsidRDefault="00CC07C7" w:rsidP="00457034">
            <w:pPr>
              <w:jc w:val="center"/>
              <w:rPr>
                <w:rFonts w:ascii="Times New Roman" w:hAnsi="Times New Roman"/>
                <w:bCs/>
                <w:sz w:val="22"/>
                <w:szCs w:val="22"/>
              </w:rPr>
            </w:pPr>
            <w:r>
              <w:rPr>
                <w:rFonts w:ascii="Times New Roman" w:hAnsi="Times New Roman"/>
                <w:bCs/>
                <w:sz w:val="22"/>
                <w:szCs w:val="22"/>
              </w:rPr>
              <w:t>Must be able to sit and operate equipment throughout the workday.</w:t>
            </w:r>
          </w:p>
        </w:tc>
        <w:tc>
          <w:tcPr>
            <w:tcW w:w="4770" w:type="dxa"/>
          </w:tcPr>
          <w:p w14:paraId="00B93DCB" w14:textId="5D1CF2AB" w:rsidR="00CC07C7" w:rsidRPr="000132CD" w:rsidRDefault="00CC07C7" w:rsidP="00457034">
            <w:pPr>
              <w:jc w:val="center"/>
              <w:rPr>
                <w:rFonts w:ascii="Times New Roman" w:hAnsi="Times New Roman"/>
                <w:bCs/>
                <w:sz w:val="22"/>
                <w:szCs w:val="22"/>
              </w:rPr>
            </w:pPr>
            <w:r>
              <w:rPr>
                <w:rFonts w:ascii="Times New Roman" w:hAnsi="Times New Roman"/>
                <w:bCs/>
                <w:sz w:val="22"/>
                <w:szCs w:val="22"/>
              </w:rPr>
              <w:t>Must be able to look behind when operating equipment.</w:t>
            </w:r>
          </w:p>
        </w:tc>
      </w:tr>
    </w:tbl>
    <w:p w14:paraId="75C1152B" w14:textId="77777777" w:rsidR="00E730CF" w:rsidRPr="00640EB4" w:rsidRDefault="00E730CF" w:rsidP="009C7EA8">
      <w:pPr>
        <w:rPr>
          <w:rFonts w:ascii="Times New Roman" w:hAnsi="Times New Roman"/>
          <w:b/>
          <w:bCs/>
          <w:sz w:val="22"/>
          <w:szCs w:val="22"/>
        </w:rPr>
      </w:pPr>
    </w:p>
    <w:p w14:paraId="0B560D48" w14:textId="77777777" w:rsidR="004E5E84" w:rsidRPr="00640EB4" w:rsidRDefault="004E5E84" w:rsidP="009C7EA8">
      <w:pPr>
        <w:rPr>
          <w:rFonts w:ascii="Times New Roman" w:hAnsi="Times New Roman"/>
          <w:b/>
          <w:bCs/>
          <w:sz w:val="22"/>
          <w:szCs w:val="22"/>
        </w:rPr>
      </w:pPr>
    </w:p>
    <w:p w14:paraId="762FE26D" w14:textId="77777777" w:rsidR="0077125B" w:rsidRDefault="0077125B">
      <w:pPr>
        <w:widowControl/>
        <w:autoSpaceDE/>
        <w:autoSpaceDN/>
        <w:adjustRightInd/>
        <w:rPr>
          <w:rFonts w:ascii="Times New Roman" w:hAnsi="Times New Roman"/>
          <w:b/>
          <w:bCs/>
          <w:sz w:val="22"/>
          <w:szCs w:val="22"/>
        </w:rPr>
      </w:pPr>
      <w:r>
        <w:rPr>
          <w:rFonts w:ascii="Times New Roman" w:hAnsi="Times New Roman"/>
          <w:b/>
          <w:bCs/>
          <w:sz w:val="22"/>
          <w:szCs w:val="22"/>
        </w:rPr>
        <w:br w:type="page"/>
      </w:r>
    </w:p>
    <w:p w14:paraId="7F4843F7" w14:textId="490594F2" w:rsidR="009C7EA8" w:rsidRPr="00640EB4" w:rsidRDefault="00417AC5" w:rsidP="009C7EA8">
      <w:pPr>
        <w:rPr>
          <w:rFonts w:ascii="Times New Roman" w:hAnsi="Times New Roman"/>
          <w:b/>
          <w:bCs/>
          <w:sz w:val="22"/>
          <w:szCs w:val="22"/>
        </w:rPr>
      </w:pPr>
      <w:r w:rsidRPr="00640EB4">
        <w:rPr>
          <w:rFonts w:ascii="Times New Roman" w:hAnsi="Times New Roman"/>
          <w:b/>
          <w:bCs/>
          <w:sz w:val="22"/>
          <w:szCs w:val="22"/>
        </w:rPr>
        <w:lastRenderedPageBreak/>
        <w:t>FOR CANDIDATE</w:t>
      </w:r>
      <w:r w:rsidR="009C7EA8" w:rsidRPr="00640EB4">
        <w:rPr>
          <w:rFonts w:ascii="Times New Roman" w:hAnsi="Times New Roman"/>
          <w:b/>
          <w:bCs/>
          <w:sz w:val="22"/>
          <w:szCs w:val="22"/>
        </w:rPr>
        <w:t>:</w:t>
      </w:r>
    </w:p>
    <w:p w14:paraId="12645F82" w14:textId="77777777" w:rsidR="009B46C1" w:rsidRPr="00640EB4" w:rsidRDefault="009B46C1" w:rsidP="00894A1A">
      <w:pPr>
        <w:rPr>
          <w:rFonts w:ascii="Times New Roman" w:hAnsi="Times New Roman"/>
          <w:sz w:val="22"/>
          <w:szCs w:val="22"/>
        </w:rPr>
      </w:pPr>
    </w:p>
    <w:p w14:paraId="2FB0AC9C" w14:textId="77777777" w:rsidR="009C7EA8" w:rsidRPr="00640EB4" w:rsidRDefault="009C7EA8" w:rsidP="00894A1A">
      <w:pPr>
        <w:rPr>
          <w:rFonts w:ascii="Times New Roman" w:hAnsi="Times New Roman"/>
          <w:sz w:val="22"/>
          <w:szCs w:val="22"/>
        </w:rPr>
      </w:pPr>
      <w:r w:rsidRPr="00640EB4">
        <w:rPr>
          <w:rFonts w:ascii="Times New Roman" w:hAnsi="Times New Roman"/>
          <w:sz w:val="22"/>
          <w:szCs w:val="22"/>
        </w:rPr>
        <w:t>Once you have completed reading the entire job description, please read and sign off on the appropriate response below:</w:t>
      </w:r>
    </w:p>
    <w:p w14:paraId="27DAA0DC" w14:textId="77777777" w:rsidR="009C7EA8" w:rsidRPr="00640EB4" w:rsidRDefault="009C7EA8" w:rsidP="009C7EA8">
      <w:pPr>
        <w:jc w:val="both"/>
        <w:rPr>
          <w:rFonts w:ascii="Times New Roman" w:hAnsi="Times New Roman"/>
          <w:sz w:val="22"/>
          <w:szCs w:val="22"/>
        </w:rPr>
      </w:pPr>
    </w:p>
    <w:p w14:paraId="0959D6A4" w14:textId="77777777" w:rsidR="009C7EA8" w:rsidRPr="00640EB4" w:rsidRDefault="009C7EA8" w:rsidP="009C7EA8">
      <w:pPr>
        <w:jc w:val="both"/>
        <w:rPr>
          <w:rFonts w:ascii="Times New Roman" w:hAnsi="Times New Roman"/>
          <w:sz w:val="22"/>
          <w:szCs w:val="22"/>
        </w:rPr>
      </w:pPr>
      <w:r w:rsidRPr="00640EB4">
        <w:rPr>
          <w:rFonts w:ascii="Times New Roman" w:hAnsi="Times New Roman"/>
          <w:b/>
          <w:sz w:val="22"/>
          <w:szCs w:val="22"/>
        </w:rPr>
        <w:t>_____</w:t>
      </w:r>
      <w:r w:rsidRPr="00640EB4">
        <w:rPr>
          <w:rFonts w:ascii="Times New Roman" w:hAnsi="Times New Roman"/>
          <w:sz w:val="22"/>
          <w:szCs w:val="22"/>
        </w:rPr>
        <w:tab/>
        <w:t xml:space="preserve">I believe I am capable of </w:t>
      </w:r>
      <w:r w:rsidR="00AA7CEC" w:rsidRPr="00640EB4">
        <w:rPr>
          <w:rFonts w:ascii="Times New Roman" w:hAnsi="Times New Roman"/>
          <w:sz w:val="22"/>
          <w:szCs w:val="22"/>
        </w:rPr>
        <w:t xml:space="preserve">safely </w:t>
      </w:r>
      <w:r w:rsidRPr="00640EB4">
        <w:rPr>
          <w:rFonts w:ascii="Times New Roman" w:hAnsi="Times New Roman"/>
          <w:sz w:val="22"/>
          <w:szCs w:val="22"/>
        </w:rPr>
        <w:t>performing the essential duties of this position.</w:t>
      </w:r>
    </w:p>
    <w:p w14:paraId="568C0654" w14:textId="77777777" w:rsidR="009C7EA8" w:rsidRPr="00640EB4" w:rsidRDefault="009C7EA8" w:rsidP="009C7EA8">
      <w:pPr>
        <w:jc w:val="both"/>
        <w:rPr>
          <w:rFonts w:ascii="Times New Roman" w:hAnsi="Times New Roman"/>
          <w:sz w:val="22"/>
          <w:szCs w:val="22"/>
        </w:rPr>
      </w:pPr>
    </w:p>
    <w:p w14:paraId="54DB998F" w14:textId="77777777" w:rsidR="005A1450" w:rsidRPr="00640EB4" w:rsidRDefault="009C7EA8" w:rsidP="009E145B">
      <w:pPr>
        <w:jc w:val="both"/>
        <w:rPr>
          <w:rFonts w:ascii="Times New Roman" w:hAnsi="Times New Roman"/>
          <w:sz w:val="22"/>
          <w:szCs w:val="22"/>
        </w:rPr>
      </w:pPr>
      <w:r w:rsidRPr="00640EB4">
        <w:rPr>
          <w:rFonts w:ascii="Times New Roman" w:hAnsi="Times New Roman"/>
          <w:b/>
          <w:sz w:val="22"/>
          <w:szCs w:val="22"/>
        </w:rPr>
        <w:t>_____</w:t>
      </w:r>
      <w:r w:rsidRPr="00640EB4">
        <w:rPr>
          <w:rFonts w:ascii="Times New Roman" w:hAnsi="Times New Roman"/>
          <w:sz w:val="22"/>
          <w:szCs w:val="22"/>
        </w:rPr>
        <w:t xml:space="preserve">   I do not believe that I am capable of </w:t>
      </w:r>
      <w:r w:rsidR="00AA7CEC" w:rsidRPr="00640EB4">
        <w:rPr>
          <w:rFonts w:ascii="Times New Roman" w:hAnsi="Times New Roman"/>
          <w:sz w:val="22"/>
          <w:szCs w:val="22"/>
        </w:rPr>
        <w:t xml:space="preserve">safely </w:t>
      </w:r>
      <w:r w:rsidRPr="00640EB4">
        <w:rPr>
          <w:rFonts w:ascii="Times New Roman" w:hAnsi="Times New Roman"/>
          <w:sz w:val="22"/>
          <w:szCs w:val="22"/>
        </w:rPr>
        <w:t>performing the essential duties of this</w:t>
      </w:r>
      <w:r w:rsidR="009E145B">
        <w:rPr>
          <w:rFonts w:ascii="Times New Roman" w:hAnsi="Times New Roman"/>
          <w:sz w:val="22"/>
          <w:szCs w:val="22"/>
        </w:rPr>
        <w:t xml:space="preserve"> </w:t>
      </w:r>
      <w:r w:rsidRPr="00640EB4">
        <w:rPr>
          <w:rFonts w:ascii="Times New Roman" w:hAnsi="Times New Roman"/>
          <w:sz w:val="22"/>
          <w:szCs w:val="22"/>
        </w:rPr>
        <w:t>position.</w:t>
      </w:r>
      <w:r w:rsidR="005A1450" w:rsidRPr="00640EB4">
        <w:rPr>
          <w:rFonts w:ascii="Times New Roman" w:hAnsi="Times New Roman"/>
          <w:sz w:val="22"/>
          <w:szCs w:val="22"/>
        </w:rPr>
        <w:t xml:space="preserve"> </w:t>
      </w:r>
    </w:p>
    <w:p w14:paraId="079EE303" w14:textId="77777777" w:rsidR="005A1450" w:rsidRPr="00640EB4" w:rsidRDefault="005A1450" w:rsidP="005A1450">
      <w:pPr>
        <w:jc w:val="both"/>
        <w:rPr>
          <w:rFonts w:ascii="Times New Roman" w:hAnsi="Times New Roman"/>
          <w:sz w:val="22"/>
          <w:szCs w:val="22"/>
        </w:rPr>
      </w:pPr>
    </w:p>
    <w:p w14:paraId="75779851" w14:textId="77777777" w:rsidR="009C7EA8" w:rsidRPr="00640EB4" w:rsidRDefault="005A1450" w:rsidP="005D1BD8">
      <w:pPr>
        <w:rPr>
          <w:rFonts w:ascii="Times New Roman" w:hAnsi="Times New Roman"/>
          <w:sz w:val="22"/>
          <w:szCs w:val="22"/>
        </w:rPr>
      </w:pPr>
      <w:r w:rsidRPr="00640EB4">
        <w:rPr>
          <w:rFonts w:ascii="Times New Roman" w:hAnsi="Times New Roman"/>
          <w:sz w:val="22"/>
          <w:szCs w:val="22"/>
        </w:rPr>
        <w:t xml:space="preserve">Note: </w:t>
      </w:r>
      <w:r w:rsidR="00894A1A" w:rsidRPr="00640EB4">
        <w:rPr>
          <w:rFonts w:ascii="Times New Roman" w:hAnsi="Times New Roman"/>
          <w:sz w:val="22"/>
          <w:szCs w:val="22"/>
        </w:rPr>
        <w:t xml:space="preserve">If you believe that you have a disability which may cause a workplace limitation to performing any functional job duties, </w:t>
      </w:r>
      <w:r w:rsidRPr="00640EB4">
        <w:rPr>
          <w:rFonts w:ascii="Times New Roman" w:hAnsi="Times New Roman"/>
          <w:sz w:val="22"/>
          <w:szCs w:val="22"/>
        </w:rPr>
        <w:t>please inform</w:t>
      </w:r>
      <w:r w:rsidR="00894A1A" w:rsidRPr="00640EB4">
        <w:rPr>
          <w:rFonts w:ascii="Times New Roman" w:hAnsi="Times New Roman"/>
          <w:sz w:val="22"/>
          <w:szCs w:val="22"/>
        </w:rPr>
        <w:t xml:space="preserve"> Human Resources</w:t>
      </w:r>
      <w:r w:rsidR="005D1BD8" w:rsidRPr="00640EB4">
        <w:rPr>
          <w:rFonts w:ascii="Times New Roman" w:hAnsi="Times New Roman"/>
          <w:sz w:val="22"/>
          <w:szCs w:val="22"/>
        </w:rPr>
        <w:t>.</w:t>
      </w:r>
      <w:r w:rsidRPr="00640EB4">
        <w:rPr>
          <w:rFonts w:ascii="Times New Roman" w:hAnsi="Times New Roman"/>
          <w:sz w:val="22"/>
          <w:szCs w:val="22"/>
        </w:rPr>
        <w:t xml:space="preserve"> </w:t>
      </w:r>
      <w:r w:rsidR="005D1BD8" w:rsidRPr="00640EB4">
        <w:rPr>
          <w:rFonts w:ascii="Times New Roman" w:hAnsi="Times New Roman"/>
          <w:sz w:val="22"/>
          <w:szCs w:val="22"/>
        </w:rPr>
        <w:t>Reasonable w</w:t>
      </w:r>
      <w:r w:rsidRPr="00640EB4">
        <w:rPr>
          <w:rFonts w:ascii="Times New Roman" w:hAnsi="Times New Roman"/>
          <w:sz w:val="22"/>
          <w:szCs w:val="22"/>
        </w:rPr>
        <w:t>ork accommodation</w:t>
      </w:r>
      <w:r w:rsidR="009B46C1" w:rsidRPr="00640EB4">
        <w:rPr>
          <w:rFonts w:ascii="Times New Roman" w:hAnsi="Times New Roman"/>
          <w:sz w:val="22"/>
          <w:szCs w:val="22"/>
        </w:rPr>
        <w:t>s</w:t>
      </w:r>
      <w:r w:rsidRPr="00640EB4">
        <w:rPr>
          <w:rFonts w:ascii="Times New Roman" w:hAnsi="Times New Roman"/>
          <w:sz w:val="22"/>
          <w:szCs w:val="22"/>
        </w:rPr>
        <w:t xml:space="preserve"> may or may not be available. Employers are not required to provide </w:t>
      </w:r>
      <w:r w:rsidR="009B46C1" w:rsidRPr="00640EB4">
        <w:rPr>
          <w:rFonts w:ascii="Times New Roman" w:hAnsi="Times New Roman"/>
          <w:sz w:val="22"/>
          <w:szCs w:val="22"/>
        </w:rPr>
        <w:t xml:space="preserve">work accommodations </w:t>
      </w:r>
      <w:r w:rsidR="005D1BD8" w:rsidRPr="00640EB4">
        <w:rPr>
          <w:rFonts w:ascii="Times New Roman" w:hAnsi="Times New Roman"/>
          <w:sz w:val="22"/>
          <w:szCs w:val="22"/>
        </w:rPr>
        <w:t xml:space="preserve">that </w:t>
      </w:r>
      <w:r w:rsidR="009B46C1" w:rsidRPr="00640EB4">
        <w:rPr>
          <w:rFonts w:ascii="Times New Roman" w:hAnsi="Times New Roman"/>
          <w:sz w:val="22"/>
          <w:szCs w:val="22"/>
        </w:rPr>
        <w:t>create</w:t>
      </w:r>
      <w:r w:rsidRPr="00640EB4">
        <w:rPr>
          <w:rFonts w:ascii="Times New Roman" w:hAnsi="Times New Roman"/>
          <w:sz w:val="22"/>
          <w:szCs w:val="22"/>
        </w:rPr>
        <w:t xml:space="preserve"> a</w:t>
      </w:r>
      <w:r w:rsidR="005D1BD8" w:rsidRPr="00640EB4">
        <w:rPr>
          <w:rFonts w:ascii="Times New Roman" w:hAnsi="Times New Roman"/>
          <w:sz w:val="22"/>
          <w:szCs w:val="22"/>
        </w:rPr>
        <w:t>n undue hardship</w:t>
      </w:r>
      <w:r w:rsidRPr="00640EB4">
        <w:rPr>
          <w:rFonts w:ascii="Times New Roman" w:hAnsi="Times New Roman"/>
          <w:sz w:val="22"/>
          <w:szCs w:val="22"/>
        </w:rPr>
        <w:t>.</w:t>
      </w:r>
    </w:p>
    <w:p w14:paraId="081B5E67" w14:textId="77777777" w:rsidR="009C7EA8" w:rsidRPr="00640EB4" w:rsidRDefault="009C7EA8" w:rsidP="009C7EA8">
      <w:pPr>
        <w:jc w:val="both"/>
        <w:rPr>
          <w:rFonts w:ascii="Times New Roman" w:hAnsi="Times New Roman"/>
          <w:sz w:val="22"/>
          <w:szCs w:val="22"/>
        </w:rPr>
      </w:pPr>
    </w:p>
    <w:p w14:paraId="1D015C61" w14:textId="77777777" w:rsidR="009C7EA8" w:rsidRPr="00640EB4" w:rsidRDefault="00417AC5" w:rsidP="009C7EA8">
      <w:pPr>
        <w:jc w:val="both"/>
        <w:rPr>
          <w:rFonts w:ascii="Times New Roman" w:hAnsi="Times New Roman"/>
          <w:sz w:val="22"/>
          <w:szCs w:val="22"/>
        </w:rPr>
      </w:pPr>
      <w:r w:rsidRPr="00640EB4">
        <w:rPr>
          <w:rFonts w:ascii="Times New Roman" w:hAnsi="Times New Roman"/>
          <w:noProof/>
          <w:sz w:val="22"/>
          <w:szCs w:val="22"/>
        </w:rPr>
        <w:drawing>
          <wp:anchor distT="0" distB="0" distL="114300" distR="114300" simplePos="0" relativeHeight="251660288" behindDoc="1" locked="0" layoutInCell="1" allowOverlap="1" wp14:anchorId="5BA5E872" wp14:editId="241E040F">
            <wp:simplePos x="0" y="0"/>
            <wp:positionH relativeFrom="column">
              <wp:posOffset>2505075</wp:posOffset>
            </wp:positionH>
            <wp:positionV relativeFrom="paragraph">
              <wp:posOffset>40005</wp:posOffset>
            </wp:positionV>
            <wp:extent cx="3438525" cy="1143000"/>
            <wp:effectExtent l="0" t="0" r="9525" b="0"/>
            <wp:wrapTight wrapText="bothSides">
              <wp:wrapPolygon edited="0">
                <wp:start x="0" y="0"/>
                <wp:lineTo x="0" y="21240"/>
                <wp:lineTo x="21540" y="21240"/>
                <wp:lineTo x="21540" y="0"/>
                <wp:lineTo x="0" y="0"/>
              </wp:wrapPolygon>
            </wp:wrapTight>
            <wp:docPr id="5" name="Picture 5" descr="I:\ISRInstitute\WorkSaver Admin\WorkSaver Logos\WorkSaver Logo resiz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ISRInstitute\WorkSaver Admin\WorkSaver Logos\WorkSaver Logo resized.jpg"/>
                    <pic:cNvPicPr>
                      <a:picLocks noChangeAspect="1" noChangeArrowheads="1"/>
                    </pic:cNvPicPr>
                  </pic:nvPicPr>
                  <pic:blipFill>
                    <a:blip r:embed="rId46" cstate="print">
                      <a:extLst>
                        <a:ext uri="{28A0092B-C50C-407E-A947-70E740481C1C}">
                          <a14:useLocalDpi xmlns:a14="http://schemas.microsoft.com/office/drawing/2010/main"/>
                        </a:ext>
                      </a:extLst>
                    </a:blip>
                    <a:srcRect/>
                    <a:stretch>
                      <a:fillRect/>
                    </a:stretch>
                  </pic:blipFill>
                  <pic:spPr bwMode="auto">
                    <a:xfrm>
                      <a:off x="0" y="0"/>
                      <a:ext cx="343852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C7EA8" w:rsidRPr="00640EB4">
        <w:rPr>
          <w:rFonts w:ascii="Times New Roman" w:hAnsi="Times New Roman"/>
          <w:sz w:val="22"/>
          <w:szCs w:val="22"/>
        </w:rPr>
        <w:t>________________________</w:t>
      </w:r>
    </w:p>
    <w:p w14:paraId="5841A93D"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Printed Name</w:t>
      </w:r>
    </w:p>
    <w:p w14:paraId="6A06653F" w14:textId="77777777" w:rsidR="009C7EA8" w:rsidRPr="00640EB4" w:rsidRDefault="009C7EA8" w:rsidP="009C7EA8">
      <w:pPr>
        <w:jc w:val="both"/>
        <w:rPr>
          <w:rFonts w:ascii="Times New Roman" w:hAnsi="Times New Roman"/>
          <w:sz w:val="22"/>
          <w:szCs w:val="22"/>
        </w:rPr>
      </w:pPr>
    </w:p>
    <w:p w14:paraId="126704CC"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________________________</w:t>
      </w:r>
    </w:p>
    <w:p w14:paraId="152FB099"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Signature</w:t>
      </w:r>
    </w:p>
    <w:p w14:paraId="619690AE" w14:textId="77777777" w:rsidR="009C7EA8" w:rsidRPr="00640EB4" w:rsidRDefault="009C7EA8" w:rsidP="009C7EA8">
      <w:pPr>
        <w:jc w:val="both"/>
        <w:rPr>
          <w:rFonts w:ascii="Times New Roman" w:hAnsi="Times New Roman"/>
          <w:sz w:val="22"/>
          <w:szCs w:val="22"/>
        </w:rPr>
      </w:pPr>
    </w:p>
    <w:p w14:paraId="68395EC4" w14:textId="77777777" w:rsidR="009C7EA8" w:rsidRPr="00640EB4" w:rsidRDefault="009C7EA8" w:rsidP="009C7EA8">
      <w:pPr>
        <w:jc w:val="both"/>
        <w:rPr>
          <w:rFonts w:ascii="Times New Roman" w:hAnsi="Times New Roman"/>
          <w:sz w:val="22"/>
          <w:szCs w:val="22"/>
        </w:rPr>
      </w:pPr>
      <w:r w:rsidRPr="00640EB4">
        <w:rPr>
          <w:rFonts w:ascii="Times New Roman" w:hAnsi="Times New Roman"/>
          <w:sz w:val="22"/>
          <w:szCs w:val="22"/>
        </w:rPr>
        <w:t>___________</w:t>
      </w:r>
    </w:p>
    <w:p w14:paraId="7BF57332" w14:textId="77777777" w:rsidR="0047603D" w:rsidRDefault="009C7EA8" w:rsidP="005A1450">
      <w:pPr>
        <w:jc w:val="both"/>
        <w:rPr>
          <w:rFonts w:ascii="Times New Roman" w:hAnsi="Times New Roman"/>
          <w:sz w:val="22"/>
          <w:szCs w:val="22"/>
        </w:rPr>
      </w:pPr>
      <w:r w:rsidRPr="00640EB4">
        <w:rPr>
          <w:rFonts w:ascii="Times New Roman" w:hAnsi="Times New Roman"/>
          <w:sz w:val="22"/>
          <w:szCs w:val="22"/>
        </w:rPr>
        <w:t>Date</w:t>
      </w:r>
    </w:p>
    <w:p w14:paraId="125137E2" w14:textId="77777777" w:rsidR="00054BC4" w:rsidRDefault="00054BC4">
      <w:pPr>
        <w:widowControl/>
        <w:autoSpaceDE/>
        <w:autoSpaceDN/>
        <w:adjustRightInd/>
        <w:rPr>
          <w:rFonts w:ascii="Times New Roman" w:hAnsi="Times New Roman"/>
          <w:sz w:val="22"/>
          <w:szCs w:val="22"/>
        </w:rPr>
      </w:pPr>
      <w:r>
        <w:rPr>
          <w:rFonts w:ascii="Times New Roman" w:hAnsi="Times New Roman"/>
          <w:sz w:val="22"/>
          <w:szCs w:val="22"/>
        </w:rPr>
        <w:br w:type="page"/>
      </w:r>
    </w:p>
    <w:p w14:paraId="50D9902C" w14:textId="77777777" w:rsidR="003A21EB" w:rsidRDefault="003A21EB" w:rsidP="003A21EB">
      <w:pPr>
        <w:ind w:left="-360"/>
        <w:jc w:val="both"/>
        <w:rPr>
          <w:rFonts w:ascii="Times New Roman" w:hAnsi="Times New Roman"/>
          <w:b/>
          <w:sz w:val="22"/>
          <w:szCs w:val="22"/>
          <w:u w:val="single"/>
        </w:rPr>
      </w:pPr>
      <w:r>
        <w:rPr>
          <w:rFonts w:ascii="Times New Roman" w:hAnsi="Times New Roman"/>
          <w:b/>
          <w:sz w:val="22"/>
          <w:szCs w:val="22"/>
          <w:u w:val="single"/>
        </w:rPr>
        <w:lastRenderedPageBreak/>
        <w:t>Subject Matter Expert Review</w:t>
      </w:r>
    </w:p>
    <w:p w14:paraId="457CD53B" w14:textId="77777777" w:rsidR="003A21EB" w:rsidRDefault="003A21EB" w:rsidP="003A21EB">
      <w:pPr>
        <w:ind w:left="-360"/>
        <w:jc w:val="both"/>
        <w:rPr>
          <w:rFonts w:ascii="Times New Roman" w:hAnsi="Times New Roman"/>
          <w:sz w:val="22"/>
          <w:szCs w:val="22"/>
        </w:rPr>
      </w:pPr>
      <w:r>
        <w:rPr>
          <w:rFonts w:ascii="Times New Roman" w:hAnsi="Times New Roman"/>
          <w:sz w:val="22"/>
          <w:szCs w:val="22"/>
        </w:rPr>
        <w:t xml:space="preserve">By my signature below I warrant, based on my work experience and detailed personal knowledge of the job described in this functional job description, that the information in this document accurately reflects the essential functions of this job: </w:t>
      </w:r>
    </w:p>
    <w:p w14:paraId="610D0BD4" w14:textId="77777777" w:rsidR="003A21EB" w:rsidRDefault="003A21EB" w:rsidP="003A21EB">
      <w:pPr>
        <w:jc w:val="both"/>
        <w:rPr>
          <w:rFonts w:ascii="Times New Roman" w:hAnsi="Times New Roman"/>
          <w:sz w:val="22"/>
          <w:szCs w:val="22"/>
        </w:rPr>
      </w:pPr>
    </w:p>
    <w:p w14:paraId="4C8BA439" w14:textId="77777777" w:rsidR="00710C33" w:rsidRDefault="00710C33" w:rsidP="00710C33">
      <w:pPr>
        <w:ind w:left="-90"/>
        <w:jc w:val="both"/>
        <w:rPr>
          <w:rFonts w:ascii="Times New Roman" w:hAnsi="Times New Roman"/>
          <w:sz w:val="22"/>
          <w:szCs w:val="22"/>
        </w:rPr>
      </w:pPr>
      <w:r w:rsidRPr="0012660B">
        <w:rPr>
          <w:rFonts w:ascii="Times New Roman" w:hAnsi="Times New Roman"/>
          <w:b/>
          <w:sz w:val="22"/>
          <w:szCs w:val="22"/>
        </w:rPr>
        <w:t>1.</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2428013D"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2DC45588" w14:textId="77777777" w:rsidR="00710C33" w:rsidRDefault="00710C33" w:rsidP="00710C33">
      <w:pPr>
        <w:jc w:val="both"/>
        <w:rPr>
          <w:rFonts w:ascii="Times New Roman" w:hAnsi="Times New Roman"/>
          <w:sz w:val="22"/>
          <w:szCs w:val="22"/>
        </w:rPr>
      </w:pPr>
    </w:p>
    <w:p w14:paraId="60120A1C"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2F1ACDDB"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325823CD" w14:textId="77777777" w:rsidR="00710C33" w:rsidRDefault="00710C33" w:rsidP="00710C33">
      <w:pPr>
        <w:jc w:val="both"/>
        <w:rPr>
          <w:rFonts w:ascii="Times New Roman" w:hAnsi="Times New Roman"/>
          <w:sz w:val="22"/>
          <w:szCs w:val="22"/>
        </w:rPr>
      </w:pPr>
    </w:p>
    <w:p w14:paraId="7A622FC2"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2</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23CF1FD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5C05200B" w14:textId="77777777" w:rsidR="00710C33" w:rsidRDefault="00710C33" w:rsidP="00710C33">
      <w:pPr>
        <w:jc w:val="both"/>
        <w:rPr>
          <w:rFonts w:ascii="Times New Roman" w:hAnsi="Times New Roman"/>
          <w:sz w:val="22"/>
          <w:szCs w:val="22"/>
        </w:rPr>
      </w:pPr>
    </w:p>
    <w:p w14:paraId="4BAB34E4"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0218E214"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0FA5C52D" w14:textId="77777777" w:rsidR="00710C33" w:rsidRDefault="00710C33" w:rsidP="00710C33">
      <w:pPr>
        <w:ind w:left="-90"/>
        <w:jc w:val="both"/>
        <w:rPr>
          <w:rFonts w:ascii="Times New Roman" w:hAnsi="Times New Roman"/>
          <w:sz w:val="22"/>
          <w:szCs w:val="22"/>
        </w:rPr>
      </w:pPr>
    </w:p>
    <w:p w14:paraId="658A13C2"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3</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7D24E419"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0B4F7F22" w14:textId="77777777" w:rsidR="00710C33" w:rsidRDefault="00710C33" w:rsidP="00710C33">
      <w:pPr>
        <w:jc w:val="both"/>
        <w:rPr>
          <w:rFonts w:ascii="Times New Roman" w:hAnsi="Times New Roman"/>
          <w:sz w:val="22"/>
          <w:szCs w:val="22"/>
        </w:rPr>
      </w:pPr>
    </w:p>
    <w:p w14:paraId="03CCEC22"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678B9157"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7053B143" w14:textId="77777777" w:rsidR="00710C33" w:rsidRDefault="00710C33" w:rsidP="00710C33">
      <w:pPr>
        <w:ind w:left="-90"/>
        <w:jc w:val="both"/>
        <w:rPr>
          <w:rFonts w:ascii="Times New Roman" w:hAnsi="Times New Roman"/>
          <w:sz w:val="22"/>
          <w:szCs w:val="22"/>
        </w:rPr>
      </w:pPr>
    </w:p>
    <w:p w14:paraId="55C43E71"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4</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w:t>
      </w:r>
      <w:proofErr w:type="gramStart"/>
      <w:r>
        <w:rPr>
          <w:rFonts w:ascii="Times New Roman" w:hAnsi="Times New Roman"/>
          <w:sz w:val="22"/>
          <w:szCs w:val="22"/>
        </w:rPr>
        <w:t>_  _</w:t>
      </w:r>
      <w:proofErr w:type="gramEnd"/>
      <w:r>
        <w:rPr>
          <w:rFonts w:ascii="Times New Roman" w:hAnsi="Times New Roman"/>
          <w:sz w:val="22"/>
          <w:szCs w:val="22"/>
        </w:rPr>
        <w:t xml:space="preserve">  </w:t>
      </w:r>
      <w:r>
        <w:rPr>
          <w:rFonts w:ascii="Times New Roman" w:hAnsi="Times New Roman"/>
          <w:sz w:val="22"/>
          <w:szCs w:val="22"/>
        </w:rPr>
        <w:tab/>
      </w:r>
    </w:p>
    <w:p w14:paraId="649C4C7D"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5B2F56A3" w14:textId="77777777" w:rsidR="00710C33" w:rsidRDefault="00710C33" w:rsidP="00710C33">
      <w:pPr>
        <w:jc w:val="both"/>
        <w:rPr>
          <w:rFonts w:ascii="Times New Roman" w:hAnsi="Times New Roman"/>
          <w:sz w:val="22"/>
          <w:szCs w:val="22"/>
        </w:rPr>
      </w:pPr>
    </w:p>
    <w:p w14:paraId="421B9563"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373EDF91"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02138709" w14:textId="77777777" w:rsidR="00710C33" w:rsidRDefault="00710C33" w:rsidP="00710C33">
      <w:pPr>
        <w:jc w:val="both"/>
        <w:rPr>
          <w:rFonts w:ascii="Times New Roman" w:hAnsi="Times New Roman"/>
          <w:sz w:val="22"/>
          <w:szCs w:val="22"/>
        </w:rPr>
      </w:pPr>
    </w:p>
    <w:p w14:paraId="42301114"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5</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____________________  </w:t>
      </w:r>
      <w:r>
        <w:rPr>
          <w:rFonts w:ascii="Times New Roman" w:hAnsi="Times New Roman"/>
          <w:sz w:val="22"/>
          <w:szCs w:val="22"/>
        </w:rPr>
        <w:tab/>
      </w:r>
    </w:p>
    <w:p w14:paraId="490BF792"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6B257B92" w14:textId="77777777" w:rsidR="00FC639B" w:rsidRDefault="00FC639B" w:rsidP="00710C33">
      <w:pPr>
        <w:jc w:val="both"/>
        <w:rPr>
          <w:rFonts w:ascii="Times New Roman" w:hAnsi="Times New Roman"/>
          <w:sz w:val="22"/>
          <w:szCs w:val="22"/>
        </w:rPr>
      </w:pPr>
    </w:p>
    <w:p w14:paraId="1802809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330BA760"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6120E025" w14:textId="77777777" w:rsidR="00710C33" w:rsidRDefault="00710C33" w:rsidP="00710C33">
      <w:pPr>
        <w:ind w:left="-90"/>
        <w:jc w:val="both"/>
        <w:rPr>
          <w:rFonts w:ascii="Times New Roman" w:hAnsi="Times New Roman"/>
          <w:sz w:val="22"/>
          <w:szCs w:val="22"/>
        </w:rPr>
      </w:pPr>
    </w:p>
    <w:p w14:paraId="4543D637"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6</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w:t>
      </w:r>
      <w:proofErr w:type="gramStart"/>
      <w:r>
        <w:rPr>
          <w:rFonts w:ascii="Times New Roman" w:hAnsi="Times New Roman"/>
          <w:sz w:val="22"/>
          <w:szCs w:val="22"/>
        </w:rPr>
        <w:t>_  _</w:t>
      </w:r>
      <w:proofErr w:type="gramEnd"/>
      <w:r>
        <w:rPr>
          <w:rFonts w:ascii="Times New Roman" w:hAnsi="Times New Roman"/>
          <w:sz w:val="22"/>
          <w:szCs w:val="22"/>
        </w:rPr>
        <w:t xml:space="preserve">  </w:t>
      </w:r>
      <w:r>
        <w:rPr>
          <w:rFonts w:ascii="Times New Roman" w:hAnsi="Times New Roman"/>
          <w:sz w:val="22"/>
          <w:szCs w:val="22"/>
        </w:rPr>
        <w:tab/>
      </w:r>
    </w:p>
    <w:p w14:paraId="567DCF99"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339215B2" w14:textId="77777777" w:rsidR="00710C33" w:rsidRDefault="00710C33" w:rsidP="00710C33">
      <w:pPr>
        <w:jc w:val="both"/>
        <w:rPr>
          <w:rFonts w:ascii="Times New Roman" w:hAnsi="Times New Roman"/>
          <w:sz w:val="22"/>
          <w:szCs w:val="22"/>
        </w:rPr>
      </w:pPr>
    </w:p>
    <w:p w14:paraId="065723D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580677DF"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0B318985" w14:textId="77777777" w:rsidR="00710C33" w:rsidRDefault="00710C33" w:rsidP="00710C33">
      <w:pPr>
        <w:ind w:left="-90"/>
        <w:jc w:val="both"/>
        <w:rPr>
          <w:rFonts w:ascii="Times New Roman" w:hAnsi="Times New Roman"/>
          <w:sz w:val="22"/>
          <w:szCs w:val="22"/>
        </w:rPr>
      </w:pPr>
    </w:p>
    <w:p w14:paraId="06756F30" w14:textId="77777777" w:rsidR="00710C33" w:rsidRDefault="00710C33" w:rsidP="00710C33">
      <w:pPr>
        <w:ind w:left="-90"/>
        <w:jc w:val="both"/>
        <w:rPr>
          <w:rFonts w:ascii="Times New Roman" w:hAnsi="Times New Roman"/>
          <w:sz w:val="22"/>
          <w:szCs w:val="22"/>
        </w:rPr>
      </w:pPr>
      <w:r>
        <w:rPr>
          <w:rFonts w:ascii="Times New Roman" w:hAnsi="Times New Roman"/>
          <w:b/>
          <w:sz w:val="22"/>
          <w:szCs w:val="22"/>
        </w:rPr>
        <w:t>7</w:t>
      </w:r>
      <w:r w:rsidRPr="0012660B">
        <w:rPr>
          <w:rFonts w:ascii="Times New Roman" w:hAnsi="Times New Roman"/>
          <w:b/>
          <w:sz w:val="22"/>
          <w:szCs w:val="22"/>
        </w:rPr>
        <w:t>.</w:t>
      </w: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___________________</w:t>
      </w:r>
      <w:proofErr w:type="gramStart"/>
      <w:r>
        <w:rPr>
          <w:rFonts w:ascii="Times New Roman" w:hAnsi="Times New Roman"/>
          <w:sz w:val="22"/>
          <w:szCs w:val="22"/>
        </w:rPr>
        <w:t>_  _</w:t>
      </w:r>
      <w:proofErr w:type="gramEnd"/>
      <w:r>
        <w:rPr>
          <w:rFonts w:ascii="Times New Roman" w:hAnsi="Times New Roman"/>
          <w:sz w:val="22"/>
          <w:szCs w:val="22"/>
        </w:rPr>
        <w:t xml:space="preserve">  </w:t>
      </w:r>
      <w:r>
        <w:rPr>
          <w:rFonts w:ascii="Times New Roman" w:hAnsi="Times New Roman"/>
          <w:sz w:val="22"/>
          <w:szCs w:val="22"/>
        </w:rPr>
        <w:tab/>
      </w:r>
    </w:p>
    <w:p w14:paraId="62373CEF"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Printed Name</w:t>
      </w:r>
      <w:r>
        <w:rPr>
          <w:rFonts w:ascii="Times New Roman" w:hAnsi="Times New Roman"/>
          <w:sz w:val="22"/>
          <w:szCs w:val="22"/>
        </w:rPr>
        <w:tab/>
        <w:t xml:space="preserve">                 Job Title</w:t>
      </w:r>
      <w:r>
        <w:rPr>
          <w:rFonts w:ascii="Times New Roman" w:hAnsi="Times New Roman"/>
          <w:sz w:val="22"/>
          <w:szCs w:val="22"/>
        </w:rPr>
        <w:tab/>
      </w:r>
      <w:r>
        <w:rPr>
          <w:rFonts w:ascii="Times New Roman" w:hAnsi="Times New Roman"/>
          <w:sz w:val="22"/>
          <w:szCs w:val="22"/>
        </w:rPr>
        <w:tab/>
        <w:t xml:space="preserve">          Years in Position</w:t>
      </w:r>
      <w:r>
        <w:rPr>
          <w:rFonts w:ascii="Times New Roman" w:hAnsi="Times New Roman"/>
          <w:sz w:val="22"/>
          <w:szCs w:val="22"/>
        </w:rPr>
        <w:tab/>
      </w:r>
      <w:r>
        <w:rPr>
          <w:rFonts w:ascii="Times New Roman" w:hAnsi="Times New Roman"/>
          <w:sz w:val="22"/>
          <w:szCs w:val="22"/>
        </w:rPr>
        <w:tab/>
        <w:t xml:space="preserve"> </w:t>
      </w:r>
    </w:p>
    <w:p w14:paraId="7C297503" w14:textId="77777777" w:rsidR="00710C33" w:rsidRDefault="00710C33" w:rsidP="00710C33">
      <w:pPr>
        <w:jc w:val="both"/>
        <w:rPr>
          <w:rFonts w:ascii="Times New Roman" w:hAnsi="Times New Roman"/>
          <w:sz w:val="22"/>
          <w:szCs w:val="22"/>
        </w:rPr>
      </w:pPr>
    </w:p>
    <w:p w14:paraId="5D7AEC46"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_________________</w:t>
      </w:r>
      <w:r>
        <w:rPr>
          <w:rFonts w:ascii="Times New Roman" w:hAnsi="Times New Roman"/>
          <w:sz w:val="22"/>
          <w:szCs w:val="22"/>
        </w:rPr>
        <w:tab/>
        <w:t xml:space="preserve">       ____________________</w:t>
      </w:r>
      <w:r>
        <w:rPr>
          <w:rFonts w:ascii="Times New Roman" w:hAnsi="Times New Roman"/>
          <w:sz w:val="22"/>
          <w:szCs w:val="22"/>
        </w:rPr>
        <w:tab/>
        <w:t xml:space="preserve">     ___/___/____        _______</w:t>
      </w:r>
    </w:p>
    <w:p w14:paraId="4FC720C1" w14:textId="77777777" w:rsidR="00710C33" w:rsidRDefault="00710C33" w:rsidP="00710C33">
      <w:pPr>
        <w:jc w:val="both"/>
        <w:rPr>
          <w:rFonts w:ascii="Times New Roman" w:hAnsi="Times New Roman"/>
          <w:sz w:val="22"/>
          <w:szCs w:val="22"/>
        </w:rPr>
      </w:pPr>
      <w:r>
        <w:rPr>
          <w:rFonts w:ascii="Times New Roman" w:hAnsi="Times New Roman"/>
          <w:sz w:val="22"/>
          <w:szCs w:val="22"/>
        </w:rPr>
        <w:t xml:space="preserve">     Telephone Number                    Signature                          Date of Review     Gender</w:t>
      </w:r>
    </w:p>
    <w:p w14:paraId="25407876" w14:textId="77777777" w:rsidR="00710C33" w:rsidRPr="0012660B" w:rsidRDefault="00710C33" w:rsidP="00710C33">
      <w:pPr>
        <w:ind w:left="-90"/>
        <w:jc w:val="both"/>
      </w:pPr>
    </w:p>
    <w:p w14:paraId="355A135F" w14:textId="77777777" w:rsidR="002F69FE" w:rsidRPr="00640EB4" w:rsidRDefault="002F69FE" w:rsidP="003A21EB">
      <w:pPr>
        <w:jc w:val="both"/>
        <w:rPr>
          <w:rFonts w:ascii="Times New Roman" w:hAnsi="Times New Roman"/>
          <w:b/>
          <w:bCs/>
          <w:sz w:val="22"/>
          <w:szCs w:val="22"/>
        </w:rPr>
      </w:pPr>
    </w:p>
    <w:sectPr w:rsidR="002F69FE" w:rsidRPr="00640EB4" w:rsidSect="008835D0">
      <w:headerReference w:type="default" r:id="rId47"/>
      <w:footerReference w:type="default" r:id="rId48"/>
      <w:footerReference w:type="first" r:id="rId49"/>
      <w:pgSz w:w="12240" w:h="15840"/>
      <w:pgMar w:top="540" w:right="1080" w:bottom="117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5235" w14:textId="77777777" w:rsidR="00F87921" w:rsidRDefault="00F87921">
      <w:r>
        <w:separator/>
      </w:r>
    </w:p>
  </w:endnote>
  <w:endnote w:type="continuationSeparator" w:id="0">
    <w:p w14:paraId="3C206530" w14:textId="77777777" w:rsidR="00F87921" w:rsidRDefault="00F8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72D51" w14:textId="77777777" w:rsidR="00235A2B" w:rsidRDefault="00235A2B">
    <w:pPr>
      <w:rPr>
        <w:rFonts w:ascii="CG Times" w:hAnsi="CG Times"/>
      </w:rPr>
    </w:pPr>
    <w:r>
      <w:rPr>
        <w:rFonts w:ascii="Times New Roman" w:hAnsi="Times New Roman"/>
        <w:sz w:val="18"/>
        <w:szCs w:val="18"/>
      </w:rPr>
      <w:t>© Copyright P</w:t>
    </w:r>
    <w:r w:rsidR="0097646C">
      <w:rPr>
        <w:rFonts w:ascii="Times New Roman" w:hAnsi="Times New Roman"/>
        <w:sz w:val="18"/>
        <w:szCs w:val="18"/>
      </w:rPr>
      <w:t xml:space="preserve">rotected – All Rights Reserved       </w:t>
    </w:r>
    <w:r>
      <w:rPr>
        <w:rFonts w:ascii="Times New Roman" w:hAnsi="Times New Roman"/>
        <w:sz w:val="18"/>
        <w:szCs w:val="18"/>
      </w:rPr>
      <w:t xml:space="preserve">           WorkSaver Employee Testing Systems, LLC              </w:t>
    </w:r>
    <w:r w:rsidRPr="00417AC5">
      <w:rPr>
        <w:rFonts w:ascii="Times New Roman" w:hAnsi="Times New Roman"/>
        <w:sz w:val="18"/>
        <w:szCs w:val="18"/>
      </w:rPr>
      <w:t xml:space="preserve">Page </w:t>
    </w:r>
    <w:r w:rsidRPr="00417AC5">
      <w:rPr>
        <w:rFonts w:ascii="Times New Roman" w:hAnsi="Times New Roman"/>
        <w:b/>
        <w:bCs/>
        <w:sz w:val="18"/>
        <w:szCs w:val="18"/>
      </w:rPr>
      <w:fldChar w:fldCharType="begin"/>
    </w:r>
    <w:r w:rsidRPr="00417AC5">
      <w:rPr>
        <w:rFonts w:ascii="Times New Roman" w:hAnsi="Times New Roman"/>
        <w:b/>
        <w:bCs/>
        <w:sz w:val="18"/>
        <w:szCs w:val="18"/>
      </w:rPr>
      <w:instrText xml:space="preserve"> PAGE  \* Arabic  \* MERGEFORMAT </w:instrText>
    </w:r>
    <w:r w:rsidRPr="00417AC5">
      <w:rPr>
        <w:rFonts w:ascii="Times New Roman" w:hAnsi="Times New Roman"/>
        <w:b/>
        <w:bCs/>
        <w:sz w:val="18"/>
        <w:szCs w:val="18"/>
      </w:rPr>
      <w:fldChar w:fldCharType="separate"/>
    </w:r>
    <w:r w:rsidR="007A2395">
      <w:rPr>
        <w:rFonts w:ascii="Times New Roman" w:hAnsi="Times New Roman"/>
        <w:b/>
        <w:bCs/>
        <w:noProof/>
        <w:sz w:val="18"/>
        <w:szCs w:val="18"/>
      </w:rPr>
      <w:t>5</w:t>
    </w:r>
    <w:r w:rsidRPr="00417AC5">
      <w:rPr>
        <w:rFonts w:ascii="Times New Roman" w:hAnsi="Times New Roman"/>
        <w:b/>
        <w:bCs/>
        <w:sz w:val="18"/>
        <w:szCs w:val="18"/>
      </w:rPr>
      <w:fldChar w:fldCharType="end"/>
    </w:r>
    <w:r w:rsidRPr="00417AC5">
      <w:rPr>
        <w:rFonts w:ascii="Times New Roman" w:hAnsi="Times New Roman"/>
        <w:sz w:val="18"/>
        <w:szCs w:val="18"/>
      </w:rPr>
      <w:t xml:space="preserve"> of </w:t>
    </w:r>
    <w:r w:rsidRPr="00417AC5">
      <w:rPr>
        <w:rFonts w:ascii="Times New Roman" w:hAnsi="Times New Roman"/>
        <w:b/>
        <w:bCs/>
        <w:sz w:val="18"/>
        <w:szCs w:val="18"/>
      </w:rPr>
      <w:fldChar w:fldCharType="begin"/>
    </w:r>
    <w:r w:rsidRPr="00417AC5">
      <w:rPr>
        <w:rFonts w:ascii="Times New Roman" w:hAnsi="Times New Roman"/>
        <w:b/>
        <w:bCs/>
        <w:sz w:val="18"/>
        <w:szCs w:val="18"/>
      </w:rPr>
      <w:instrText xml:space="preserve"> NUMPAGES  \* Arabic  \* MERGEFORMAT </w:instrText>
    </w:r>
    <w:r w:rsidRPr="00417AC5">
      <w:rPr>
        <w:rFonts w:ascii="Times New Roman" w:hAnsi="Times New Roman"/>
        <w:b/>
        <w:bCs/>
        <w:sz w:val="18"/>
        <w:szCs w:val="18"/>
      </w:rPr>
      <w:fldChar w:fldCharType="separate"/>
    </w:r>
    <w:r w:rsidR="007A2395">
      <w:rPr>
        <w:rFonts w:ascii="Times New Roman" w:hAnsi="Times New Roman"/>
        <w:b/>
        <w:bCs/>
        <w:noProof/>
        <w:sz w:val="18"/>
        <w:szCs w:val="18"/>
      </w:rPr>
      <w:t>10</w:t>
    </w:r>
    <w:r w:rsidRPr="00417AC5">
      <w:rPr>
        <w:rFonts w:ascii="Times New Roman" w:hAnsi="Times New Roman"/>
        <w:b/>
        <w:bCs/>
        <w:sz w:val="18"/>
        <w:szCs w:val="18"/>
      </w:rPr>
      <w:fldChar w:fldCharType="end"/>
    </w:r>
    <w:r>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4E04" w14:textId="77777777" w:rsidR="00235A2B" w:rsidRDefault="00235A2B">
    <w:pPr>
      <w:pStyle w:val="Footer"/>
    </w:pPr>
    <w:r>
      <w:rPr>
        <w:rFonts w:ascii="Times New Roman" w:hAnsi="Times New Roman"/>
        <w:sz w:val="18"/>
        <w:szCs w:val="18"/>
      </w:rPr>
      <w:t xml:space="preserve">© Copyright Protected – All Rights Reserved  </w:t>
    </w:r>
    <w:r w:rsidR="0097646C">
      <w:rPr>
        <w:rFonts w:ascii="Times New Roman" w:hAnsi="Times New Roman"/>
        <w:sz w:val="18"/>
        <w:szCs w:val="18"/>
      </w:rPr>
      <w:t xml:space="preserve">         </w:t>
    </w:r>
    <w:proofErr w:type="spellStart"/>
    <w:r>
      <w:rPr>
        <w:rFonts w:ascii="CG Times" w:hAnsi="CG Times"/>
        <w:sz w:val="18"/>
        <w:szCs w:val="18"/>
      </w:rPr>
      <w:t>WorkSaver</w:t>
    </w:r>
    <w:r w:rsidRPr="00081EC2">
      <w:rPr>
        <w:rFonts w:ascii="CG Times" w:hAnsi="CG Times"/>
        <w:sz w:val="18"/>
        <w:szCs w:val="18"/>
        <w:vertAlign w:val="superscript"/>
      </w:rPr>
      <w:t>sm</w:t>
    </w:r>
    <w:proofErr w:type="spellEnd"/>
    <w:r>
      <w:rPr>
        <w:rFonts w:ascii="CG Times" w:hAnsi="CG Times"/>
        <w:sz w:val="18"/>
        <w:szCs w:val="18"/>
      </w:rPr>
      <w:t xml:space="preserve"> Employee Testing Systems, LLC</w:t>
    </w:r>
    <w:r>
      <w:rPr>
        <w:rFonts w:ascii="CG Times" w:hAnsi="CG Times"/>
      </w:rPr>
      <w:t xml:space="preserve">   </w:t>
    </w:r>
    <w:r w:rsidRPr="00417AC5">
      <w:rPr>
        <w:rFonts w:ascii="CG Times" w:hAnsi="CG Times"/>
      </w:rPr>
      <w:t xml:space="preserve">Page </w:t>
    </w:r>
    <w:r w:rsidRPr="00417AC5">
      <w:rPr>
        <w:rFonts w:ascii="CG Times" w:hAnsi="CG Times"/>
        <w:b/>
        <w:bCs/>
      </w:rPr>
      <w:fldChar w:fldCharType="begin"/>
    </w:r>
    <w:r w:rsidRPr="00417AC5">
      <w:rPr>
        <w:rFonts w:ascii="CG Times" w:hAnsi="CG Times"/>
        <w:b/>
        <w:bCs/>
      </w:rPr>
      <w:instrText xml:space="preserve"> PAGE  \* Arabic  \* MERGEFORMAT </w:instrText>
    </w:r>
    <w:r w:rsidRPr="00417AC5">
      <w:rPr>
        <w:rFonts w:ascii="CG Times" w:hAnsi="CG Times"/>
        <w:b/>
        <w:bCs/>
      </w:rPr>
      <w:fldChar w:fldCharType="separate"/>
    </w:r>
    <w:r w:rsidR="007A2395">
      <w:rPr>
        <w:rFonts w:ascii="CG Times" w:hAnsi="CG Times"/>
        <w:b/>
        <w:bCs/>
        <w:noProof/>
      </w:rPr>
      <w:t>1</w:t>
    </w:r>
    <w:r w:rsidRPr="00417AC5">
      <w:rPr>
        <w:rFonts w:ascii="CG Times" w:hAnsi="CG Times"/>
        <w:b/>
        <w:bCs/>
      </w:rPr>
      <w:fldChar w:fldCharType="end"/>
    </w:r>
    <w:r w:rsidRPr="00417AC5">
      <w:rPr>
        <w:rFonts w:ascii="CG Times" w:hAnsi="CG Times"/>
      </w:rPr>
      <w:t xml:space="preserve"> of </w:t>
    </w:r>
    <w:r w:rsidRPr="00417AC5">
      <w:rPr>
        <w:rFonts w:ascii="CG Times" w:hAnsi="CG Times"/>
        <w:b/>
        <w:bCs/>
      </w:rPr>
      <w:fldChar w:fldCharType="begin"/>
    </w:r>
    <w:r w:rsidRPr="00417AC5">
      <w:rPr>
        <w:rFonts w:ascii="CG Times" w:hAnsi="CG Times"/>
        <w:b/>
        <w:bCs/>
      </w:rPr>
      <w:instrText xml:space="preserve"> NUMPAGES  \* Arabic  \* MERGEFORMAT </w:instrText>
    </w:r>
    <w:r w:rsidRPr="00417AC5">
      <w:rPr>
        <w:rFonts w:ascii="CG Times" w:hAnsi="CG Times"/>
        <w:b/>
        <w:bCs/>
      </w:rPr>
      <w:fldChar w:fldCharType="separate"/>
    </w:r>
    <w:r w:rsidR="007A2395">
      <w:rPr>
        <w:rFonts w:ascii="CG Times" w:hAnsi="CG Times"/>
        <w:b/>
        <w:bCs/>
        <w:noProof/>
      </w:rPr>
      <w:t>10</w:t>
    </w:r>
    <w:r w:rsidRPr="00417AC5">
      <w:rPr>
        <w:rFonts w:ascii="CG Times" w:hAnsi="CG Times"/>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6B1B2" w14:textId="77777777" w:rsidR="00F87921" w:rsidRDefault="00F87921">
      <w:r>
        <w:separator/>
      </w:r>
    </w:p>
  </w:footnote>
  <w:footnote w:type="continuationSeparator" w:id="0">
    <w:p w14:paraId="0371D87A" w14:textId="77777777" w:rsidR="00F87921" w:rsidRDefault="00F8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CCC3" w14:textId="7A056536" w:rsidR="00646EB3" w:rsidRDefault="00781D52" w:rsidP="00781D52">
    <w:pPr>
      <w:pStyle w:val="Heading1"/>
      <w:tabs>
        <w:tab w:val="right" w:pos="9360"/>
      </w:tabs>
      <w:jc w:val="left"/>
      <w:rPr>
        <w:rFonts w:ascii="Arial" w:hAnsi="Arial" w:cs="Arial"/>
        <w:sz w:val="24"/>
        <w:szCs w:val="20"/>
        <w:highlight w:val="yellow"/>
      </w:rPr>
    </w:pPr>
    <w:r>
      <w:rPr>
        <w:rFonts w:ascii="Arial" w:hAnsi="Arial" w:cs="Arial"/>
        <w:noProof/>
        <w:sz w:val="24"/>
        <w:szCs w:val="24"/>
      </w:rPr>
      <w:drawing>
        <wp:anchor distT="0" distB="0" distL="114300" distR="114300" simplePos="0" relativeHeight="251659264" behindDoc="1" locked="0" layoutInCell="1" allowOverlap="1" wp14:anchorId="1026CB8A" wp14:editId="221894A3">
          <wp:simplePos x="0" y="0"/>
          <wp:positionH relativeFrom="column">
            <wp:posOffset>-45720</wp:posOffset>
          </wp:positionH>
          <wp:positionV relativeFrom="paragraph">
            <wp:posOffset>-3911600</wp:posOffset>
          </wp:positionV>
          <wp:extent cx="5933440" cy="7678606"/>
          <wp:effectExtent l="0" t="0" r="0" b="0"/>
          <wp:wrapNone/>
          <wp:docPr id="572227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967" name="Picture 214325967"/>
                  <pic:cNvPicPr/>
                </pic:nvPicPr>
                <pic:blipFill>
                  <a:blip r:embed="rId1"/>
                  <a:stretch>
                    <a:fillRect/>
                  </a:stretch>
                </pic:blipFill>
                <pic:spPr>
                  <a:xfrm>
                    <a:off x="0" y="0"/>
                    <a:ext cx="5933440" cy="7678606"/>
                  </a:xfrm>
                  <a:prstGeom prst="rect">
                    <a:avLst/>
                  </a:prstGeom>
                </pic:spPr>
              </pic:pic>
            </a:graphicData>
          </a:graphic>
          <wp14:sizeRelH relativeFrom="page">
            <wp14:pctWidth>0</wp14:pctWidth>
          </wp14:sizeRelH>
          <wp14:sizeRelV relativeFrom="page">
            <wp14:pctHeight>0</wp14:pctHeight>
          </wp14:sizeRelV>
        </wp:anchor>
      </w:drawing>
    </w:r>
    <w:r w:rsidR="00326C9D">
      <w:rPr>
        <w:rFonts w:ascii="Arial" w:hAnsi="Arial" w:cs="Arial"/>
        <w:sz w:val="24"/>
        <w:szCs w:val="20"/>
        <w:highlight w:val="yellow"/>
      </w:rPr>
      <w:t xml:space="preserve"> </w:t>
    </w:r>
  </w:p>
  <w:p w14:paraId="2FAE4250" w14:textId="77777777" w:rsidR="00326C9D" w:rsidRPr="00326C9D" w:rsidRDefault="00326C9D" w:rsidP="00326C9D">
    <w:pPr>
      <w:rPr>
        <w:highlight w:val="yellow"/>
      </w:rPr>
    </w:pPr>
  </w:p>
  <w:p w14:paraId="4B32B900" w14:textId="5B321EBA" w:rsidR="00646EB3" w:rsidRPr="00B1043A" w:rsidRDefault="00B1043A" w:rsidP="00302857">
    <w:pPr>
      <w:pStyle w:val="Heading1"/>
      <w:tabs>
        <w:tab w:val="right" w:pos="9360"/>
      </w:tabs>
      <w:rPr>
        <w:rFonts w:ascii="Arial" w:hAnsi="Arial" w:cs="Arial"/>
        <w:sz w:val="24"/>
        <w:szCs w:val="20"/>
      </w:rPr>
    </w:pPr>
    <w:r w:rsidRPr="00B1043A">
      <w:rPr>
        <w:rFonts w:ascii="Arial" w:hAnsi="Arial" w:cs="Arial"/>
        <w:sz w:val="24"/>
        <w:szCs w:val="20"/>
      </w:rPr>
      <w:t xml:space="preserve">Equipment Support - </w:t>
    </w:r>
    <w:r w:rsidR="00C36D03">
      <w:rPr>
        <w:rFonts w:ascii="Arial" w:hAnsi="Arial" w:cs="Arial"/>
        <w:sz w:val="24"/>
        <w:szCs w:val="20"/>
      </w:rPr>
      <w:t>General</w:t>
    </w:r>
  </w:p>
  <w:p w14:paraId="73F008D8" w14:textId="77777777" w:rsidR="00235A2B" w:rsidRPr="00302857" w:rsidRDefault="000851E2" w:rsidP="00302857">
    <w:r>
      <w:rPr>
        <w:noProof/>
      </w:rPr>
    </w:r>
    <w:r w:rsidR="000851E2">
      <w:rPr>
        <w:noProof/>
      </w:rPr>
      <w:pict w14:anchorId="5FA19E97">
        <v:rect id="_x0000_i1033" alt="" style="width:468pt;height:.05pt;mso-width-percent:0;mso-height-percent:0;mso-width-percent:0;mso-height-percent:0" o:hralign="center" o:hrstd="t" o:hr="t" fillcolor="#a0a0a0" stroked="f"/>
      </w:pict>
    </w:r>
  </w:p>
  <w:p w14:paraId="5A902A1F" w14:textId="77777777" w:rsidR="00235A2B" w:rsidRPr="00B36866" w:rsidRDefault="00235A2B">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76747"/>
    <w:multiLevelType w:val="hybridMultilevel"/>
    <w:tmpl w:val="CEFAE2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AF043F3"/>
    <w:multiLevelType w:val="hybridMultilevel"/>
    <w:tmpl w:val="0DD4D028"/>
    <w:lvl w:ilvl="0" w:tplc="420408D2">
      <w:start w:val="1"/>
      <w:numFmt w:val="decimalZero"/>
      <w:lvlText w:val="%1."/>
      <w:lvlJc w:val="left"/>
      <w:pPr>
        <w:ind w:left="360" w:hanging="360"/>
      </w:pPr>
      <w:rPr>
        <w:rFonts w:hint="default"/>
      </w:rPr>
    </w:lvl>
    <w:lvl w:ilvl="1" w:tplc="3216C35E">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5B43A62"/>
    <w:multiLevelType w:val="hybridMultilevel"/>
    <w:tmpl w:val="6664875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5DC1903"/>
    <w:multiLevelType w:val="hybridMultilevel"/>
    <w:tmpl w:val="2F403220"/>
    <w:lvl w:ilvl="0" w:tplc="1892E7A0">
      <w:start w:val="1"/>
      <w:numFmt w:val="decimal"/>
      <w:lvlText w:val="%1.)"/>
      <w:lvlJc w:val="left"/>
      <w:pPr>
        <w:tabs>
          <w:tab w:val="num" w:pos="-360"/>
        </w:tabs>
        <w:ind w:left="-360" w:hanging="360"/>
      </w:pPr>
      <w:rPr>
        <w:rFonts w:hint="default"/>
      </w:rPr>
    </w:lvl>
    <w:lvl w:ilvl="1" w:tplc="1C8681C0">
      <w:start w:val="1"/>
      <w:numFmt w:val="decimalZero"/>
      <w:lvlText w:val="%2."/>
      <w:lvlJc w:val="left"/>
      <w:pPr>
        <w:tabs>
          <w:tab w:val="num" w:pos="450"/>
        </w:tabs>
        <w:ind w:left="450" w:hanging="360"/>
      </w:pPr>
      <w:rPr>
        <w:rFonts w:hint="default"/>
        <w:b/>
        <w:color w:val="auto"/>
        <w:sz w:val="22"/>
      </w:rPr>
    </w:lvl>
    <w:lvl w:ilvl="2" w:tplc="4F5CCAF0">
      <w:start w:val="1"/>
      <w:numFmt w:val="upperLetter"/>
      <w:lvlText w:val="%3."/>
      <w:lvlJc w:val="left"/>
      <w:pPr>
        <w:ind w:left="1260" w:hanging="360"/>
      </w:pPr>
      <w:rPr>
        <w:rFonts w:hint="default"/>
      </w:r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4" w15:restartNumberingAfterBreak="0">
    <w:nsid w:val="7BF82CFC"/>
    <w:multiLevelType w:val="hybridMultilevel"/>
    <w:tmpl w:val="45E6F010"/>
    <w:lvl w:ilvl="0" w:tplc="3E94084A">
      <w:numFmt w:val="bullet"/>
      <w:lvlText w:val=""/>
      <w:lvlJc w:val="left"/>
      <w:pPr>
        <w:ind w:left="810" w:hanging="360"/>
      </w:pPr>
      <w:rPr>
        <w:rFonts w:ascii="Symbol" w:eastAsia="Times New Roman"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391683673">
    <w:abstractNumId w:val="2"/>
  </w:num>
  <w:num w:numId="2" w16cid:durableId="2015523096">
    <w:abstractNumId w:val="1"/>
  </w:num>
  <w:num w:numId="3" w16cid:durableId="792552816">
    <w:abstractNumId w:val="3"/>
  </w:num>
  <w:num w:numId="4" w16cid:durableId="875972248">
    <w:abstractNumId w:val="4"/>
  </w:num>
  <w:num w:numId="5" w16cid:durableId="160819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DF"/>
    <w:rsid w:val="00000367"/>
    <w:rsid w:val="00000E4E"/>
    <w:rsid w:val="00000F9F"/>
    <w:rsid w:val="00001A50"/>
    <w:rsid w:val="00001DE3"/>
    <w:rsid w:val="00003472"/>
    <w:rsid w:val="00003AD9"/>
    <w:rsid w:val="00003D1D"/>
    <w:rsid w:val="0000482B"/>
    <w:rsid w:val="000050E5"/>
    <w:rsid w:val="000059B1"/>
    <w:rsid w:val="00005D00"/>
    <w:rsid w:val="00010A8A"/>
    <w:rsid w:val="000115A0"/>
    <w:rsid w:val="00011B5A"/>
    <w:rsid w:val="00012480"/>
    <w:rsid w:val="000132CD"/>
    <w:rsid w:val="00013F26"/>
    <w:rsid w:val="0001441E"/>
    <w:rsid w:val="000149C1"/>
    <w:rsid w:val="00014C6C"/>
    <w:rsid w:val="000160AB"/>
    <w:rsid w:val="000164A7"/>
    <w:rsid w:val="00016EDF"/>
    <w:rsid w:val="00017122"/>
    <w:rsid w:val="00020F2E"/>
    <w:rsid w:val="0002207B"/>
    <w:rsid w:val="000227C7"/>
    <w:rsid w:val="00024576"/>
    <w:rsid w:val="00024CC5"/>
    <w:rsid w:val="000255B8"/>
    <w:rsid w:val="00026F1E"/>
    <w:rsid w:val="00030BD1"/>
    <w:rsid w:val="00031448"/>
    <w:rsid w:val="00031D87"/>
    <w:rsid w:val="00032A9C"/>
    <w:rsid w:val="000335B9"/>
    <w:rsid w:val="00037831"/>
    <w:rsid w:val="00040199"/>
    <w:rsid w:val="00040C99"/>
    <w:rsid w:val="0004165F"/>
    <w:rsid w:val="0004405C"/>
    <w:rsid w:val="00046FAD"/>
    <w:rsid w:val="0004799B"/>
    <w:rsid w:val="00050383"/>
    <w:rsid w:val="000505C2"/>
    <w:rsid w:val="00050ABC"/>
    <w:rsid w:val="00050FE1"/>
    <w:rsid w:val="00051054"/>
    <w:rsid w:val="00051AA3"/>
    <w:rsid w:val="00051B75"/>
    <w:rsid w:val="00052AD1"/>
    <w:rsid w:val="00053052"/>
    <w:rsid w:val="00053D99"/>
    <w:rsid w:val="00054BC4"/>
    <w:rsid w:val="00055FCA"/>
    <w:rsid w:val="000566F0"/>
    <w:rsid w:val="00057218"/>
    <w:rsid w:val="00061DEA"/>
    <w:rsid w:val="00062029"/>
    <w:rsid w:val="000621C8"/>
    <w:rsid w:val="000626CD"/>
    <w:rsid w:val="000645E7"/>
    <w:rsid w:val="00064620"/>
    <w:rsid w:val="00065B27"/>
    <w:rsid w:val="0006623B"/>
    <w:rsid w:val="00066BE0"/>
    <w:rsid w:val="000676E6"/>
    <w:rsid w:val="00067C0D"/>
    <w:rsid w:val="00067C32"/>
    <w:rsid w:val="000700D1"/>
    <w:rsid w:val="00070BA2"/>
    <w:rsid w:val="00071591"/>
    <w:rsid w:val="00071A31"/>
    <w:rsid w:val="00072131"/>
    <w:rsid w:val="000721C8"/>
    <w:rsid w:val="00072DBF"/>
    <w:rsid w:val="000730AC"/>
    <w:rsid w:val="000745BC"/>
    <w:rsid w:val="00074D21"/>
    <w:rsid w:val="00075967"/>
    <w:rsid w:val="00077E54"/>
    <w:rsid w:val="00080003"/>
    <w:rsid w:val="00080874"/>
    <w:rsid w:val="00080923"/>
    <w:rsid w:val="00080E30"/>
    <w:rsid w:val="0008211F"/>
    <w:rsid w:val="000839DB"/>
    <w:rsid w:val="000851E2"/>
    <w:rsid w:val="00085969"/>
    <w:rsid w:val="00085D40"/>
    <w:rsid w:val="00085F3D"/>
    <w:rsid w:val="00086BA5"/>
    <w:rsid w:val="00087009"/>
    <w:rsid w:val="000876BD"/>
    <w:rsid w:val="00090271"/>
    <w:rsid w:val="000903D0"/>
    <w:rsid w:val="00091D1A"/>
    <w:rsid w:val="00091FC3"/>
    <w:rsid w:val="00091FE7"/>
    <w:rsid w:val="00092123"/>
    <w:rsid w:val="0009257D"/>
    <w:rsid w:val="00092B52"/>
    <w:rsid w:val="00093A77"/>
    <w:rsid w:val="00094D23"/>
    <w:rsid w:val="000955F8"/>
    <w:rsid w:val="00095768"/>
    <w:rsid w:val="00095772"/>
    <w:rsid w:val="00096566"/>
    <w:rsid w:val="000A01A5"/>
    <w:rsid w:val="000A0FF3"/>
    <w:rsid w:val="000A1A4B"/>
    <w:rsid w:val="000A2673"/>
    <w:rsid w:val="000A2905"/>
    <w:rsid w:val="000A3C61"/>
    <w:rsid w:val="000A3E84"/>
    <w:rsid w:val="000A5632"/>
    <w:rsid w:val="000A6E12"/>
    <w:rsid w:val="000A7071"/>
    <w:rsid w:val="000A7480"/>
    <w:rsid w:val="000A770F"/>
    <w:rsid w:val="000B198F"/>
    <w:rsid w:val="000B2A29"/>
    <w:rsid w:val="000B3309"/>
    <w:rsid w:val="000B4A5B"/>
    <w:rsid w:val="000B59ED"/>
    <w:rsid w:val="000B5CE0"/>
    <w:rsid w:val="000B68FB"/>
    <w:rsid w:val="000B725F"/>
    <w:rsid w:val="000B7462"/>
    <w:rsid w:val="000C02CE"/>
    <w:rsid w:val="000C0A47"/>
    <w:rsid w:val="000C0F04"/>
    <w:rsid w:val="000C2185"/>
    <w:rsid w:val="000C2B29"/>
    <w:rsid w:val="000C39AF"/>
    <w:rsid w:val="000C3A9B"/>
    <w:rsid w:val="000C41AA"/>
    <w:rsid w:val="000C48E5"/>
    <w:rsid w:val="000C58D4"/>
    <w:rsid w:val="000C591D"/>
    <w:rsid w:val="000C60F7"/>
    <w:rsid w:val="000C63A6"/>
    <w:rsid w:val="000C663B"/>
    <w:rsid w:val="000D0027"/>
    <w:rsid w:val="000D02B1"/>
    <w:rsid w:val="000D0E36"/>
    <w:rsid w:val="000D13D5"/>
    <w:rsid w:val="000D673A"/>
    <w:rsid w:val="000D6F81"/>
    <w:rsid w:val="000D78DA"/>
    <w:rsid w:val="000E063D"/>
    <w:rsid w:val="000E0E23"/>
    <w:rsid w:val="000E1312"/>
    <w:rsid w:val="000E1C5D"/>
    <w:rsid w:val="000E1F3A"/>
    <w:rsid w:val="000E3A1A"/>
    <w:rsid w:val="000E52AB"/>
    <w:rsid w:val="000E6A15"/>
    <w:rsid w:val="000F1238"/>
    <w:rsid w:val="000F2E6E"/>
    <w:rsid w:val="000F3AAE"/>
    <w:rsid w:val="000F3DA2"/>
    <w:rsid w:val="000F5B4D"/>
    <w:rsid w:val="000F6A27"/>
    <w:rsid w:val="0010045F"/>
    <w:rsid w:val="00100C2E"/>
    <w:rsid w:val="00101A20"/>
    <w:rsid w:val="00102AD3"/>
    <w:rsid w:val="0010308D"/>
    <w:rsid w:val="00104788"/>
    <w:rsid w:val="001055A1"/>
    <w:rsid w:val="001062E9"/>
    <w:rsid w:val="00106CC2"/>
    <w:rsid w:val="001114A4"/>
    <w:rsid w:val="001118F2"/>
    <w:rsid w:val="00112C15"/>
    <w:rsid w:val="00113783"/>
    <w:rsid w:val="0011405E"/>
    <w:rsid w:val="0011469B"/>
    <w:rsid w:val="001172FD"/>
    <w:rsid w:val="00117D66"/>
    <w:rsid w:val="00120042"/>
    <w:rsid w:val="00120192"/>
    <w:rsid w:val="0012039A"/>
    <w:rsid w:val="001204B2"/>
    <w:rsid w:val="00121680"/>
    <w:rsid w:val="00121B33"/>
    <w:rsid w:val="00122292"/>
    <w:rsid w:val="00122DBC"/>
    <w:rsid w:val="001244AD"/>
    <w:rsid w:val="001252A6"/>
    <w:rsid w:val="00126BAD"/>
    <w:rsid w:val="00127296"/>
    <w:rsid w:val="00127B2B"/>
    <w:rsid w:val="001314D8"/>
    <w:rsid w:val="00131E6D"/>
    <w:rsid w:val="00133388"/>
    <w:rsid w:val="00133DF1"/>
    <w:rsid w:val="0013482C"/>
    <w:rsid w:val="001355B3"/>
    <w:rsid w:val="00136259"/>
    <w:rsid w:val="001363F2"/>
    <w:rsid w:val="00136626"/>
    <w:rsid w:val="00136D1C"/>
    <w:rsid w:val="00136D3D"/>
    <w:rsid w:val="00136DA5"/>
    <w:rsid w:val="001374BE"/>
    <w:rsid w:val="00140471"/>
    <w:rsid w:val="0014143B"/>
    <w:rsid w:val="001423C8"/>
    <w:rsid w:val="00142E19"/>
    <w:rsid w:val="00145ABD"/>
    <w:rsid w:val="00146447"/>
    <w:rsid w:val="00146907"/>
    <w:rsid w:val="0014784E"/>
    <w:rsid w:val="0014793A"/>
    <w:rsid w:val="00147EE0"/>
    <w:rsid w:val="00150331"/>
    <w:rsid w:val="00151762"/>
    <w:rsid w:val="0015205F"/>
    <w:rsid w:val="00153EDE"/>
    <w:rsid w:val="00153F6B"/>
    <w:rsid w:val="00154698"/>
    <w:rsid w:val="0015657A"/>
    <w:rsid w:val="00156A1A"/>
    <w:rsid w:val="00156FFC"/>
    <w:rsid w:val="0015767D"/>
    <w:rsid w:val="00160F65"/>
    <w:rsid w:val="0016115C"/>
    <w:rsid w:val="00161DFA"/>
    <w:rsid w:val="00161F7F"/>
    <w:rsid w:val="001623A6"/>
    <w:rsid w:val="00162E13"/>
    <w:rsid w:val="0016343B"/>
    <w:rsid w:val="001639A2"/>
    <w:rsid w:val="00163B82"/>
    <w:rsid w:val="001673FD"/>
    <w:rsid w:val="001676FF"/>
    <w:rsid w:val="00167C71"/>
    <w:rsid w:val="0017287A"/>
    <w:rsid w:val="001730F9"/>
    <w:rsid w:val="0017365B"/>
    <w:rsid w:val="0017415E"/>
    <w:rsid w:val="00174275"/>
    <w:rsid w:val="0017428F"/>
    <w:rsid w:val="0017444D"/>
    <w:rsid w:val="00174B9A"/>
    <w:rsid w:val="00176272"/>
    <w:rsid w:val="00176453"/>
    <w:rsid w:val="00177B19"/>
    <w:rsid w:val="00177FDA"/>
    <w:rsid w:val="001808BD"/>
    <w:rsid w:val="00181041"/>
    <w:rsid w:val="001813A2"/>
    <w:rsid w:val="0018148D"/>
    <w:rsid w:val="00181AEB"/>
    <w:rsid w:val="00181FC2"/>
    <w:rsid w:val="001820FF"/>
    <w:rsid w:val="0018230B"/>
    <w:rsid w:val="00183BC2"/>
    <w:rsid w:val="00183E60"/>
    <w:rsid w:val="00184696"/>
    <w:rsid w:val="001846D0"/>
    <w:rsid w:val="00187E03"/>
    <w:rsid w:val="001905ED"/>
    <w:rsid w:val="001907F7"/>
    <w:rsid w:val="00190BE6"/>
    <w:rsid w:val="00191AE9"/>
    <w:rsid w:val="0019515C"/>
    <w:rsid w:val="0019533A"/>
    <w:rsid w:val="0019595B"/>
    <w:rsid w:val="00196EFA"/>
    <w:rsid w:val="001A063C"/>
    <w:rsid w:val="001A3072"/>
    <w:rsid w:val="001A3BE8"/>
    <w:rsid w:val="001A3D1F"/>
    <w:rsid w:val="001A4691"/>
    <w:rsid w:val="001A51DD"/>
    <w:rsid w:val="001A5500"/>
    <w:rsid w:val="001A63E1"/>
    <w:rsid w:val="001B1931"/>
    <w:rsid w:val="001B199F"/>
    <w:rsid w:val="001B1DA9"/>
    <w:rsid w:val="001B24FA"/>
    <w:rsid w:val="001B2AB7"/>
    <w:rsid w:val="001B2E6E"/>
    <w:rsid w:val="001B35FE"/>
    <w:rsid w:val="001B3E4F"/>
    <w:rsid w:val="001B55CF"/>
    <w:rsid w:val="001B627D"/>
    <w:rsid w:val="001B6F23"/>
    <w:rsid w:val="001C3018"/>
    <w:rsid w:val="001C31A1"/>
    <w:rsid w:val="001C4595"/>
    <w:rsid w:val="001C4809"/>
    <w:rsid w:val="001C4E87"/>
    <w:rsid w:val="001C5076"/>
    <w:rsid w:val="001C54DD"/>
    <w:rsid w:val="001C5AEF"/>
    <w:rsid w:val="001C7B08"/>
    <w:rsid w:val="001C7C98"/>
    <w:rsid w:val="001D00E4"/>
    <w:rsid w:val="001D3790"/>
    <w:rsid w:val="001D4212"/>
    <w:rsid w:val="001D61EE"/>
    <w:rsid w:val="001D6E2E"/>
    <w:rsid w:val="001D7EB1"/>
    <w:rsid w:val="001D7F96"/>
    <w:rsid w:val="001E1329"/>
    <w:rsid w:val="001E1859"/>
    <w:rsid w:val="001E2267"/>
    <w:rsid w:val="001E2442"/>
    <w:rsid w:val="001E3D8B"/>
    <w:rsid w:val="001E3F4E"/>
    <w:rsid w:val="001E4A3C"/>
    <w:rsid w:val="001E4DB4"/>
    <w:rsid w:val="001E524E"/>
    <w:rsid w:val="001E549F"/>
    <w:rsid w:val="001E5598"/>
    <w:rsid w:val="001E65F1"/>
    <w:rsid w:val="001E669C"/>
    <w:rsid w:val="001E67D9"/>
    <w:rsid w:val="001E6F60"/>
    <w:rsid w:val="001F08DE"/>
    <w:rsid w:val="001F129B"/>
    <w:rsid w:val="001F1342"/>
    <w:rsid w:val="001F1A7E"/>
    <w:rsid w:val="001F1C49"/>
    <w:rsid w:val="001F1E93"/>
    <w:rsid w:val="001F28BC"/>
    <w:rsid w:val="001F350D"/>
    <w:rsid w:val="001F35E2"/>
    <w:rsid w:val="001F3813"/>
    <w:rsid w:val="001F4023"/>
    <w:rsid w:val="001F43F6"/>
    <w:rsid w:val="001F7776"/>
    <w:rsid w:val="0020035D"/>
    <w:rsid w:val="002005D2"/>
    <w:rsid w:val="00200ADD"/>
    <w:rsid w:val="00203822"/>
    <w:rsid w:val="00203A74"/>
    <w:rsid w:val="00204A6C"/>
    <w:rsid w:val="00205D64"/>
    <w:rsid w:val="002065D0"/>
    <w:rsid w:val="00206771"/>
    <w:rsid w:val="00206972"/>
    <w:rsid w:val="00207F85"/>
    <w:rsid w:val="00207FF8"/>
    <w:rsid w:val="00210B55"/>
    <w:rsid w:val="002140D8"/>
    <w:rsid w:val="00214BDB"/>
    <w:rsid w:val="00215964"/>
    <w:rsid w:val="002175B2"/>
    <w:rsid w:val="00217EE9"/>
    <w:rsid w:val="002203BF"/>
    <w:rsid w:val="00220909"/>
    <w:rsid w:val="00220FB4"/>
    <w:rsid w:val="002210BF"/>
    <w:rsid w:val="00221BAB"/>
    <w:rsid w:val="002241C3"/>
    <w:rsid w:val="00224803"/>
    <w:rsid w:val="00226A11"/>
    <w:rsid w:val="00226A9E"/>
    <w:rsid w:val="002306DC"/>
    <w:rsid w:val="0023278E"/>
    <w:rsid w:val="00233DDA"/>
    <w:rsid w:val="00234DEE"/>
    <w:rsid w:val="002351DE"/>
    <w:rsid w:val="00235A2B"/>
    <w:rsid w:val="00235FD3"/>
    <w:rsid w:val="00237031"/>
    <w:rsid w:val="00237244"/>
    <w:rsid w:val="0023741E"/>
    <w:rsid w:val="00237C9F"/>
    <w:rsid w:val="00237EA8"/>
    <w:rsid w:val="00242BF2"/>
    <w:rsid w:val="002441B5"/>
    <w:rsid w:val="00245220"/>
    <w:rsid w:val="00247319"/>
    <w:rsid w:val="0025094D"/>
    <w:rsid w:val="00250966"/>
    <w:rsid w:val="00251548"/>
    <w:rsid w:val="00251DF5"/>
    <w:rsid w:val="00252D48"/>
    <w:rsid w:val="00254025"/>
    <w:rsid w:val="00254BBA"/>
    <w:rsid w:val="00255361"/>
    <w:rsid w:val="00255B6D"/>
    <w:rsid w:val="002560F6"/>
    <w:rsid w:val="002567E4"/>
    <w:rsid w:val="0025681F"/>
    <w:rsid w:val="002570F4"/>
    <w:rsid w:val="00257FC2"/>
    <w:rsid w:val="0026005C"/>
    <w:rsid w:val="002609D1"/>
    <w:rsid w:val="00260CE0"/>
    <w:rsid w:val="00262275"/>
    <w:rsid w:val="00262DE4"/>
    <w:rsid w:val="0026301E"/>
    <w:rsid w:val="00263E2A"/>
    <w:rsid w:val="0026451A"/>
    <w:rsid w:val="0026463F"/>
    <w:rsid w:val="00264C1A"/>
    <w:rsid w:val="00264DE7"/>
    <w:rsid w:val="002656D2"/>
    <w:rsid w:val="002679DD"/>
    <w:rsid w:val="00267B8A"/>
    <w:rsid w:val="00267E0B"/>
    <w:rsid w:val="002703BE"/>
    <w:rsid w:val="0027111C"/>
    <w:rsid w:val="002713D5"/>
    <w:rsid w:val="00271402"/>
    <w:rsid w:val="00271A38"/>
    <w:rsid w:val="00271BBA"/>
    <w:rsid w:val="00272C16"/>
    <w:rsid w:val="00273C06"/>
    <w:rsid w:val="00274CF2"/>
    <w:rsid w:val="0027523D"/>
    <w:rsid w:val="002755D8"/>
    <w:rsid w:val="00275C7D"/>
    <w:rsid w:val="0027787A"/>
    <w:rsid w:val="00280545"/>
    <w:rsid w:val="00282639"/>
    <w:rsid w:val="002826CE"/>
    <w:rsid w:val="0028276E"/>
    <w:rsid w:val="0028371C"/>
    <w:rsid w:val="00283C9E"/>
    <w:rsid w:val="002849D0"/>
    <w:rsid w:val="00285463"/>
    <w:rsid w:val="002865B8"/>
    <w:rsid w:val="00286C69"/>
    <w:rsid w:val="00286E8B"/>
    <w:rsid w:val="002900A2"/>
    <w:rsid w:val="0029158D"/>
    <w:rsid w:val="002935E8"/>
    <w:rsid w:val="00294E18"/>
    <w:rsid w:val="002963DB"/>
    <w:rsid w:val="00296A02"/>
    <w:rsid w:val="00297B9B"/>
    <w:rsid w:val="002A1B8E"/>
    <w:rsid w:val="002A2D96"/>
    <w:rsid w:val="002A3690"/>
    <w:rsid w:val="002A5407"/>
    <w:rsid w:val="002A7D06"/>
    <w:rsid w:val="002B1617"/>
    <w:rsid w:val="002B1A2F"/>
    <w:rsid w:val="002B1E7C"/>
    <w:rsid w:val="002B202F"/>
    <w:rsid w:val="002B4035"/>
    <w:rsid w:val="002B46E6"/>
    <w:rsid w:val="002B4BA5"/>
    <w:rsid w:val="002B6921"/>
    <w:rsid w:val="002B6BC9"/>
    <w:rsid w:val="002B725C"/>
    <w:rsid w:val="002B7BDC"/>
    <w:rsid w:val="002B7D1E"/>
    <w:rsid w:val="002C01A4"/>
    <w:rsid w:val="002C04C9"/>
    <w:rsid w:val="002C1613"/>
    <w:rsid w:val="002C2C53"/>
    <w:rsid w:val="002C31DA"/>
    <w:rsid w:val="002C4760"/>
    <w:rsid w:val="002C71A1"/>
    <w:rsid w:val="002C7A2C"/>
    <w:rsid w:val="002D1691"/>
    <w:rsid w:val="002D29CF"/>
    <w:rsid w:val="002D2C5F"/>
    <w:rsid w:val="002D3DA8"/>
    <w:rsid w:val="002D3FAB"/>
    <w:rsid w:val="002D41B9"/>
    <w:rsid w:val="002D55FA"/>
    <w:rsid w:val="002D5846"/>
    <w:rsid w:val="002D7BFA"/>
    <w:rsid w:val="002E0A6D"/>
    <w:rsid w:val="002E1095"/>
    <w:rsid w:val="002E1D8E"/>
    <w:rsid w:val="002E1EF0"/>
    <w:rsid w:val="002E3EB7"/>
    <w:rsid w:val="002E5AB9"/>
    <w:rsid w:val="002E69E0"/>
    <w:rsid w:val="002E721E"/>
    <w:rsid w:val="002E7923"/>
    <w:rsid w:val="002E7FFA"/>
    <w:rsid w:val="002F0730"/>
    <w:rsid w:val="002F0A1E"/>
    <w:rsid w:val="002F0F2B"/>
    <w:rsid w:val="002F1936"/>
    <w:rsid w:val="002F2A8D"/>
    <w:rsid w:val="002F3860"/>
    <w:rsid w:val="002F4301"/>
    <w:rsid w:val="002F4905"/>
    <w:rsid w:val="002F4F6D"/>
    <w:rsid w:val="002F5449"/>
    <w:rsid w:val="002F6023"/>
    <w:rsid w:val="002F617E"/>
    <w:rsid w:val="002F69FE"/>
    <w:rsid w:val="002F6CE0"/>
    <w:rsid w:val="002F7311"/>
    <w:rsid w:val="002F7ADB"/>
    <w:rsid w:val="00300506"/>
    <w:rsid w:val="00300708"/>
    <w:rsid w:val="003008FA"/>
    <w:rsid w:val="00300F2F"/>
    <w:rsid w:val="003011FC"/>
    <w:rsid w:val="00302857"/>
    <w:rsid w:val="00302A9E"/>
    <w:rsid w:val="003038E7"/>
    <w:rsid w:val="0030543E"/>
    <w:rsid w:val="00305C5B"/>
    <w:rsid w:val="003060E5"/>
    <w:rsid w:val="00307E65"/>
    <w:rsid w:val="00310367"/>
    <w:rsid w:val="003107B2"/>
    <w:rsid w:val="00310B38"/>
    <w:rsid w:val="00311A80"/>
    <w:rsid w:val="00312C0B"/>
    <w:rsid w:val="0031518C"/>
    <w:rsid w:val="00316080"/>
    <w:rsid w:val="003217CF"/>
    <w:rsid w:val="003238D0"/>
    <w:rsid w:val="00324A8B"/>
    <w:rsid w:val="00326C9D"/>
    <w:rsid w:val="00326E5E"/>
    <w:rsid w:val="003275BC"/>
    <w:rsid w:val="00330A65"/>
    <w:rsid w:val="00330FA9"/>
    <w:rsid w:val="0033449C"/>
    <w:rsid w:val="00336144"/>
    <w:rsid w:val="00336443"/>
    <w:rsid w:val="003367B3"/>
    <w:rsid w:val="003376AC"/>
    <w:rsid w:val="0034235D"/>
    <w:rsid w:val="00343428"/>
    <w:rsid w:val="00343A2C"/>
    <w:rsid w:val="00343CB6"/>
    <w:rsid w:val="00343F40"/>
    <w:rsid w:val="00345497"/>
    <w:rsid w:val="0034643A"/>
    <w:rsid w:val="003469B7"/>
    <w:rsid w:val="003503A3"/>
    <w:rsid w:val="00350C27"/>
    <w:rsid w:val="00350F05"/>
    <w:rsid w:val="00351BA3"/>
    <w:rsid w:val="0035400D"/>
    <w:rsid w:val="00354800"/>
    <w:rsid w:val="00355839"/>
    <w:rsid w:val="00355E0D"/>
    <w:rsid w:val="0035667E"/>
    <w:rsid w:val="00356A34"/>
    <w:rsid w:val="00356C07"/>
    <w:rsid w:val="00356C79"/>
    <w:rsid w:val="00356E7A"/>
    <w:rsid w:val="00360212"/>
    <w:rsid w:val="0036055B"/>
    <w:rsid w:val="00361003"/>
    <w:rsid w:val="00361199"/>
    <w:rsid w:val="00361484"/>
    <w:rsid w:val="00364802"/>
    <w:rsid w:val="003653CB"/>
    <w:rsid w:val="00366679"/>
    <w:rsid w:val="00367781"/>
    <w:rsid w:val="0036795D"/>
    <w:rsid w:val="00370557"/>
    <w:rsid w:val="00370689"/>
    <w:rsid w:val="003709BA"/>
    <w:rsid w:val="00371357"/>
    <w:rsid w:val="00372431"/>
    <w:rsid w:val="00372B06"/>
    <w:rsid w:val="00373C90"/>
    <w:rsid w:val="00373D4A"/>
    <w:rsid w:val="00374429"/>
    <w:rsid w:val="00375FC2"/>
    <w:rsid w:val="00376AF2"/>
    <w:rsid w:val="00382A5F"/>
    <w:rsid w:val="00383A0C"/>
    <w:rsid w:val="00383D00"/>
    <w:rsid w:val="00383ECE"/>
    <w:rsid w:val="00384284"/>
    <w:rsid w:val="003844C8"/>
    <w:rsid w:val="003849E4"/>
    <w:rsid w:val="00384A4B"/>
    <w:rsid w:val="0038558D"/>
    <w:rsid w:val="00385D43"/>
    <w:rsid w:val="00385ECF"/>
    <w:rsid w:val="00386825"/>
    <w:rsid w:val="00391451"/>
    <w:rsid w:val="0039175E"/>
    <w:rsid w:val="00391BF0"/>
    <w:rsid w:val="00392086"/>
    <w:rsid w:val="0039261D"/>
    <w:rsid w:val="00394A4E"/>
    <w:rsid w:val="00394C77"/>
    <w:rsid w:val="0039658D"/>
    <w:rsid w:val="00397291"/>
    <w:rsid w:val="003976BA"/>
    <w:rsid w:val="003A00B4"/>
    <w:rsid w:val="003A0DBE"/>
    <w:rsid w:val="003A1089"/>
    <w:rsid w:val="003A1C7F"/>
    <w:rsid w:val="003A21EB"/>
    <w:rsid w:val="003A273F"/>
    <w:rsid w:val="003A2A6F"/>
    <w:rsid w:val="003A3119"/>
    <w:rsid w:val="003A342D"/>
    <w:rsid w:val="003A35C3"/>
    <w:rsid w:val="003A41D9"/>
    <w:rsid w:val="003A531A"/>
    <w:rsid w:val="003A57CE"/>
    <w:rsid w:val="003A6105"/>
    <w:rsid w:val="003A68BC"/>
    <w:rsid w:val="003A6CD3"/>
    <w:rsid w:val="003A7E97"/>
    <w:rsid w:val="003B02DB"/>
    <w:rsid w:val="003B03F9"/>
    <w:rsid w:val="003B0CE8"/>
    <w:rsid w:val="003B1BC1"/>
    <w:rsid w:val="003B244D"/>
    <w:rsid w:val="003B5624"/>
    <w:rsid w:val="003B587D"/>
    <w:rsid w:val="003B5DAE"/>
    <w:rsid w:val="003B6423"/>
    <w:rsid w:val="003B668A"/>
    <w:rsid w:val="003B68D4"/>
    <w:rsid w:val="003B6F11"/>
    <w:rsid w:val="003B6FE7"/>
    <w:rsid w:val="003B7061"/>
    <w:rsid w:val="003B795E"/>
    <w:rsid w:val="003B7F32"/>
    <w:rsid w:val="003C07D2"/>
    <w:rsid w:val="003C1295"/>
    <w:rsid w:val="003C24B5"/>
    <w:rsid w:val="003C3B3E"/>
    <w:rsid w:val="003C43ED"/>
    <w:rsid w:val="003C5380"/>
    <w:rsid w:val="003C6461"/>
    <w:rsid w:val="003C6D23"/>
    <w:rsid w:val="003C6ECE"/>
    <w:rsid w:val="003C73AF"/>
    <w:rsid w:val="003D0FB2"/>
    <w:rsid w:val="003D266C"/>
    <w:rsid w:val="003D37BF"/>
    <w:rsid w:val="003D4AFA"/>
    <w:rsid w:val="003D4B42"/>
    <w:rsid w:val="003D6E97"/>
    <w:rsid w:val="003E29B9"/>
    <w:rsid w:val="003E34A1"/>
    <w:rsid w:val="003E392E"/>
    <w:rsid w:val="003E45F2"/>
    <w:rsid w:val="003E5668"/>
    <w:rsid w:val="003E56D6"/>
    <w:rsid w:val="003E59A2"/>
    <w:rsid w:val="003F0257"/>
    <w:rsid w:val="003F0276"/>
    <w:rsid w:val="003F1A25"/>
    <w:rsid w:val="003F1CFA"/>
    <w:rsid w:val="003F2076"/>
    <w:rsid w:val="003F27B8"/>
    <w:rsid w:val="003F299C"/>
    <w:rsid w:val="003F31E6"/>
    <w:rsid w:val="003F69CA"/>
    <w:rsid w:val="003F6DAC"/>
    <w:rsid w:val="003F7B02"/>
    <w:rsid w:val="003F7BC4"/>
    <w:rsid w:val="00403BDF"/>
    <w:rsid w:val="00404B9A"/>
    <w:rsid w:val="00404DBB"/>
    <w:rsid w:val="00405EDF"/>
    <w:rsid w:val="004062BA"/>
    <w:rsid w:val="004069D6"/>
    <w:rsid w:val="00406AA0"/>
    <w:rsid w:val="00406D60"/>
    <w:rsid w:val="00406E40"/>
    <w:rsid w:val="00407D08"/>
    <w:rsid w:val="00410193"/>
    <w:rsid w:val="00410D36"/>
    <w:rsid w:val="004115E4"/>
    <w:rsid w:val="00411640"/>
    <w:rsid w:val="00411C15"/>
    <w:rsid w:val="00412E38"/>
    <w:rsid w:val="00413B4D"/>
    <w:rsid w:val="0041448C"/>
    <w:rsid w:val="00414C81"/>
    <w:rsid w:val="00414E77"/>
    <w:rsid w:val="00415574"/>
    <w:rsid w:val="00415C4F"/>
    <w:rsid w:val="00416129"/>
    <w:rsid w:val="0041689D"/>
    <w:rsid w:val="00416950"/>
    <w:rsid w:val="0041747A"/>
    <w:rsid w:val="00417AC5"/>
    <w:rsid w:val="0042006F"/>
    <w:rsid w:val="0042142C"/>
    <w:rsid w:val="00421A4A"/>
    <w:rsid w:val="00421C99"/>
    <w:rsid w:val="00423B41"/>
    <w:rsid w:val="00424B5D"/>
    <w:rsid w:val="00426A52"/>
    <w:rsid w:val="004301F7"/>
    <w:rsid w:val="00430993"/>
    <w:rsid w:val="00432B39"/>
    <w:rsid w:val="00432CB9"/>
    <w:rsid w:val="0043359A"/>
    <w:rsid w:val="00433754"/>
    <w:rsid w:val="00434914"/>
    <w:rsid w:val="0043492A"/>
    <w:rsid w:val="004349D6"/>
    <w:rsid w:val="00434F94"/>
    <w:rsid w:val="0043596C"/>
    <w:rsid w:val="00436E00"/>
    <w:rsid w:val="00436FDD"/>
    <w:rsid w:val="004400CA"/>
    <w:rsid w:val="00440A83"/>
    <w:rsid w:val="00440B7F"/>
    <w:rsid w:val="00440C0E"/>
    <w:rsid w:val="00440CAF"/>
    <w:rsid w:val="004410ED"/>
    <w:rsid w:val="0044250F"/>
    <w:rsid w:val="00442556"/>
    <w:rsid w:val="00442F6E"/>
    <w:rsid w:val="00443408"/>
    <w:rsid w:val="00444F4E"/>
    <w:rsid w:val="00444F58"/>
    <w:rsid w:val="00444F74"/>
    <w:rsid w:val="00445C0F"/>
    <w:rsid w:val="00446314"/>
    <w:rsid w:val="00446685"/>
    <w:rsid w:val="00450084"/>
    <w:rsid w:val="004503CB"/>
    <w:rsid w:val="00450688"/>
    <w:rsid w:val="004519DA"/>
    <w:rsid w:val="00454435"/>
    <w:rsid w:val="00455F20"/>
    <w:rsid w:val="00456000"/>
    <w:rsid w:val="004604C4"/>
    <w:rsid w:val="00462B96"/>
    <w:rsid w:val="004634FA"/>
    <w:rsid w:val="004638BA"/>
    <w:rsid w:val="00465E44"/>
    <w:rsid w:val="004661CC"/>
    <w:rsid w:val="004664AB"/>
    <w:rsid w:val="00466801"/>
    <w:rsid w:val="00466E39"/>
    <w:rsid w:val="00466FDE"/>
    <w:rsid w:val="00466FE2"/>
    <w:rsid w:val="004673D0"/>
    <w:rsid w:val="004674FF"/>
    <w:rsid w:val="004678A6"/>
    <w:rsid w:val="00467E79"/>
    <w:rsid w:val="00472070"/>
    <w:rsid w:val="004721FE"/>
    <w:rsid w:val="00472BFA"/>
    <w:rsid w:val="00472E64"/>
    <w:rsid w:val="004732D3"/>
    <w:rsid w:val="0047359A"/>
    <w:rsid w:val="004736A9"/>
    <w:rsid w:val="00473BCF"/>
    <w:rsid w:val="00474B85"/>
    <w:rsid w:val="00474C58"/>
    <w:rsid w:val="004752C0"/>
    <w:rsid w:val="00475650"/>
    <w:rsid w:val="00475AB9"/>
    <w:rsid w:val="00475DF9"/>
    <w:rsid w:val="0047603D"/>
    <w:rsid w:val="00476B2C"/>
    <w:rsid w:val="00477893"/>
    <w:rsid w:val="00480190"/>
    <w:rsid w:val="0048086A"/>
    <w:rsid w:val="004809FB"/>
    <w:rsid w:val="00480ABE"/>
    <w:rsid w:val="004823E8"/>
    <w:rsid w:val="00482796"/>
    <w:rsid w:val="00483887"/>
    <w:rsid w:val="00485143"/>
    <w:rsid w:val="00486804"/>
    <w:rsid w:val="00487F61"/>
    <w:rsid w:val="00490F7D"/>
    <w:rsid w:val="00491DD9"/>
    <w:rsid w:val="00493CA7"/>
    <w:rsid w:val="0049419C"/>
    <w:rsid w:val="00494EFE"/>
    <w:rsid w:val="004A0074"/>
    <w:rsid w:val="004A068A"/>
    <w:rsid w:val="004A07A4"/>
    <w:rsid w:val="004A0AB7"/>
    <w:rsid w:val="004A1FF9"/>
    <w:rsid w:val="004A2008"/>
    <w:rsid w:val="004A285E"/>
    <w:rsid w:val="004A4CB9"/>
    <w:rsid w:val="004A5A59"/>
    <w:rsid w:val="004A5A94"/>
    <w:rsid w:val="004A6963"/>
    <w:rsid w:val="004A7128"/>
    <w:rsid w:val="004A7584"/>
    <w:rsid w:val="004B1502"/>
    <w:rsid w:val="004B24A2"/>
    <w:rsid w:val="004B28DB"/>
    <w:rsid w:val="004B315D"/>
    <w:rsid w:val="004B3943"/>
    <w:rsid w:val="004B3A41"/>
    <w:rsid w:val="004B3AA0"/>
    <w:rsid w:val="004B46A2"/>
    <w:rsid w:val="004B6E79"/>
    <w:rsid w:val="004B7ADF"/>
    <w:rsid w:val="004C01EC"/>
    <w:rsid w:val="004C15AA"/>
    <w:rsid w:val="004C30BE"/>
    <w:rsid w:val="004C55C2"/>
    <w:rsid w:val="004C5892"/>
    <w:rsid w:val="004C7176"/>
    <w:rsid w:val="004C7B76"/>
    <w:rsid w:val="004D0D4C"/>
    <w:rsid w:val="004D119B"/>
    <w:rsid w:val="004D19C2"/>
    <w:rsid w:val="004D19F4"/>
    <w:rsid w:val="004D2161"/>
    <w:rsid w:val="004D2E96"/>
    <w:rsid w:val="004D4B02"/>
    <w:rsid w:val="004D4BBF"/>
    <w:rsid w:val="004D5D33"/>
    <w:rsid w:val="004D5EBF"/>
    <w:rsid w:val="004D60DA"/>
    <w:rsid w:val="004D6274"/>
    <w:rsid w:val="004E02A5"/>
    <w:rsid w:val="004E10E5"/>
    <w:rsid w:val="004E3AEE"/>
    <w:rsid w:val="004E57D6"/>
    <w:rsid w:val="004E5E84"/>
    <w:rsid w:val="004E6535"/>
    <w:rsid w:val="004E71B1"/>
    <w:rsid w:val="004E7874"/>
    <w:rsid w:val="004E7D20"/>
    <w:rsid w:val="004F14CA"/>
    <w:rsid w:val="004F2047"/>
    <w:rsid w:val="004F565C"/>
    <w:rsid w:val="004F73FD"/>
    <w:rsid w:val="0050058A"/>
    <w:rsid w:val="00500622"/>
    <w:rsid w:val="0050086B"/>
    <w:rsid w:val="00503795"/>
    <w:rsid w:val="0050551C"/>
    <w:rsid w:val="00506991"/>
    <w:rsid w:val="00510B11"/>
    <w:rsid w:val="005114AC"/>
    <w:rsid w:val="00511D44"/>
    <w:rsid w:val="005124A8"/>
    <w:rsid w:val="00513CA2"/>
    <w:rsid w:val="00513D54"/>
    <w:rsid w:val="00514747"/>
    <w:rsid w:val="00514B68"/>
    <w:rsid w:val="0051642D"/>
    <w:rsid w:val="00516875"/>
    <w:rsid w:val="00517898"/>
    <w:rsid w:val="0052129A"/>
    <w:rsid w:val="00521FE5"/>
    <w:rsid w:val="005232FD"/>
    <w:rsid w:val="00523791"/>
    <w:rsid w:val="00524EF8"/>
    <w:rsid w:val="00525507"/>
    <w:rsid w:val="0052703E"/>
    <w:rsid w:val="0053049B"/>
    <w:rsid w:val="00531ABC"/>
    <w:rsid w:val="0053235C"/>
    <w:rsid w:val="00532425"/>
    <w:rsid w:val="00532694"/>
    <w:rsid w:val="00532737"/>
    <w:rsid w:val="005347C6"/>
    <w:rsid w:val="0053517C"/>
    <w:rsid w:val="00535D26"/>
    <w:rsid w:val="00536DB9"/>
    <w:rsid w:val="005370F1"/>
    <w:rsid w:val="0053729F"/>
    <w:rsid w:val="0053772E"/>
    <w:rsid w:val="00537787"/>
    <w:rsid w:val="005377EF"/>
    <w:rsid w:val="005420D4"/>
    <w:rsid w:val="00542C7A"/>
    <w:rsid w:val="00542F75"/>
    <w:rsid w:val="0054308E"/>
    <w:rsid w:val="00543501"/>
    <w:rsid w:val="00547353"/>
    <w:rsid w:val="00547C70"/>
    <w:rsid w:val="0055003F"/>
    <w:rsid w:val="0055141F"/>
    <w:rsid w:val="005515A4"/>
    <w:rsid w:val="005529B8"/>
    <w:rsid w:val="00553EC0"/>
    <w:rsid w:val="00554BE3"/>
    <w:rsid w:val="005565A0"/>
    <w:rsid w:val="005565B5"/>
    <w:rsid w:val="0055795C"/>
    <w:rsid w:val="00557ACF"/>
    <w:rsid w:val="00560A4D"/>
    <w:rsid w:val="0056209A"/>
    <w:rsid w:val="0056259C"/>
    <w:rsid w:val="00563C0D"/>
    <w:rsid w:val="005644B0"/>
    <w:rsid w:val="00564DC9"/>
    <w:rsid w:val="00567A61"/>
    <w:rsid w:val="00571F53"/>
    <w:rsid w:val="0057211E"/>
    <w:rsid w:val="00572ACD"/>
    <w:rsid w:val="00573210"/>
    <w:rsid w:val="00573238"/>
    <w:rsid w:val="00573A23"/>
    <w:rsid w:val="00573B64"/>
    <w:rsid w:val="00574211"/>
    <w:rsid w:val="00575EEF"/>
    <w:rsid w:val="0057698F"/>
    <w:rsid w:val="00576A14"/>
    <w:rsid w:val="00577998"/>
    <w:rsid w:val="005806A6"/>
    <w:rsid w:val="00582225"/>
    <w:rsid w:val="00582A44"/>
    <w:rsid w:val="00585E9A"/>
    <w:rsid w:val="0058769D"/>
    <w:rsid w:val="0058780A"/>
    <w:rsid w:val="00587F8A"/>
    <w:rsid w:val="00590472"/>
    <w:rsid w:val="0059048A"/>
    <w:rsid w:val="00591DAB"/>
    <w:rsid w:val="00592B44"/>
    <w:rsid w:val="005933C6"/>
    <w:rsid w:val="005955EC"/>
    <w:rsid w:val="00595C4B"/>
    <w:rsid w:val="005970C7"/>
    <w:rsid w:val="005972BC"/>
    <w:rsid w:val="00597F09"/>
    <w:rsid w:val="005A0840"/>
    <w:rsid w:val="005A1450"/>
    <w:rsid w:val="005A1EC6"/>
    <w:rsid w:val="005A2F48"/>
    <w:rsid w:val="005A319D"/>
    <w:rsid w:val="005A3964"/>
    <w:rsid w:val="005A3D9A"/>
    <w:rsid w:val="005A4E6D"/>
    <w:rsid w:val="005A569C"/>
    <w:rsid w:val="005A6EB1"/>
    <w:rsid w:val="005B0ADA"/>
    <w:rsid w:val="005B2470"/>
    <w:rsid w:val="005B2772"/>
    <w:rsid w:val="005B2BA5"/>
    <w:rsid w:val="005B2EA3"/>
    <w:rsid w:val="005B326B"/>
    <w:rsid w:val="005B36BB"/>
    <w:rsid w:val="005B4E10"/>
    <w:rsid w:val="005B4F59"/>
    <w:rsid w:val="005B5634"/>
    <w:rsid w:val="005B5792"/>
    <w:rsid w:val="005B770E"/>
    <w:rsid w:val="005B7AF6"/>
    <w:rsid w:val="005B7D8D"/>
    <w:rsid w:val="005C0F08"/>
    <w:rsid w:val="005C2038"/>
    <w:rsid w:val="005C235F"/>
    <w:rsid w:val="005C240D"/>
    <w:rsid w:val="005C31B5"/>
    <w:rsid w:val="005C34CD"/>
    <w:rsid w:val="005C3643"/>
    <w:rsid w:val="005C48AA"/>
    <w:rsid w:val="005C5045"/>
    <w:rsid w:val="005C52A5"/>
    <w:rsid w:val="005C6615"/>
    <w:rsid w:val="005C6657"/>
    <w:rsid w:val="005C7608"/>
    <w:rsid w:val="005C7855"/>
    <w:rsid w:val="005D1BD8"/>
    <w:rsid w:val="005D2229"/>
    <w:rsid w:val="005D226E"/>
    <w:rsid w:val="005D23BC"/>
    <w:rsid w:val="005D2D6F"/>
    <w:rsid w:val="005D40A6"/>
    <w:rsid w:val="005D44BA"/>
    <w:rsid w:val="005D4982"/>
    <w:rsid w:val="005D4AE4"/>
    <w:rsid w:val="005D5AE3"/>
    <w:rsid w:val="005D6C2B"/>
    <w:rsid w:val="005D7506"/>
    <w:rsid w:val="005E0229"/>
    <w:rsid w:val="005E03FD"/>
    <w:rsid w:val="005E047D"/>
    <w:rsid w:val="005E05D9"/>
    <w:rsid w:val="005E0795"/>
    <w:rsid w:val="005E1594"/>
    <w:rsid w:val="005E19CE"/>
    <w:rsid w:val="005E24DF"/>
    <w:rsid w:val="005E27A7"/>
    <w:rsid w:val="005E4333"/>
    <w:rsid w:val="005E4A59"/>
    <w:rsid w:val="005E5147"/>
    <w:rsid w:val="005E5264"/>
    <w:rsid w:val="005E5C25"/>
    <w:rsid w:val="005E5D88"/>
    <w:rsid w:val="005E6A10"/>
    <w:rsid w:val="005E73E2"/>
    <w:rsid w:val="005F1187"/>
    <w:rsid w:val="005F1859"/>
    <w:rsid w:val="005F231C"/>
    <w:rsid w:val="005F23DC"/>
    <w:rsid w:val="005F2BAC"/>
    <w:rsid w:val="005F31F1"/>
    <w:rsid w:val="005F357A"/>
    <w:rsid w:val="005F3B7E"/>
    <w:rsid w:val="005F4EA4"/>
    <w:rsid w:val="005F5647"/>
    <w:rsid w:val="005F59C9"/>
    <w:rsid w:val="005F5C87"/>
    <w:rsid w:val="005F5D08"/>
    <w:rsid w:val="005F68C9"/>
    <w:rsid w:val="005F7174"/>
    <w:rsid w:val="005F72D6"/>
    <w:rsid w:val="005F76FD"/>
    <w:rsid w:val="005F7D61"/>
    <w:rsid w:val="00600227"/>
    <w:rsid w:val="00600D4B"/>
    <w:rsid w:val="006018D4"/>
    <w:rsid w:val="00601991"/>
    <w:rsid w:val="00604E9B"/>
    <w:rsid w:val="00605A12"/>
    <w:rsid w:val="00605BCA"/>
    <w:rsid w:val="0061039D"/>
    <w:rsid w:val="00611C00"/>
    <w:rsid w:val="00613E77"/>
    <w:rsid w:val="00614083"/>
    <w:rsid w:val="00615099"/>
    <w:rsid w:val="006157A3"/>
    <w:rsid w:val="00615917"/>
    <w:rsid w:val="00616165"/>
    <w:rsid w:val="00616A5E"/>
    <w:rsid w:val="00617169"/>
    <w:rsid w:val="00620661"/>
    <w:rsid w:val="0062066A"/>
    <w:rsid w:val="006230F7"/>
    <w:rsid w:val="006243CE"/>
    <w:rsid w:val="0062627E"/>
    <w:rsid w:val="00626920"/>
    <w:rsid w:val="00627BD9"/>
    <w:rsid w:val="0063055A"/>
    <w:rsid w:val="006309F2"/>
    <w:rsid w:val="00632593"/>
    <w:rsid w:val="006325E4"/>
    <w:rsid w:val="00632916"/>
    <w:rsid w:val="00633359"/>
    <w:rsid w:val="006336B5"/>
    <w:rsid w:val="00633833"/>
    <w:rsid w:val="00633A3B"/>
    <w:rsid w:val="006354B9"/>
    <w:rsid w:val="006409D8"/>
    <w:rsid w:val="00640EB4"/>
    <w:rsid w:val="00643608"/>
    <w:rsid w:val="00643D2A"/>
    <w:rsid w:val="00644339"/>
    <w:rsid w:val="006443B1"/>
    <w:rsid w:val="0064448C"/>
    <w:rsid w:val="006452CC"/>
    <w:rsid w:val="00645B98"/>
    <w:rsid w:val="00645BBE"/>
    <w:rsid w:val="006460C2"/>
    <w:rsid w:val="00646664"/>
    <w:rsid w:val="00646EB3"/>
    <w:rsid w:val="00650E86"/>
    <w:rsid w:val="00650F08"/>
    <w:rsid w:val="00651325"/>
    <w:rsid w:val="00651A90"/>
    <w:rsid w:val="00651F6D"/>
    <w:rsid w:val="0065257D"/>
    <w:rsid w:val="0065289C"/>
    <w:rsid w:val="00652B26"/>
    <w:rsid w:val="00652CB0"/>
    <w:rsid w:val="00653128"/>
    <w:rsid w:val="0065373F"/>
    <w:rsid w:val="00654DCD"/>
    <w:rsid w:val="006551CF"/>
    <w:rsid w:val="0065536A"/>
    <w:rsid w:val="00655FB7"/>
    <w:rsid w:val="0066026A"/>
    <w:rsid w:val="00660BCF"/>
    <w:rsid w:val="00660D53"/>
    <w:rsid w:val="006620DB"/>
    <w:rsid w:val="00663AD2"/>
    <w:rsid w:val="006641B4"/>
    <w:rsid w:val="0066458B"/>
    <w:rsid w:val="00667A91"/>
    <w:rsid w:val="00670CF1"/>
    <w:rsid w:val="00670D43"/>
    <w:rsid w:val="00671EF3"/>
    <w:rsid w:val="00672149"/>
    <w:rsid w:val="0067556E"/>
    <w:rsid w:val="0067599A"/>
    <w:rsid w:val="00676B60"/>
    <w:rsid w:val="00676C10"/>
    <w:rsid w:val="00677319"/>
    <w:rsid w:val="00677ADD"/>
    <w:rsid w:val="0068061F"/>
    <w:rsid w:val="0068169C"/>
    <w:rsid w:val="00681E84"/>
    <w:rsid w:val="0068212F"/>
    <w:rsid w:val="006821C5"/>
    <w:rsid w:val="006822BD"/>
    <w:rsid w:val="00682466"/>
    <w:rsid w:val="00682E3A"/>
    <w:rsid w:val="00684F09"/>
    <w:rsid w:val="00685073"/>
    <w:rsid w:val="006863AE"/>
    <w:rsid w:val="00686C3D"/>
    <w:rsid w:val="00687487"/>
    <w:rsid w:val="006903A6"/>
    <w:rsid w:val="00691BBD"/>
    <w:rsid w:val="00691CF5"/>
    <w:rsid w:val="006927BC"/>
    <w:rsid w:val="006932FF"/>
    <w:rsid w:val="0069386B"/>
    <w:rsid w:val="00693A57"/>
    <w:rsid w:val="00695783"/>
    <w:rsid w:val="006966BC"/>
    <w:rsid w:val="00696BEF"/>
    <w:rsid w:val="0069768E"/>
    <w:rsid w:val="006A13EC"/>
    <w:rsid w:val="006A1EC2"/>
    <w:rsid w:val="006A29C3"/>
    <w:rsid w:val="006A2F0E"/>
    <w:rsid w:val="006A308B"/>
    <w:rsid w:val="006A39BE"/>
    <w:rsid w:val="006A4B5F"/>
    <w:rsid w:val="006A56FD"/>
    <w:rsid w:val="006A5B4B"/>
    <w:rsid w:val="006A619E"/>
    <w:rsid w:val="006A62AE"/>
    <w:rsid w:val="006A680F"/>
    <w:rsid w:val="006B2370"/>
    <w:rsid w:val="006B37EA"/>
    <w:rsid w:val="006B44BE"/>
    <w:rsid w:val="006B45EC"/>
    <w:rsid w:val="006B4E11"/>
    <w:rsid w:val="006B4E5F"/>
    <w:rsid w:val="006B553F"/>
    <w:rsid w:val="006B63C8"/>
    <w:rsid w:val="006B71D5"/>
    <w:rsid w:val="006B73C5"/>
    <w:rsid w:val="006B73DD"/>
    <w:rsid w:val="006B7DB9"/>
    <w:rsid w:val="006C2045"/>
    <w:rsid w:val="006C2915"/>
    <w:rsid w:val="006C2A7D"/>
    <w:rsid w:val="006C43D5"/>
    <w:rsid w:val="006C5474"/>
    <w:rsid w:val="006C5866"/>
    <w:rsid w:val="006C69AC"/>
    <w:rsid w:val="006C6A22"/>
    <w:rsid w:val="006C7508"/>
    <w:rsid w:val="006C757E"/>
    <w:rsid w:val="006D0000"/>
    <w:rsid w:val="006D0D52"/>
    <w:rsid w:val="006D179E"/>
    <w:rsid w:val="006D2CD4"/>
    <w:rsid w:val="006D4594"/>
    <w:rsid w:val="006D4AEE"/>
    <w:rsid w:val="006D5D52"/>
    <w:rsid w:val="006D641C"/>
    <w:rsid w:val="006D664A"/>
    <w:rsid w:val="006D6BB3"/>
    <w:rsid w:val="006D769E"/>
    <w:rsid w:val="006E057A"/>
    <w:rsid w:val="006E09A0"/>
    <w:rsid w:val="006E0CFC"/>
    <w:rsid w:val="006E14D3"/>
    <w:rsid w:val="006E1637"/>
    <w:rsid w:val="006E1EE5"/>
    <w:rsid w:val="006E3860"/>
    <w:rsid w:val="006E3C59"/>
    <w:rsid w:val="006E6078"/>
    <w:rsid w:val="006E6F97"/>
    <w:rsid w:val="006E766A"/>
    <w:rsid w:val="006E7F00"/>
    <w:rsid w:val="006F0051"/>
    <w:rsid w:val="006F0D78"/>
    <w:rsid w:val="006F0DA5"/>
    <w:rsid w:val="006F271A"/>
    <w:rsid w:val="006F3ED3"/>
    <w:rsid w:val="006F57B9"/>
    <w:rsid w:val="006F6503"/>
    <w:rsid w:val="006F7651"/>
    <w:rsid w:val="006F76AF"/>
    <w:rsid w:val="0070137F"/>
    <w:rsid w:val="00702406"/>
    <w:rsid w:val="007025D2"/>
    <w:rsid w:val="00705145"/>
    <w:rsid w:val="007059D4"/>
    <w:rsid w:val="00705C02"/>
    <w:rsid w:val="00707334"/>
    <w:rsid w:val="00707630"/>
    <w:rsid w:val="00710C33"/>
    <w:rsid w:val="007114D3"/>
    <w:rsid w:val="00711B3E"/>
    <w:rsid w:val="00711C9E"/>
    <w:rsid w:val="007125E5"/>
    <w:rsid w:val="00712DA0"/>
    <w:rsid w:val="007139C8"/>
    <w:rsid w:val="0071438E"/>
    <w:rsid w:val="00714953"/>
    <w:rsid w:val="0071742B"/>
    <w:rsid w:val="007178FE"/>
    <w:rsid w:val="00717995"/>
    <w:rsid w:val="00717DF2"/>
    <w:rsid w:val="007202E7"/>
    <w:rsid w:val="0072131E"/>
    <w:rsid w:val="00722811"/>
    <w:rsid w:val="007228A7"/>
    <w:rsid w:val="00722964"/>
    <w:rsid w:val="00722C40"/>
    <w:rsid w:val="00722F9D"/>
    <w:rsid w:val="00723DB2"/>
    <w:rsid w:val="00724490"/>
    <w:rsid w:val="007246C6"/>
    <w:rsid w:val="007253A4"/>
    <w:rsid w:val="007253B2"/>
    <w:rsid w:val="007267C4"/>
    <w:rsid w:val="00726BEE"/>
    <w:rsid w:val="0072731E"/>
    <w:rsid w:val="0072752C"/>
    <w:rsid w:val="00727B3F"/>
    <w:rsid w:val="00727C17"/>
    <w:rsid w:val="0073017E"/>
    <w:rsid w:val="00730FC7"/>
    <w:rsid w:val="0073131F"/>
    <w:rsid w:val="00731388"/>
    <w:rsid w:val="00732DF2"/>
    <w:rsid w:val="0073400A"/>
    <w:rsid w:val="0073641C"/>
    <w:rsid w:val="00736430"/>
    <w:rsid w:val="007366BD"/>
    <w:rsid w:val="00740529"/>
    <w:rsid w:val="00740584"/>
    <w:rsid w:val="007415AC"/>
    <w:rsid w:val="007423B8"/>
    <w:rsid w:val="007424B2"/>
    <w:rsid w:val="0074322C"/>
    <w:rsid w:val="00743528"/>
    <w:rsid w:val="00743550"/>
    <w:rsid w:val="007440E7"/>
    <w:rsid w:val="00744B5C"/>
    <w:rsid w:val="00744DB9"/>
    <w:rsid w:val="0074520F"/>
    <w:rsid w:val="0074598A"/>
    <w:rsid w:val="007515BB"/>
    <w:rsid w:val="00751F01"/>
    <w:rsid w:val="00752DB2"/>
    <w:rsid w:val="00753D0B"/>
    <w:rsid w:val="00756F72"/>
    <w:rsid w:val="00757523"/>
    <w:rsid w:val="007578F9"/>
    <w:rsid w:val="007620F5"/>
    <w:rsid w:val="00762155"/>
    <w:rsid w:val="00762C00"/>
    <w:rsid w:val="00763615"/>
    <w:rsid w:val="00763AAB"/>
    <w:rsid w:val="00764C91"/>
    <w:rsid w:val="00764E7D"/>
    <w:rsid w:val="0076595F"/>
    <w:rsid w:val="00765A50"/>
    <w:rsid w:val="00765ACC"/>
    <w:rsid w:val="00766F0D"/>
    <w:rsid w:val="00767C79"/>
    <w:rsid w:val="007703CE"/>
    <w:rsid w:val="0077125B"/>
    <w:rsid w:val="00772968"/>
    <w:rsid w:val="00774059"/>
    <w:rsid w:val="00775089"/>
    <w:rsid w:val="00776367"/>
    <w:rsid w:val="0077783B"/>
    <w:rsid w:val="00781D52"/>
    <w:rsid w:val="00781F66"/>
    <w:rsid w:val="00782627"/>
    <w:rsid w:val="00782DBD"/>
    <w:rsid w:val="00783057"/>
    <w:rsid w:val="007842AC"/>
    <w:rsid w:val="0078473D"/>
    <w:rsid w:val="007848BA"/>
    <w:rsid w:val="00785DAD"/>
    <w:rsid w:val="00787D47"/>
    <w:rsid w:val="007901D0"/>
    <w:rsid w:val="00790701"/>
    <w:rsid w:val="00790BAD"/>
    <w:rsid w:val="00790CA8"/>
    <w:rsid w:val="007912F2"/>
    <w:rsid w:val="0079227F"/>
    <w:rsid w:val="007925F8"/>
    <w:rsid w:val="007927E8"/>
    <w:rsid w:val="007928D2"/>
    <w:rsid w:val="00792C23"/>
    <w:rsid w:val="0079329F"/>
    <w:rsid w:val="00793F82"/>
    <w:rsid w:val="0079446C"/>
    <w:rsid w:val="00794B8B"/>
    <w:rsid w:val="00795459"/>
    <w:rsid w:val="00795915"/>
    <w:rsid w:val="00796649"/>
    <w:rsid w:val="00796F57"/>
    <w:rsid w:val="007974DF"/>
    <w:rsid w:val="00797BA8"/>
    <w:rsid w:val="007A01D7"/>
    <w:rsid w:val="007A0787"/>
    <w:rsid w:val="007A0807"/>
    <w:rsid w:val="007A2395"/>
    <w:rsid w:val="007A2970"/>
    <w:rsid w:val="007A4269"/>
    <w:rsid w:val="007A4461"/>
    <w:rsid w:val="007A542B"/>
    <w:rsid w:val="007A567E"/>
    <w:rsid w:val="007A620B"/>
    <w:rsid w:val="007A6342"/>
    <w:rsid w:val="007A657D"/>
    <w:rsid w:val="007A7C47"/>
    <w:rsid w:val="007A7D8B"/>
    <w:rsid w:val="007B16E4"/>
    <w:rsid w:val="007B1D7E"/>
    <w:rsid w:val="007B2010"/>
    <w:rsid w:val="007B2B6E"/>
    <w:rsid w:val="007B333B"/>
    <w:rsid w:val="007B3FE7"/>
    <w:rsid w:val="007B4231"/>
    <w:rsid w:val="007B4AC6"/>
    <w:rsid w:val="007B7168"/>
    <w:rsid w:val="007C2CD7"/>
    <w:rsid w:val="007C3E2A"/>
    <w:rsid w:val="007C4283"/>
    <w:rsid w:val="007C4581"/>
    <w:rsid w:val="007C4B70"/>
    <w:rsid w:val="007C5E80"/>
    <w:rsid w:val="007C6B56"/>
    <w:rsid w:val="007C7784"/>
    <w:rsid w:val="007D1D3D"/>
    <w:rsid w:val="007D2B6E"/>
    <w:rsid w:val="007D36AF"/>
    <w:rsid w:val="007D3807"/>
    <w:rsid w:val="007D39E4"/>
    <w:rsid w:val="007D3F92"/>
    <w:rsid w:val="007D3FA0"/>
    <w:rsid w:val="007D3FAB"/>
    <w:rsid w:val="007E28D6"/>
    <w:rsid w:val="007E3F90"/>
    <w:rsid w:val="007E4020"/>
    <w:rsid w:val="007E4A5B"/>
    <w:rsid w:val="007E4DAE"/>
    <w:rsid w:val="007E5038"/>
    <w:rsid w:val="007E5564"/>
    <w:rsid w:val="007F0775"/>
    <w:rsid w:val="007F36FA"/>
    <w:rsid w:val="007F3913"/>
    <w:rsid w:val="007F58C5"/>
    <w:rsid w:val="007F5BDF"/>
    <w:rsid w:val="007F70C4"/>
    <w:rsid w:val="00800B73"/>
    <w:rsid w:val="00801D63"/>
    <w:rsid w:val="0080341E"/>
    <w:rsid w:val="00803AAE"/>
    <w:rsid w:val="00803E96"/>
    <w:rsid w:val="00804554"/>
    <w:rsid w:val="0080489C"/>
    <w:rsid w:val="00805782"/>
    <w:rsid w:val="00806C6C"/>
    <w:rsid w:val="00806FD8"/>
    <w:rsid w:val="008071D2"/>
    <w:rsid w:val="0081011D"/>
    <w:rsid w:val="00810133"/>
    <w:rsid w:val="00810575"/>
    <w:rsid w:val="00810780"/>
    <w:rsid w:val="00811517"/>
    <w:rsid w:val="00811858"/>
    <w:rsid w:val="00811ED7"/>
    <w:rsid w:val="00812279"/>
    <w:rsid w:val="0081258B"/>
    <w:rsid w:val="00814176"/>
    <w:rsid w:val="0081436C"/>
    <w:rsid w:val="008149BF"/>
    <w:rsid w:val="00815311"/>
    <w:rsid w:val="00815512"/>
    <w:rsid w:val="0081595F"/>
    <w:rsid w:val="00815B7D"/>
    <w:rsid w:val="00815ECC"/>
    <w:rsid w:val="008164D3"/>
    <w:rsid w:val="00817273"/>
    <w:rsid w:val="008174D3"/>
    <w:rsid w:val="00820B57"/>
    <w:rsid w:val="008219D3"/>
    <w:rsid w:val="00822AB4"/>
    <w:rsid w:val="00822C33"/>
    <w:rsid w:val="00823652"/>
    <w:rsid w:val="008242FF"/>
    <w:rsid w:val="008253A6"/>
    <w:rsid w:val="00825C0E"/>
    <w:rsid w:val="00825C23"/>
    <w:rsid w:val="0082678E"/>
    <w:rsid w:val="00826A51"/>
    <w:rsid w:val="00826BF5"/>
    <w:rsid w:val="00827BB2"/>
    <w:rsid w:val="00827F95"/>
    <w:rsid w:val="00832036"/>
    <w:rsid w:val="00833CBF"/>
    <w:rsid w:val="00833D60"/>
    <w:rsid w:val="00834168"/>
    <w:rsid w:val="00834388"/>
    <w:rsid w:val="00834B52"/>
    <w:rsid w:val="00834D35"/>
    <w:rsid w:val="008352B2"/>
    <w:rsid w:val="00835DAF"/>
    <w:rsid w:val="00837E6E"/>
    <w:rsid w:val="0084040B"/>
    <w:rsid w:val="008404ED"/>
    <w:rsid w:val="0084386B"/>
    <w:rsid w:val="00844055"/>
    <w:rsid w:val="00844950"/>
    <w:rsid w:val="00844D68"/>
    <w:rsid w:val="008457A6"/>
    <w:rsid w:val="008460DA"/>
    <w:rsid w:val="00846DA6"/>
    <w:rsid w:val="0084705C"/>
    <w:rsid w:val="00850563"/>
    <w:rsid w:val="008508AA"/>
    <w:rsid w:val="00850C2A"/>
    <w:rsid w:val="00851184"/>
    <w:rsid w:val="008516AF"/>
    <w:rsid w:val="00852BA7"/>
    <w:rsid w:val="00852CC6"/>
    <w:rsid w:val="00853108"/>
    <w:rsid w:val="0085343B"/>
    <w:rsid w:val="00853A4E"/>
    <w:rsid w:val="00854735"/>
    <w:rsid w:val="0085736E"/>
    <w:rsid w:val="00857EC1"/>
    <w:rsid w:val="008609A5"/>
    <w:rsid w:val="00860A83"/>
    <w:rsid w:val="00861E23"/>
    <w:rsid w:val="0086210A"/>
    <w:rsid w:val="008629C1"/>
    <w:rsid w:val="00863027"/>
    <w:rsid w:val="0086342D"/>
    <w:rsid w:val="00863FE5"/>
    <w:rsid w:val="008658A7"/>
    <w:rsid w:val="00865AAC"/>
    <w:rsid w:val="00865EA4"/>
    <w:rsid w:val="008674A1"/>
    <w:rsid w:val="0087012D"/>
    <w:rsid w:val="00870594"/>
    <w:rsid w:val="008710AD"/>
    <w:rsid w:val="00871666"/>
    <w:rsid w:val="00871886"/>
    <w:rsid w:val="00873887"/>
    <w:rsid w:val="008768FD"/>
    <w:rsid w:val="00876930"/>
    <w:rsid w:val="0088319C"/>
    <w:rsid w:val="008835D0"/>
    <w:rsid w:val="00884540"/>
    <w:rsid w:val="00884D0E"/>
    <w:rsid w:val="00885789"/>
    <w:rsid w:val="0088706D"/>
    <w:rsid w:val="008903A7"/>
    <w:rsid w:val="00891770"/>
    <w:rsid w:val="00892F0C"/>
    <w:rsid w:val="0089334F"/>
    <w:rsid w:val="00893B15"/>
    <w:rsid w:val="00894120"/>
    <w:rsid w:val="00894450"/>
    <w:rsid w:val="00894A1A"/>
    <w:rsid w:val="008958E9"/>
    <w:rsid w:val="008959E8"/>
    <w:rsid w:val="00896CFB"/>
    <w:rsid w:val="00897367"/>
    <w:rsid w:val="008A18E6"/>
    <w:rsid w:val="008A1C65"/>
    <w:rsid w:val="008A2783"/>
    <w:rsid w:val="008A2A57"/>
    <w:rsid w:val="008A5F94"/>
    <w:rsid w:val="008A6AFA"/>
    <w:rsid w:val="008A780F"/>
    <w:rsid w:val="008B05D6"/>
    <w:rsid w:val="008B0CD8"/>
    <w:rsid w:val="008B1619"/>
    <w:rsid w:val="008B28EE"/>
    <w:rsid w:val="008B32CC"/>
    <w:rsid w:val="008B42F5"/>
    <w:rsid w:val="008B4CF4"/>
    <w:rsid w:val="008B4D2B"/>
    <w:rsid w:val="008B51DA"/>
    <w:rsid w:val="008B563D"/>
    <w:rsid w:val="008B7DB2"/>
    <w:rsid w:val="008C0243"/>
    <w:rsid w:val="008C02EB"/>
    <w:rsid w:val="008C075A"/>
    <w:rsid w:val="008C0854"/>
    <w:rsid w:val="008C104F"/>
    <w:rsid w:val="008C3493"/>
    <w:rsid w:val="008C565F"/>
    <w:rsid w:val="008C622D"/>
    <w:rsid w:val="008D0AA6"/>
    <w:rsid w:val="008D0EA2"/>
    <w:rsid w:val="008D0EA4"/>
    <w:rsid w:val="008D11D6"/>
    <w:rsid w:val="008D1BEE"/>
    <w:rsid w:val="008D2D8C"/>
    <w:rsid w:val="008D3CC7"/>
    <w:rsid w:val="008D7B00"/>
    <w:rsid w:val="008D7E20"/>
    <w:rsid w:val="008E0B92"/>
    <w:rsid w:val="008E0BA3"/>
    <w:rsid w:val="008E17F5"/>
    <w:rsid w:val="008E68BB"/>
    <w:rsid w:val="008E7FA1"/>
    <w:rsid w:val="008F0F92"/>
    <w:rsid w:val="008F286F"/>
    <w:rsid w:val="008F3172"/>
    <w:rsid w:val="008F361B"/>
    <w:rsid w:val="008F498A"/>
    <w:rsid w:val="008F6DC1"/>
    <w:rsid w:val="008F7514"/>
    <w:rsid w:val="009025AC"/>
    <w:rsid w:val="00902E44"/>
    <w:rsid w:val="009035B4"/>
    <w:rsid w:val="0090434A"/>
    <w:rsid w:val="00904444"/>
    <w:rsid w:val="00905A35"/>
    <w:rsid w:val="00905F53"/>
    <w:rsid w:val="00905F8B"/>
    <w:rsid w:val="0090619B"/>
    <w:rsid w:val="0090712B"/>
    <w:rsid w:val="009072D4"/>
    <w:rsid w:val="00907387"/>
    <w:rsid w:val="009079A5"/>
    <w:rsid w:val="00910188"/>
    <w:rsid w:val="009105F0"/>
    <w:rsid w:val="009106D9"/>
    <w:rsid w:val="009119D9"/>
    <w:rsid w:val="00912830"/>
    <w:rsid w:val="009129EB"/>
    <w:rsid w:val="00913B5B"/>
    <w:rsid w:val="009154E9"/>
    <w:rsid w:val="009212D5"/>
    <w:rsid w:val="009213A0"/>
    <w:rsid w:val="00921D0D"/>
    <w:rsid w:val="00921EE2"/>
    <w:rsid w:val="00922CCE"/>
    <w:rsid w:val="009233CB"/>
    <w:rsid w:val="00923848"/>
    <w:rsid w:val="00923998"/>
    <w:rsid w:val="00923F09"/>
    <w:rsid w:val="00924B7C"/>
    <w:rsid w:val="00924D34"/>
    <w:rsid w:val="00926452"/>
    <w:rsid w:val="00926BC4"/>
    <w:rsid w:val="00926CE3"/>
    <w:rsid w:val="0092790C"/>
    <w:rsid w:val="009304A3"/>
    <w:rsid w:val="009304F3"/>
    <w:rsid w:val="00930819"/>
    <w:rsid w:val="00930B77"/>
    <w:rsid w:val="00931E09"/>
    <w:rsid w:val="0093225B"/>
    <w:rsid w:val="00932889"/>
    <w:rsid w:val="00932AB8"/>
    <w:rsid w:val="00934C7A"/>
    <w:rsid w:val="00935FCC"/>
    <w:rsid w:val="00936956"/>
    <w:rsid w:val="00936DD9"/>
    <w:rsid w:val="00937F71"/>
    <w:rsid w:val="0094193E"/>
    <w:rsid w:val="00941A3E"/>
    <w:rsid w:val="00941DE3"/>
    <w:rsid w:val="00941E1C"/>
    <w:rsid w:val="00941EE0"/>
    <w:rsid w:val="009420ED"/>
    <w:rsid w:val="00942839"/>
    <w:rsid w:val="00942924"/>
    <w:rsid w:val="00943A48"/>
    <w:rsid w:val="00943F3A"/>
    <w:rsid w:val="00945111"/>
    <w:rsid w:val="00945193"/>
    <w:rsid w:val="00945338"/>
    <w:rsid w:val="00945582"/>
    <w:rsid w:val="00947580"/>
    <w:rsid w:val="00950E47"/>
    <w:rsid w:val="00950EC5"/>
    <w:rsid w:val="00951F49"/>
    <w:rsid w:val="00952489"/>
    <w:rsid w:val="009534CB"/>
    <w:rsid w:val="00953A85"/>
    <w:rsid w:val="00955675"/>
    <w:rsid w:val="00957165"/>
    <w:rsid w:val="00961CC2"/>
    <w:rsid w:val="009630FC"/>
    <w:rsid w:val="00963F06"/>
    <w:rsid w:val="00964535"/>
    <w:rsid w:val="00964889"/>
    <w:rsid w:val="009648C6"/>
    <w:rsid w:val="00964A39"/>
    <w:rsid w:val="00964D95"/>
    <w:rsid w:val="009653FF"/>
    <w:rsid w:val="00967E0F"/>
    <w:rsid w:val="009702FC"/>
    <w:rsid w:val="009706A2"/>
    <w:rsid w:val="009708F1"/>
    <w:rsid w:val="00970F14"/>
    <w:rsid w:val="00971729"/>
    <w:rsid w:val="00973DF8"/>
    <w:rsid w:val="0097429B"/>
    <w:rsid w:val="0097646C"/>
    <w:rsid w:val="009806D6"/>
    <w:rsid w:val="009815CE"/>
    <w:rsid w:val="009829CE"/>
    <w:rsid w:val="00982B90"/>
    <w:rsid w:val="00983589"/>
    <w:rsid w:val="00984EC7"/>
    <w:rsid w:val="00985918"/>
    <w:rsid w:val="00985AE5"/>
    <w:rsid w:val="0098659D"/>
    <w:rsid w:val="00986827"/>
    <w:rsid w:val="00987770"/>
    <w:rsid w:val="009908C5"/>
    <w:rsid w:val="0099190F"/>
    <w:rsid w:val="00991FA6"/>
    <w:rsid w:val="009928E0"/>
    <w:rsid w:val="00992B14"/>
    <w:rsid w:val="00993A7B"/>
    <w:rsid w:val="00994890"/>
    <w:rsid w:val="00994D1F"/>
    <w:rsid w:val="00996143"/>
    <w:rsid w:val="0099648A"/>
    <w:rsid w:val="009972BD"/>
    <w:rsid w:val="009A2C77"/>
    <w:rsid w:val="009A3001"/>
    <w:rsid w:val="009A3076"/>
    <w:rsid w:val="009A39C7"/>
    <w:rsid w:val="009A3A02"/>
    <w:rsid w:val="009A6DA6"/>
    <w:rsid w:val="009B3553"/>
    <w:rsid w:val="009B37D0"/>
    <w:rsid w:val="009B46C1"/>
    <w:rsid w:val="009B49C9"/>
    <w:rsid w:val="009B4FCE"/>
    <w:rsid w:val="009B5B29"/>
    <w:rsid w:val="009B7DAB"/>
    <w:rsid w:val="009C0F4C"/>
    <w:rsid w:val="009C158A"/>
    <w:rsid w:val="009C2273"/>
    <w:rsid w:val="009C3EB6"/>
    <w:rsid w:val="009C6F57"/>
    <w:rsid w:val="009C75C8"/>
    <w:rsid w:val="009C7DEA"/>
    <w:rsid w:val="009C7EA8"/>
    <w:rsid w:val="009D0597"/>
    <w:rsid w:val="009D1138"/>
    <w:rsid w:val="009D246D"/>
    <w:rsid w:val="009D2904"/>
    <w:rsid w:val="009D29CF"/>
    <w:rsid w:val="009D2CC3"/>
    <w:rsid w:val="009D3022"/>
    <w:rsid w:val="009D4067"/>
    <w:rsid w:val="009D5C72"/>
    <w:rsid w:val="009D5C77"/>
    <w:rsid w:val="009D6825"/>
    <w:rsid w:val="009D6ABF"/>
    <w:rsid w:val="009D6C9C"/>
    <w:rsid w:val="009D7A7A"/>
    <w:rsid w:val="009D7D4A"/>
    <w:rsid w:val="009E132D"/>
    <w:rsid w:val="009E145B"/>
    <w:rsid w:val="009E249B"/>
    <w:rsid w:val="009E2592"/>
    <w:rsid w:val="009E44F0"/>
    <w:rsid w:val="009E4691"/>
    <w:rsid w:val="009E4FCF"/>
    <w:rsid w:val="009E53CE"/>
    <w:rsid w:val="009E5704"/>
    <w:rsid w:val="009E6356"/>
    <w:rsid w:val="009E7498"/>
    <w:rsid w:val="009F2CB1"/>
    <w:rsid w:val="009F310C"/>
    <w:rsid w:val="009F3A05"/>
    <w:rsid w:val="009F3C1C"/>
    <w:rsid w:val="009F4259"/>
    <w:rsid w:val="009F4F83"/>
    <w:rsid w:val="009F538F"/>
    <w:rsid w:val="009F54D1"/>
    <w:rsid w:val="009F7602"/>
    <w:rsid w:val="00A00E2D"/>
    <w:rsid w:val="00A019C2"/>
    <w:rsid w:val="00A02C88"/>
    <w:rsid w:val="00A033E0"/>
    <w:rsid w:val="00A03587"/>
    <w:rsid w:val="00A052DE"/>
    <w:rsid w:val="00A053D6"/>
    <w:rsid w:val="00A059FA"/>
    <w:rsid w:val="00A069A0"/>
    <w:rsid w:val="00A06AEF"/>
    <w:rsid w:val="00A073E7"/>
    <w:rsid w:val="00A0747E"/>
    <w:rsid w:val="00A0782C"/>
    <w:rsid w:val="00A07FA9"/>
    <w:rsid w:val="00A100C9"/>
    <w:rsid w:val="00A107ED"/>
    <w:rsid w:val="00A10A3E"/>
    <w:rsid w:val="00A126D6"/>
    <w:rsid w:val="00A12905"/>
    <w:rsid w:val="00A13237"/>
    <w:rsid w:val="00A136ED"/>
    <w:rsid w:val="00A159B7"/>
    <w:rsid w:val="00A16412"/>
    <w:rsid w:val="00A2077B"/>
    <w:rsid w:val="00A2186A"/>
    <w:rsid w:val="00A2390C"/>
    <w:rsid w:val="00A246F4"/>
    <w:rsid w:val="00A24D79"/>
    <w:rsid w:val="00A2699E"/>
    <w:rsid w:val="00A26D66"/>
    <w:rsid w:val="00A308A2"/>
    <w:rsid w:val="00A31BD1"/>
    <w:rsid w:val="00A33A0C"/>
    <w:rsid w:val="00A33E19"/>
    <w:rsid w:val="00A33E26"/>
    <w:rsid w:val="00A34462"/>
    <w:rsid w:val="00A365E4"/>
    <w:rsid w:val="00A37BAA"/>
    <w:rsid w:val="00A4016E"/>
    <w:rsid w:val="00A40B40"/>
    <w:rsid w:val="00A40BE6"/>
    <w:rsid w:val="00A41944"/>
    <w:rsid w:val="00A42395"/>
    <w:rsid w:val="00A4239E"/>
    <w:rsid w:val="00A42805"/>
    <w:rsid w:val="00A42CFD"/>
    <w:rsid w:val="00A44755"/>
    <w:rsid w:val="00A463C5"/>
    <w:rsid w:val="00A46E45"/>
    <w:rsid w:val="00A4703A"/>
    <w:rsid w:val="00A47067"/>
    <w:rsid w:val="00A476B7"/>
    <w:rsid w:val="00A503D4"/>
    <w:rsid w:val="00A51591"/>
    <w:rsid w:val="00A52B92"/>
    <w:rsid w:val="00A5523E"/>
    <w:rsid w:val="00A56C2C"/>
    <w:rsid w:val="00A57CE5"/>
    <w:rsid w:val="00A613E2"/>
    <w:rsid w:val="00A61996"/>
    <w:rsid w:val="00A63F18"/>
    <w:rsid w:val="00A6436F"/>
    <w:rsid w:val="00A65DBA"/>
    <w:rsid w:val="00A66306"/>
    <w:rsid w:val="00A6775F"/>
    <w:rsid w:val="00A67E9C"/>
    <w:rsid w:val="00A70076"/>
    <w:rsid w:val="00A701BA"/>
    <w:rsid w:val="00A710B9"/>
    <w:rsid w:val="00A71435"/>
    <w:rsid w:val="00A71698"/>
    <w:rsid w:val="00A72C4D"/>
    <w:rsid w:val="00A731AE"/>
    <w:rsid w:val="00A7346E"/>
    <w:rsid w:val="00A739BC"/>
    <w:rsid w:val="00A75365"/>
    <w:rsid w:val="00A75A61"/>
    <w:rsid w:val="00A766B7"/>
    <w:rsid w:val="00A81162"/>
    <w:rsid w:val="00A81364"/>
    <w:rsid w:val="00A819AE"/>
    <w:rsid w:val="00A8242D"/>
    <w:rsid w:val="00A82866"/>
    <w:rsid w:val="00A828B1"/>
    <w:rsid w:val="00A8321F"/>
    <w:rsid w:val="00A839C2"/>
    <w:rsid w:val="00A83D31"/>
    <w:rsid w:val="00A851C6"/>
    <w:rsid w:val="00A863F2"/>
    <w:rsid w:val="00A8654A"/>
    <w:rsid w:val="00A90285"/>
    <w:rsid w:val="00A92BF0"/>
    <w:rsid w:val="00A943C2"/>
    <w:rsid w:val="00A945D6"/>
    <w:rsid w:val="00A959CC"/>
    <w:rsid w:val="00A97545"/>
    <w:rsid w:val="00A97BFD"/>
    <w:rsid w:val="00A97D7E"/>
    <w:rsid w:val="00AA0733"/>
    <w:rsid w:val="00AA0F1F"/>
    <w:rsid w:val="00AA148B"/>
    <w:rsid w:val="00AA34A6"/>
    <w:rsid w:val="00AA3D3D"/>
    <w:rsid w:val="00AA48A1"/>
    <w:rsid w:val="00AA5F69"/>
    <w:rsid w:val="00AA7CEC"/>
    <w:rsid w:val="00AB228A"/>
    <w:rsid w:val="00AB3444"/>
    <w:rsid w:val="00AB3A92"/>
    <w:rsid w:val="00AB4CE3"/>
    <w:rsid w:val="00AB5A20"/>
    <w:rsid w:val="00AB5BCC"/>
    <w:rsid w:val="00AB685E"/>
    <w:rsid w:val="00AB7437"/>
    <w:rsid w:val="00AB768D"/>
    <w:rsid w:val="00AC1D23"/>
    <w:rsid w:val="00AC2545"/>
    <w:rsid w:val="00AC2E2E"/>
    <w:rsid w:val="00AC3855"/>
    <w:rsid w:val="00AC3B9F"/>
    <w:rsid w:val="00AC508D"/>
    <w:rsid w:val="00AC50BB"/>
    <w:rsid w:val="00AC56F0"/>
    <w:rsid w:val="00AC5DED"/>
    <w:rsid w:val="00AC7097"/>
    <w:rsid w:val="00AD0400"/>
    <w:rsid w:val="00AD0C2A"/>
    <w:rsid w:val="00AD3104"/>
    <w:rsid w:val="00AD3ED7"/>
    <w:rsid w:val="00AD6603"/>
    <w:rsid w:val="00AD6B6E"/>
    <w:rsid w:val="00AE05F1"/>
    <w:rsid w:val="00AE0BEF"/>
    <w:rsid w:val="00AE0C5E"/>
    <w:rsid w:val="00AE1095"/>
    <w:rsid w:val="00AE257F"/>
    <w:rsid w:val="00AE2676"/>
    <w:rsid w:val="00AE2D0C"/>
    <w:rsid w:val="00AE3014"/>
    <w:rsid w:val="00AE3851"/>
    <w:rsid w:val="00AE3D97"/>
    <w:rsid w:val="00AE5A80"/>
    <w:rsid w:val="00AE6973"/>
    <w:rsid w:val="00AE7914"/>
    <w:rsid w:val="00AE79D7"/>
    <w:rsid w:val="00AF0857"/>
    <w:rsid w:val="00AF094F"/>
    <w:rsid w:val="00AF1FD6"/>
    <w:rsid w:val="00AF52A6"/>
    <w:rsid w:val="00AF5CE2"/>
    <w:rsid w:val="00AF69DE"/>
    <w:rsid w:val="00AF7ADF"/>
    <w:rsid w:val="00B00626"/>
    <w:rsid w:val="00B009FC"/>
    <w:rsid w:val="00B011F9"/>
    <w:rsid w:val="00B01778"/>
    <w:rsid w:val="00B018B7"/>
    <w:rsid w:val="00B0234A"/>
    <w:rsid w:val="00B029EB"/>
    <w:rsid w:val="00B03BEB"/>
    <w:rsid w:val="00B0488B"/>
    <w:rsid w:val="00B04E65"/>
    <w:rsid w:val="00B062ED"/>
    <w:rsid w:val="00B06A85"/>
    <w:rsid w:val="00B074EB"/>
    <w:rsid w:val="00B1043A"/>
    <w:rsid w:val="00B1066E"/>
    <w:rsid w:val="00B108AC"/>
    <w:rsid w:val="00B10DCA"/>
    <w:rsid w:val="00B11A78"/>
    <w:rsid w:val="00B1279F"/>
    <w:rsid w:val="00B12D31"/>
    <w:rsid w:val="00B13EBD"/>
    <w:rsid w:val="00B1545B"/>
    <w:rsid w:val="00B15766"/>
    <w:rsid w:val="00B15AEE"/>
    <w:rsid w:val="00B16C36"/>
    <w:rsid w:val="00B16C6A"/>
    <w:rsid w:val="00B17AAA"/>
    <w:rsid w:val="00B20D1C"/>
    <w:rsid w:val="00B21A15"/>
    <w:rsid w:val="00B22B57"/>
    <w:rsid w:val="00B22C7E"/>
    <w:rsid w:val="00B251BE"/>
    <w:rsid w:val="00B2629A"/>
    <w:rsid w:val="00B26609"/>
    <w:rsid w:val="00B26AB3"/>
    <w:rsid w:val="00B272A3"/>
    <w:rsid w:val="00B27C8E"/>
    <w:rsid w:val="00B326C6"/>
    <w:rsid w:val="00B32B84"/>
    <w:rsid w:val="00B334D2"/>
    <w:rsid w:val="00B33987"/>
    <w:rsid w:val="00B347DD"/>
    <w:rsid w:val="00B35017"/>
    <w:rsid w:val="00B36866"/>
    <w:rsid w:val="00B40052"/>
    <w:rsid w:val="00B414EE"/>
    <w:rsid w:val="00B415CD"/>
    <w:rsid w:val="00B422D0"/>
    <w:rsid w:val="00B42A84"/>
    <w:rsid w:val="00B42FBB"/>
    <w:rsid w:val="00B43EE7"/>
    <w:rsid w:val="00B44139"/>
    <w:rsid w:val="00B4554E"/>
    <w:rsid w:val="00B456F3"/>
    <w:rsid w:val="00B45AC8"/>
    <w:rsid w:val="00B504F7"/>
    <w:rsid w:val="00B5171A"/>
    <w:rsid w:val="00B51913"/>
    <w:rsid w:val="00B52096"/>
    <w:rsid w:val="00B52349"/>
    <w:rsid w:val="00B52668"/>
    <w:rsid w:val="00B52DFE"/>
    <w:rsid w:val="00B53265"/>
    <w:rsid w:val="00B53299"/>
    <w:rsid w:val="00B53EF2"/>
    <w:rsid w:val="00B54EA3"/>
    <w:rsid w:val="00B55573"/>
    <w:rsid w:val="00B558E9"/>
    <w:rsid w:val="00B55C76"/>
    <w:rsid w:val="00B57AF3"/>
    <w:rsid w:val="00B57F59"/>
    <w:rsid w:val="00B6155C"/>
    <w:rsid w:val="00B623FB"/>
    <w:rsid w:val="00B63FE1"/>
    <w:rsid w:val="00B70A65"/>
    <w:rsid w:val="00B70ACF"/>
    <w:rsid w:val="00B71519"/>
    <w:rsid w:val="00B747D2"/>
    <w:rsid w:val="00B74817"/>
    <w:rsid w:val="00B75669"/>
    <w:rsid w:val="00B7638D"/>
    <w:rsid w:val="00B766E9"/>
    <w:rsid w:val="00B76860"/>
    <w:rsid w:val="00B76B50"/>
    <w:rsid w:val="00B76B6D"/>
    <w:rsid w:val="00B76BD2"/>
    <w:rsid w:val="00B771E5"/>
    <w:rsid w:val="00B77203"/>
    <w:rsid w:val="00B77AB2"/>
    <w:rsid w:val="00B8069D"/>
    <w:rsid w:val="00B81C60"/>
    <w:rsid w:val="00B81FCC"/>
    <w:rsid w:val="00B82370"/>
    <w:rsid w:val="00B824B5"/>
    <w:rsid w:val="00B8620A"/>
    <w:rsid w:val="00B87726"/>
    <w:rsid w:val="00B8797F"/>
    <w:rsid w:val="00B87FD4"/>
    <w:rsid w:val="00B945CF"/>
    <w:rsid w:val="00B95ACE"/>
    <w:rsid w:val="00B95D88"/>
    <w:rsid w:val="00B96522"/>
    <w:rsid w:val="00B97701"/>
    <w:rsid w:val="00B97AC6"/>
    <w:rsid w:val="00BA0277"/>
    <w:rsid w:val="00BA0338"/>
    <w:rsid w:val="00BA0D38"/>
    <w:rsid w:val="00BA140F"/>
    <w:rsid w:val="00BA1B90"/>
    <w:rsid w:val="00BA30A8"/>
    <w:rsid w:val="00BA3120"/>
    <w:rsid w:val="00BA3F86"/>
    <w:rsid w:val="00BA4E85"/>
    <w:rsid w:val="00BA5456"/>
    <w:rsid w:val="00BA56B1"/>
    <w:rsid w:val="00BA5DA6"/>
    <w:rsid w:val="00BA601A"/>
    <w:rsid w:val="00BA6888"/>
    <w:rsid w:val="00BA6EC9"/>
    <w:rsid w:val="00BA77F6"/>
    <w:rsid w:val="00BB0F7D"/>
    <w:rsid w:val="00BB11EF"/>
    <w:rsid w:val="00BB1380"/>
    <w:rsid w:val="00BB1847"/>
    <w:rsid w:val="00BB1869"/>
    <w:rsid w:val="00BB28D3"/>
    <w:rsid w:val="00BB5640"/>
    <w:rsid w:val="00BB575A"/>
    <w:rsid w:val="00BB6139"/>
    <w:rsid w:val="00BB7B5B"/>
    <w:rsid w:val="00BC0947"/>
    <w:rsid w:val="00BC3CB7"/>
    <w:rsid w:val="00BC3E0E"/>
    <w:rsid w:val="00BC57AA"/>
    <w:rsid w:val="00BC659A"/>
    <w:rsid w:val="00BD1A78"/>
    <w:rsid w:val="00BD1CDF"/>
    <w:rsid w:val="00BD1D1C"/>
    <w:rsid w:val="00BD2163"/>
    <w:rsid w:val="00BD2912"/>
    <w:rsid w:val="00BD29C6"/>
    <w:rsid w:val="00BD3933"/>
    <w:rsid w:val="00BD3B15"/>
    <w:rsid w:val="00BD4407"/>
    <w:rsid w:val="00BD5696"/>
    <w:rsid w:val="00BD665C"/>
    <w:rsid w:val="00BD712E"/>
    <w:rsid w:val="00BD7185"/>
    <w:rsid w:val="00BD7373"/>
    <w:rsid w:val="00BD7D11"/>
    <w:rsid w:val="00BE15E2"/>
    <w:rsid w:val="00BE1837"/>
    <w:rsid w:val="00BE348B"/>
    <w:rsid w:val="00BE3FC5"/>
    <w:rsid w:val="00BE4298"/>
    <w:rsid w:val="00BE6C3C"/>
    <w:rsid w:val="00BE73E5"/>
    <w:rsid w:val="00BE7653"/>
    <w:rsid w:val="00BE7C29"/>
    <w:rsid w:val="00BE7D66"/>
    <w:rsid w:val="00BF0CB9"/>
    <w:rsid w:val="00BF0D6D"/>
    <w:rsid w:val="00BF43DB"/>
    <w:rsid w:val="00BF5860"/>
    <w:rsid w:val="00BF58B9"/>
    <w:rsid w:val="00BF5C3A"/>
    <w:rsid w:val="00BF62FA"/>
    <w:rsid w:val="00BF6517"/>
    <w:rsid w:val="00BF6FB4"/>
    <w:rsid w:val="00C00260"/>
    <w:rsid w:val="00C02B9E"/>
    <w:rsid w:val="00C049E5"/>
    <w:rsid w:val="00C04A12"/>
    <w:rsid w:val="00C0581C"/>
    <w:rsid w:val="00C06DF8"/>
    <w:rsid w:val="00C07E3A"/>
    <w:rsid w:val="00C101DB"/>
    <w:rsid w:val="00C1252E"/>
    <w:rsid w:val="00C13A56"/>
    <w:rsid w:val="00C15CBC"/>
    <w:rsid w:val="00C168C3"/>
    <w:rsid w:val="00C17486"/>
    <w:rsid w:val="00C17D9E"/>
    <w:rsid w:val="00C2113D"/>
    <w:rsid w:val="00C21868"/>
    <w:rsid w:val="00C224F6"/>
    <w:rsid w:val="00C22619"/>
    <w:rsid w:val="00C22ED6"/>
    <w:rsid w:val="00C233DE"/>
    <w:rsid w:val="00C237D2"/>
    <w:rsid w:val="00C24061"/>
    <w:rsid w:val="00C240B2"/>
    <w:rsid w:val="00C24214"/>
    <w:rsid w:val="00C25419"/>
    <w:rsid w:val="00C2675B"/>
    <w:rsid w:val="00C2724F"/>
    <w:rsid w:val="00C27E64"/>
    <w:rsid w:val="00C303D6"/>
    <w:rsid w:val="00C304B1"/>
    <w:rsid w:val="00C30E39"/>
    <w:rsid w:val="00C316A2"/>
    <w:rsid w:val="00C33800"/>
    <w:rsid w:val="00C33A0B"/>
    <w:rsid w:val="00C345DB"/>
    <w:rsid w:val="00C36C49"/>
    <w:rsid w:val="00C36D03"/>
    <w:rsid w:val="00C36EDA"/>
    <w:rsid w:val="00C40A8D"/>
    <w:rsid w:val="00C40F35"/>
    <w:rsid w:val="00C42377"/>
    <w:rsid w:val="00C43E63"/>
    <w:rsid w:val="00C4430D"/>
    <w:rsid w:val="00C46890"/>
    <w:rsid w:val="00C473FF"/>
    <w:rsid w:val="00C50059"/>
    <w:rsid w:val="00C51872"/>
    <w:rsid w:val="00C51928"/>
    <w:rsid w:val="00C51A84"/>
    <w:rsid w:val="00C51E9F"/>
    <w:rsid w:val="00C529CC"/>
    <w:rsid w:val="00C5462A"/>
    <w:rsid w:val="00C55043"/>
    <w:rsid w:val="00C559FD"/>
    <w:rsid w:val="00C560AF"/>
    <w:rsid w:val="00C562F9"/>
    <w:rsid w:val="00C5698A"/>
    <w:rsid w:val="00C56BAC"/>
    <w:rsid w:val="00C578EE"/>
    <w:rsid w:val="00C57D3D"/>
    <w:rsid w:val="00C57E52"/>
    <w:rsid w:val="00C609FB"/>
    <w:rsid w:val="00C61817"/>
    <w:rsid w:val="00C6186E"/>
    <w:rsid w:val="00C61DA9"/>
    <w:rsid w:val="00C62127"/>
    <w:rsid w:val="00C62F72"/>
    <w:rsid w:val="00C64A15"/>
    <w:rsid w:val="00C64F77"/>
    <w:rsid w:val="00C651A2"/>
    <w:rsid w:val="00C6584E"/>
    <w:rsid w:val="00C660D7"/>
    <w:rsid w:val="00C67BBD"/>
    <w:rsid w:val="00C67BC7"/>
    <w:rsid w:val="00C67C98"/>
    <w:rsid w:val="00C67F5F"/>
    <w:rsid w:val="00C7067A"/>
    <w:rsid w:val="00C71AAA"/>
    <w:rsid w:val="00C71E6A"/>
    <w:rsid w:val="00C71F45"/>
    <w:rsid w:val="00C72C15"/>
    <w:rsid w:val="00C7334B"/>
    <w:rsid w:val="00C7335B"/>
    <w:rsid w:val="00C74AE1"/>
    <w:rsid w:val="00C76C23"/>
    <w:rsid w:val="00C770FE"/>
    <w:rsid w:val="00C77992"/>
    <w:rsid w:val="00C77B64"/>
    <w:rsid w:val="00C80B73"/>
    <w:rsid w:val="00C8185D"/>
    <w:rsid w:val="00C82676"/>
    <w:rsid w:val="00C82C76"/>
    <w:rsid w:val="00C83A2D"/>
    <w:rsid w:val="00C83F3D"/>
    <w:rsid w:val="00C85008"/>
    <w:rsid w:val="00C85643"/>
    <w:rsid w:val="00C85AD9"/>
    <w:rsid w:val="00C86936"/>
    <w:rsid w:val="00C874AC"/>
    <w:rsid w:val="00C879D1"/>
    <w:rsid w:val="00C87F6C"/>
    <w:rsid w:val="00C87FD1"/>
    <w:rsid w:val="00C915F2"/>
    <w:rsid w:val="00C92497"/>
    <w:rsid w:val="00C92FCA"/>
    <w:rsid w:val="00C93426"/>
    <w:rsid w:val="00C9545A"/>
    <w:rsid w:val="00C97764"/>
    <w:rsid w:val="00CA15D7"/>
    <w:rsid w:val="00CA1D8A"/>
    <w:rsid w:val="00CA55EC"/>
    <w:rsid w:val="00CA60DC"/>
    <w:rsid w:val="00CA78B2"/>
    <w:rsid w:val="00CB08CF"/>
    <w:rsid w:val="00CB0BFD"/>
    <w:rsid w:val="00CB31BF"/>
    <w:rsid w:val="00CB320B"/>
    <w:rsid w:val="00CB3506"/>
    <w:rsid w:val="00CB3803"/>
    <w:rsid w:val="00CB3893"/>
    <w:rsid w:val="00CB482C"/>
    <w:rsid w:val="00CB4B2D"/>
    <w:rsid w:val="00CB5616"/>
    <w:rsid w:val="00CB60C8"/>
    <w:rsid w:val="00CB71CD"/>
    <w:rsid w:val="00CB777B"/>
    <w:rsid w:val="00CC049B"/>
    <w:rsid w:val="00CC07C7"/>
    <w:rsid w:val="00CC091A"/>
    <w:rsid w:val="00CC515C"/>
    <w:rsid w:val="00CC5AF4"/>
    <w:rsid w:val="00CC5FDF"/>
    <w:rsid w:val="00CC6319"/>
    <w:rsid w:val="00CC649D"/>
    <w:rsid w:val="00CC6BB9"/>
    <w:rsid w:val="00CC7338"/>
    <w:rsid w:val="00CC7C9B"/>
    <w:rsid w:val="00CD018C"/>
    <w:rsid w:val="00CD2238"/>
    <w:rsid w:val="00CD2C0B"/>
    <w:rsid w:val="00CD340E"/>
    <w:rsid w:val="00CD44D1"/>
    <w:rsid w:val="00CD5E9D"/>
    <w:rsid w:val="00CD634C"/>
    <w:rsid w:val="00CE1BAF"/>
    <w:rsid w:val="00CE36D8"/>
    <w:rsid w:val="00CE3900"/>
    <w:rsid w:val="00CE459B"/>
    <w:rsid w:val="00CE68E5"/>
    <w:rsid w:val="00CE7639"/>
    <w:rsid w:val="00CF12F6"/>
    <w:rsid w:val="00CF16E5"/>
    <w:rsid w:val="00CF2007"/>
    <w:rsid w:val="00CF20B1"/>
    <w:rsid w:val="00CF296A"/>
    <w:rsid w:val="00CF34AE"/>
    <w:rsid w:val="00CF3FE3"/>
    <w:rsid w:val="00CF5851"/>
    <w:rsid w:val="00CF5F40"/>
    <w:rsid w:val="00CF699E"/>
    <w:rsid w:val="00D00C8D"/>
    <w:rsid w:val="00D0141C"/>
    <w:rsid w:val="00D01555"/>
    <w:rsid w:val="00D0184A"/>
    <w:rsid w:val="00D018B7"/>
    <w:rsid w:val="00D03AD7"/>
    <w:rsid w:val="00D03B61"/>
    <w:rsid w:val="00D042AE"/>
    <w:rsid w:val="00D0550A"/>
    <w:rsid w:val="00D061FD"/>
    <w:rsid w:val="00D06508"/>
    <w:rsid w:val="00D1017C"/>
    <w:rsid w:val="00D10293"/>
    <w:rsid w:val="00D10A47"/>
    <w:rsid w:val="00D117DA"/>
    <w:rsid w:val="00D12C0B"/>
    <w:rsid w:val="00D12FDE"/>
    <w:rsid w:val="00D133DB"/>
    <w:rsid w:val="00D13A1A"/>
    <w:rsid w:val="00D14EE4"/>
    <w:rsid w:val="00D15FAC"/>
    <w:rsid w:val="00D16975"/>
    <w:rsid w:val="00D17E53"/>
    <w:rsid w:val="00D203C6"/>
    <w:rsid w:val="00D22966"/>
    <w:rsid w:val="00D23240"/>
    <w:rsid w:val="00D23AEB"/>
    <w:rsid w:val="00D259B0"/>
    <w:rsid w:val="00D25D7C"/>
    <w:rsid w:val="00D267AB"/>
    <w:rsid w:val="00D27235"/>
    <w:rsid w:val="00D276CD"/>
    <w:rsid w:val="00D30D4A"/>
    <w:rsid w:val="00D314A2"/>
    <w:rsid w:val="00D314A9"/>
    <w:rsid w:val="00D31573"/>
    <w:rsid w:val="00D326A5"/>
    <w:rsid w:val="00D32A47"/>
    <w:rsid w:val="00D3330A"/>
    <w:rsid w:val="00D3340E"/>
    <w:rsid w:val="00D33A18"/>
    <w:rsid w:val="00D33DE5"/>
    <w:rsid w:val="00D33FD3"/>
    <w:rsid w:val="00D3401D"/>
    <w:rsid w:val="00D34617"/>
    <w:rsid w:val="00D34BA0"/>
    <w:rsid w:val="00D350BE"/>
    <w:rsid w:val="00D35111"/>
    <w:rsid w:val="00D353FB"/>
    <w:rsid w:val="00D372AD"/>
    <w:rsid w:val="00D37661"/>
    <w:rsid w:val="00D37E9E"/>
    <w:rsid w:val="00D407DA"/>
    <w:rsid w:val="00D40E49"/>
    <w:rsid w:val="00D419B7"/>
    <w:rsid w:val="00D420FA"/>
    <w:rsid w:val="00D43971"/>
    <w:rsid w:val="00D4458A"/>
    <w:rsid w:val="00D44C71"/>
    <w:rsid w:val="00D4584D"/>
    <w:rsid w:val="00D4635E"/>
    <w:rsid w:val="00D46A67"/>
    <w:rsid w:val="00D47079"/>
    <w:rsid w:val="00D47D6D"/>
    <w:rsid w:val="00D513C7"/>
    <w:rsid w:val="00D5238C"/>
    <w:rsid w:val="00D54A7D"/>
    <w:rsid w:val="00D54C36"/>
    <w:rsid w:val="00D54F03"/>
    <w:rsid w:val="00D554AE"/>
    <w:rsid w:val="00D56F8C"/>
    <w:rsid w:val="00D5785D"/>
    <w:rsid w:val="00D61633"/>
    <w:rsid w:val="00D62541"/>
    <w:rsid w:val="00D62B97"/>
    <w:rsid w:val="00D62EAD"/>
    <w:rsid w:val="00D63D65"/>
    <w:rsid w:val="00D63DCE"/>
    <w:rsid w:val="00D6442B"/>
    <w:rsid w:val="00D64985"/>
    <w:rsid w:val="00D64CBB"/>
    <w:rsid w:val="00D64CFF"/>
    <w:rsid w:val="00D669C2"/>
    <w:rsid w:val="00D67F23"/>
    <w:rsid w:val="00D731A4"/>
    <w:rsid w:val="00D733D1"/>
    <w:rsid w:val="00D75C30"/>
    <w:rsid w:val="00D76884"/>
    <w:rsid w:val="00D76989"/>
    <w:rsid w:val="00D77714"/>
    <w:rsid w:val="00D8051C"/>
    <w:rsid w:val="00D81381"/>
    <w:rsid w:val="00D81B1F"/>
    <w:rsid w:val="00D82A29"/>
    <w:rsid w:val="00D82F29"/>
    <w:rsid w:val="00D8370A"/>
    <w:rsid w:val="00D843A1"/>
    <w:rsid w:val="00D844BF"/>
    <w:rsid w:val="00D851C7"/>
    <w:rsid w:val="00D8615F"/>
    <w:rsid w:val="00D861B1"/>
    <w:rsid w:val="00D86DED"/>
    <w:rsid w:val="00D90580"/>
    <w:rsid w:val="00D90586"/>
    <w:rsid w:val="00D90783"/>
    <w:rsid w:val="00D9305B"/>
    <w:rsid w:val="00D930A4"/>
    <w:rsid w:val="00D9363D"/>
    <w:rsid w:val="00D94E4F"/>
    <w:rsid w:val="00D95B0C"/>
    <w:rsid w:val="00D95BC8"/>
    <w:rsid w:val="00D972F2"/>
    <w:rsid w:val="00DA02A7"/>
    <w:rsid w:val="00DA3097"/>
    <w:rsid w:val="00DA3F6A"/>
    <w:rsid w:val="00DA6561"/>
    <w:rsid w:val="00DB21B0"/>
    <w:rsid w:val="00DB3114"/>
    <w:rsid w:val="00DB6DA1"/>
    <w:rsid w:val="00DB6DB4"/>
    <w:rsid w:val="00DB7426"/>
    <w:rsid w:val="00DB781F"/>
    <w:rsid w:val="00DC0512"/>
    <w:rsid w:val="00DC05A4"/>
    <w:rsid w:val="00DC37C5"/>
    <w:rsid w:val="00DC51B0"/>
    <w:rsid w:val="00DD0605"/>
    <w:rsid w:val="00DD1336"/>
    <w:rsid w:val="00DD178E"/>
    <w:rsid w:val="00DD1C4D"/>
    <w:rsid w:val="00DD21F4"/>
    <w:rsid w:val="00DD2ED7"/>
    <w:rsid w:val="00DD361B"/>
    <w:rsid w:val="00DD6F3C"/>
    <w:rsid w:val="00DD6F76"/>
    <w:rsid w:val="00DE07F9"/>
    <w:rsid w:val="00DE0AF7"/>
    <w:rsid w:val="00DE0B93"/>
    <w:rsid w:val="00DE140A"/>
    <w:rsid w:val="00DE193B"/>
    <w:rsid w:val="00DE1AE9"/>
    <w:rsid w:val="00DE2249"/>
    <w:rsid w:val="00DE25BE"/>
    <w:rsid w:val="00DE298B"/>
    <w:rsid w:val="00DE32F4"/>
    <w:rsid w:val="00DE4218"/>
    <w:rsid w:val="00DE42D9"/>
    <w:rsid w:val="00DE4550"/>
    <w:rsid w:val="00DE476F"/>
    <w:rsid w:val="00DE4EA6"/>
    <w:rsid w:val="00DE6DC4"/>
    <w:rsid w:val="00DE7618"/>
    <w:rsid w:val="00DF01C6"/>
    <w:rsid w:val="00DF0C6B"/>
    <w:rsid w:val="00DF3F8E"/>
    <w:rsid w:val="00DF46EB"/>
    <w:rsid w:val="00DF5A22"/>
    <w:rsid w:val="00DF6249"/>
    <w:rsid w:val="00DF698E"/>
    <w:rsid w:val="00DF6F09"/>
    <w:rsid w:val="00DF7942"/>
    <w:rsid w:val="00E00622"/>
    <w:rsid w:val="00E00BB5"/>
    <w:rsid w:val="00E00C57"/>
    <w:rsid w:val="00E01116"/>
    <w:rsid w:val="00E01281"/>
    <w:rsid w:val="00E02215"/>
    <w:rsid w:val="00E040C3"/>
    <w:rsid w:val="00E05E57"/>
    <w:rsid w:val="00E060E6"/>
    <w:rsid w:val="00E062DA"/>
    <w:rsid w:val="00E064FC"/>
    <w:rsid w:val="00E066CD"/>
    <w:rsid w:val="00E115FC"/>
    <w:rsid w:val="00E120D6"/>
    <w:rsid w:val="00E125E9"/>
    <w:rsid w:val="00E13176"/>
    <w:rsid w:val="00E13E3E"/>
    <w:rsid w:val="00E13EEB"/>
    <w:rsid w:val="00E13FFD"/>
    <w:rsid w:val="00E1421B"/>
    <w:rsid w:val="00E14755"/>
    <w:rsid w:val="00E14946"/>
    <w:rsid w:val="00E163A3"/>
    <w:rsid w:val="00E22942"/>
    <w:rsid w:val="00E229FE"/>
    <w:rsid w:val="00E247CD"/>
    <w:rsid w:val="00E249B6"/>
    <w:rsid w:val="00E24B63"/>
    <w:rsid w:val="00E24D90"/>
    <w:rsid w:val="00E2551C"/>
    <w:rsid w:val="00E25A3F"/>
    <w:rsid w:val="00E25AE5"/>
    <w:rsid w:val="00E2646F"/>
    <w:rsid w:val="00E268F2"/>
    <w:rsid w:val="00E2722A"/>
    <w:rsid w:val="00E306AA"/>
    <w:rsid w:val="00E318DE"/>
    <w:rsid w:val="00E3235E"/>
    <w:rsid w:val="00E329D2"/>
    <w:rsid w:val="00E33163"/>
    <w:rsid w:val="00E36400"/>
    <w:rsid w:val="00E37D82"/>
    <w:rsid w:val="00E40346"/>
    <w:rsid w:val="00E4085C"/>
    <w:rsid w:val="00E408D8"/>
    <w:rsid w:val="00E442BD"/>
    <w:rsid w:val="00E45547"/>
    <w:rsid w:val="00E465F7"/>
    <w:rsid w:val="00E46BA1"/>
    <w:rsid w:val="00E47130"/>
    <w:rsid w:val="00E473A7"/>
    <w:rsid w:val="00E47A00"/>
    <w:rsid w:val="00E500A9"/>
    <w:rsid w:val="00E506A6"/>
    <w:rsid w:val="00E507FB"/>
    <w:rsid w:val="00E50C8F"/>
    <w:rsid w:val="00E53577"/>
    <w:rsid w:val="00E53BD6"/>
    <w:rsid w:val="00E53FBE"/>
    <w:rsid w:val="00E54156"/>
    <w:rsid w:val="00E541D5"/>
    <w:rsid w:val="00E541D8"/>
    <w:rsid w:val="00E545D6"/>
    <w:rsid w:val="00E554CF"/>
    <w:rsid w:val="00E5588A"/>
    <w:rsid w:val="00E5597B"/>
    <w:rsid w:val="00E55EA7"/>
    <w:rsid w:val="00E55F5D"/>
    <w:rsid w:val="00E56657"/>
    <w:rsid w:val="00E576C4"/>
    <w:rsid w:val="00E60CE2"/>
    <w:rsid w:val="00E62179"/>
    <w:rsid w:val="00E62A37"/>
    <w:rsid w:val="00E63F07"/>
    <w:rsid w:val="00E64C0E"/>
    <w:rsid w:val="00E6542F"/>
    <w:rsid w:val="00E6621E"/>
    <w:rsid w:val="00E6625D"/>
    <w:rsid w:val="00E6649E"/>
    <w:rsid w:val="00E6671F"/>
    <w:rsid w:val="00E66C46"/>
    <w:rsid w:val="00E66D65"/>
    <w:rsid w:val="00E66FDA"/>
    <w:rsid w:val="00E70069"/>
    <w:rsid w:val="00E701A3"/>
    <w:rsid w:val="00E7081C"/>
    <w:rsid w:val="00E70E98"/>
    <w:rsid w:val="00E71A25"/>
    <w:rsid w:val="00E71E10"/>
    <w:rsid w:val="00E72C46"/>
    <w:rsid w:val="00E730CF"/>
    <w:rsid w:val="00E735D1"/>
    <w:rsid w:val="00E745F3"/>
    <w:rsid w:val="00E75A44"/>
    <w:rsid w:val="00E803CC"/>
    <w:rsid w:val="00E807C8"/>
    <w:rsid w:val="00E80F47"/>
    <w:rsid w:val="00E81F68"/>
    <w:rsid w:val="00E83372"/>
    <w:rsid w:val="00E87A30"/>
    <w:rsid w:val="00E908D0"/>
    <w:rsid w:val="00E96CA2"/>
    <w:rsid w:val="00E970DF"/>
    <w:rsid w:val="00E97C73"/>
    <w:rsid w:val="00EA085D"/>
    <w:rsid w:val="00EA11DC"/>
    <w:rsid w:val="00EA1A44"/>
    <w:rsid w:val="00EA2225"/>
    <w:rsid w:val="00EA277B"/>
    <w:rsid w:val="00EA54BA"/>
    <w:rsid w:val="00EA57E7"/>
    <w:rsid w:val="00EA76EE"/>
    <w:rsid w:val="00EB0AFD"/>
    <w:rsid w:val="00EB0D38"/>
    <w:rsid w:val="00EB11C4"/>
    <w:rsid w:val="00EB21F8"/>
    <w:rsid w:val="00EB2BF5"/>
    <w:rsid w:val="00EB322E"/>
    <w:rsid w:val="00EB77C1"/>
    <w:rsid w:val="00EC30D1"/>
    <w:rsid w:val="00EC3899"/>
    <w:rsid w:val="00EC4867"/>
    <w:rsid w:val="00EC5A6D"/>
    <w:rsid w:val="00EC61A7"/>
    <w:rsid w:val="00EC6E63"/>
    <w:rsid w:val="00ED01BE"/>
    <w:rsid w:val="00ED033E"/>
    <w:rsid w:val="00ED07DF"/>
    <w:rsid w:val="00ED2328"/>
    <w:rsid w:val="00ED2CAA"/>
    <w:rsid w:val="00ED32D6"/>
    <w:rsid w:val="00ED40DC"/>
    <w:rsid w:val="00ED4E4E"/>
    <w:rsid w:val="00ED4F3D"/>
    <w:rsid w:val="00ED5103"/>
    <w:rsid w:val="00ED53AD"/>
    <w:rsid w:val="00ED6A74"/>
    <w:rsid w:val="00ED6F05"/>
    <w:rsid w:val="00ED7237"/>
    <w:rsid w:val="00EE0019"/>
    <w:rsid w:val="00EE0DA0"/>
    <w:rsid w:val="00EE17F5"/>
    <w:rsid w:val="00EE3326"/>
    <w:rsid w:val="00EE3D89"/>
    <w:rsid w:val="00EE4838"/>
    <w:rsid w:val="00EE4902"/>
    <w:rsid w:val="00EE4C26"/>
    <w:rsid w:val="00EE5F6C"/>
    <w:rsid w:val="00EE6481"/>
    <w:rsid w:val="00EE65D6"/>
    <w:rsid w:val="00EE669E"/>
    <w:rsid w:val="00EE6D85"/>
    <w:rsid w:val="00EE729F"/>
    <w:rsid w:val="00EE7F89"/>
    <w:rsid w:val="00EF0D9E"/>
    <w:rsid w:val="00EF1FB4"/>
    <w:rsid w:val="00EF2C1D"/>
    <w:rsid w:val="00EF32D2"/>
    <w:rsid w:val="00EF34B2"/>
    <w:rsid w:val="00EF3ABC"/>
    <w:rsid w:val="00EF43E7"/>
    <w:rsid w:val="00EF45AB"/>
    <w:rsid w:val="00EF4FE8"/>
    <w:rsid w:val="00EF68E9"/>
    <w:rsid w:val="00EF743A"/>
    <w:rsid w:val="00F00589"/>
    <w:rsid w:val="00F013F2"/>
    <w:rsid w:val="00F0352D"/>
    <w:rsid w:val="00F04FE2"/>
    <w:rsid w:val="00F0589C"/>
    <w:rsid w:val="00F06206"/>
    <w:rsid w:val="00F06235"/>
    <w:rsid w:val="00F0646F"/>
    <w:rsid w:val="00F064A4"/>
    <w:rsid w:val="00F06D0C"/>
    <w:rsid w:val="00F07048"/>
    <w:rsid w:val="00F074F2"/>
    <w:rsid w:val="00F105A2"/>
    <w:rsid w:val="00F1072F"/>
    <w:rsid w:val="00F13B4C"/>
    <w:rsid w:val="00F1426A"/>
    <w:rsid w:val="00F15AB8"/>
    <w:rsid w:val="00F1763A"/>
    <w:rsid w:val="00F2029B"/>
    <w:rsid w:val="00F20A89"/>
    <w:rsid w:val="00F20EA1"/>
    <w:rsid w:val="00F223F0"/>
    <w:rsid w:val="00F22ED4"/>
    <w:rsid w:val="00F2301A"/>
    <w:rsid w:val="00F2493C"/>
    <w:rsid w:val="00F26756"/>
    <w:rsid w:val="00F26768"/>
    <w:rsid w:val="00F27628"/>
    <w:rsid w:val="00F276E0"/>
    <w:rsid w:val="00F27C9D"/>
    <w:rsid w:val="00F31312"/>
    <w:rsid w:val="00F3265D"/>
    <w:rsid w:val="00F33B8E"/>
    <w:rsid w:val="00F342EE"/>
    <w:rsid w:val="00F34E19"/>
    <w:rsid w:val="00F36999"/>
    <w:rsid w:val="00F37C5F"/>
    <w:rsid w:val="00F4033C"/>
    <w:rsid w:val="00F43CE5"/>
    <w:rsid w:val="00F4532C"/>
    <w:rsid w:val="00F47B67"/>
    <w:rsid w:val="00F50C49"/>
    <w:rsid w:val="00F50EBF"/>
    <w:rsid w:val="00F512E0"/>
    <w:rsid w:val="00F518E0"/>
    <w:rsid w:val="00F525BB"/>
    <w:rsid w:val="00F53672"/>
    <w:rsid w:val="00F54D25"/>
    <w:rsid w:val="00F55158"/>
    <w:rsid w:val="00F55287"/>
    <w:rsid w:val="00F55703"/>
    <w:rsid w:val="00F55DFD"/>
    <w:rsid w:val="00F56137"/>
    <w:rsid w:val="00F56959"/>
    <w:rsid w:val="00F63F2E"/>
    <w:rsid w:val="00F65879"/>
    <w:rsid w:val="00F65D16"/>
    <w:rsid w:val="00F66076"/>
    <w:rsid w:val="00F66A44"/>
    <w:rsid w:val="00F6799D"/>
    <w:rsid w:val="00F73816"/>
    <w:rsid w:val="00F73ADC"/>
    <w:rsid w:val="00F74324"/>
    <w:rsid w:val="00F74C6B"/>
    <w:rsid w:val="00F778E8"/>
    <w:rsid w:val="00F802A0"/>
    <w:rsid w:val="00F80560"/>
    <w:rsid w:val="00F8127C"/>
    <w:rsid w:val="00F81926"/>
    <w:rsid w:val="00F829E4"/>
    <w:rsid w:val="00F82EF8"/>
    <w:rsid w:val="00F83F7F"/>
    <w:rsid w:val="00F85034"/>
    <w:rsid w:val="00F857D5"/>
    <w:rsid w:val="00F876BA"/>
    <w:rsid w:val="00F87921"/>
    <w:rsid w:val="00F90DAC"/>
    <w:rsid w:val="00F924EB"/>
    <w:rsid w:val="00F92874"/>
    <w:rsid w:val="00F94D79"/>
    <w:rsid w:val="00F962B8"/>
    <w:rsid w:val="00F97035"/>
    <w:rsid w:val="00FA056E"/>
    <w:rsid w:val="00FA0CF1"/>
    <w:rsid w:val="00FA28E8"/>
    <w:rsid w:val="00FA3C1C"/>
    <w:rsid w:val="00FA3CE5"/>
    <w:rsid w:val="00FA4DE6"/>
    <w:rsid w:val="00FA62F6"/>
    <w:rsid w:val="00FA6A67"/>
    <w:rsid w:val="00FA6A6A"/>
    <w:rsid w:val="00FA6B51"/>
    <w:rsid w:val="00FB030E"/>
    <w:rsid w:val="00FB10F4"/>
    <w:rsid w:val="00FB1389"/>
    <w:rsid w:val="00FB1821"/>
    <w:rsid w:val="00FB2558"/>
    <w:rsid w:val="00FB28B0"/>
    <w:rsid w:val="00FB4177"/>
    <w:rsid w:val="00FB43BC"/>
    <w:rsid w:val="00FB5CE2"/>
    <w:rsid w:val="00FB739B"/>
    <w:rsid w:val="00FC01CF"/>
    <w:rsid w:val="00FC057C"/>
    <w:rsid w:val="00FC0F18"/>
    <w:rsid w:val="00FC1FD9"/>
    <w:rsid w:val="00FC22A3"/>
    <w:rsid w:val="00FC3844"/>
    <w:rsid w:val="00FC396F"/>
    <w:rsid w:val="00FC3E5C"/>
    <w:rsid w:val="00FC5B8D"/>
    <w:rsid w:val="00FC5E24"/>
    <w:rsid w:val="00FC639B"/>
    <w:rsid w:val="00FC6631"/>
    <w:rsid w:val="00FD0289"/>
    <w:rsid w:val="00FD0EF9"/>
    <w:rsid w:val="00FD2827"/>
    <w:rsid w:val="00FD2A4B"/>
    <w:rsid w:val="00FD2FB6"/>
    <w:rsid w:val="00FD3275"/>
    <w:rsid w:val="00FD3359"/>
    <w:rsid w:val="00FD41FF"/>
    <w:rsid w:val="00FD4D02"/>
    <w:rsid w:val="00FD4FE3"/>
    <w:rsid w:val="00FD5079"/>
    <w:rsid w:val="00FD52C8"/>
    <w:rsid w:val="00FD5333"/>
    <w:rsid w:val="00FD6A6E"/>
    <w:rsid w:val="00FD7475"/>
    <w:rsid w:val="00FD7815"/>
    <w:rsid w:val="00FD78EE"/>
    <w:rsid w:val="00FE0C9E"/>
    <w:rsid w:val="00FE2419"/>
    <w:rsid w:val="00FE2888"/>
    <w:rsid w:val="00FE2EA3"/>
    <w:rsid w:val="00FE35FD"/>
    <w:rsid w:val="00FE468F"/>
    <w:rsid w:val="00FE48EF"/>
    <w:rsid w:val="00FE5177"/>
    <w:rsid w:val="00FE5283"/>
    <w:rsid w:val="00FE5B5C"/>
    <w:rsid w:val="00FE6F40"/>
    <w:rsid w:val="00FF0DA0"/>
    <w:rsid w:val="00FF1927"/>
    <w:rsid w:val="00FF2366"/>
    <w:rsid w:val="00FF30F7"/>
    <w:rsid w:val="00FF3A73"/>
    <w:rsid w:val="00FF4131"/>
    <w:rsid w:val="00FF557F"/>
    <w:rsid w:val="00FF5CAE"/>
    <w:rsid w:val="00FF613E"/>
    <w:rsid w:val="00FF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BB41C"/>
  <w15:docId w15:val="{03C7F6D4-8C98-4D0B-99AE-D047E399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603D"/>
    <w:pPr>
      <w:widowControl w:val="0"/>
      <w:autoSpaceDE w:val="0"/>
      <w:autoSpaceDN w:val="0"/>
      <w:adjustRightInd w:val="0"/>
    </w:pPr>
    <w:rPr>
      <w:rFonts w:ascii="Courier" w:hAnsi="Courier"/>
    </w:rPr>
  </w:style>
  <w:style w:type="paragraph" w:styleId="Heading1">
    <w:name w:val="heading 1"/>
    <w:basedOn w:val="Normal"/>
    <w:next w:val="Normal"/>
    <w:qFormat/>
    <w:rsid w:val="0047603D"/>
    <w:pPr>
      <w:keepNext/>
      <w:jc w:val="center"/>
      <w:outlineLvl w:val="0"/>
    </w:pPr>
    <w:rPr>
      <w:rFonts w:ascii="CG Times" w:hAnsi="CG Times"/>
      <w:b/>
      <w:bCs/>
      <w:sz w:val="28"/>
      <w:szCs w:val="28"/>
    </w:rPr>
  </w:style>
  <w:style w:type="paragraph" w:styleId="Heading3">
    <w:name w:val="heading 3"/>
    <w:basedOn w:val="Normal"/>
    <w:next w:val="Normal"/>
    <w:qFormat/>
    <w:rsid w:val="0047603D"/>
    <w:pPr>
      <w:keepNext/>
      <w:jc w:val="center"/>
      <w:outlineLvl w:val="2"/>
    </w:pPr>
    <w:rPr>
      <w:rFonts w:ascii="CG Times" w:hAnsi="CG 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7603D"/>
    <w:pPr>
      <w:tabs>
        <w:tab w:val="center" w:pos="4320"/>
        <w:tab w:val="right" w:pos="8640"/>
      </w:tabs>
    </w:pPr>
  </w:style>
  <w:style w:type="character" w:styleId="PageNumber">
    <w:name w:val="page number"/>
    <w:basedOn w:val="DefaultParagraphFont"/>
    <w:rsid w:val="0047603D"/>
  </w:style>
  <w:style w:type="paragraph" w:styleId="Header">
    <w:name w:val="header"/>
    <w:basedOn w:val="Normal"/>
    <w:rsid w:val="0047603D"/>
    <w:pPr>
      <w:tabs>
        <w:tab w:val="center" w:pos="4320"/>
        <w:tab w:val="right" w:pos="8640"/>
      </w:tabs>
    </w:pPr>
  </w:style>
  <w:style w:type="table" w:styleId="TableGrid">
    <w:name w:val="Table Grid"/>
    <w:basedOn w:val="TableNormal"/>
    <w:rsid w:val="00E730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BC0947"/>
    <w:rPr>
      <w:rFonts w:ascii="Tahoma" w:hAnsi="Tahoma" w:cs="Tahoma"/>
      <w:sz w:val="16"/>
      <w:szCs w:val="16"/>
    </w:rPr>
  </w:style>
  <w:style w:type="character" w:customStyle="1" w:styleId="BalloonTextChar">
    <w:name w:val="Balloon Text Char"/>
    <w:link w:val="BalloonText"/>
    <w:rsid w:val="00BC0947"/>
    <w:rPr>
      <w:rFonts w:ascii="Tahoma" w:hAnsi="Tahoma" w:cs="Tahoma"/>
      <w:sz w:val="16"/>
      <w:szCs w:val="16"/>
    </w:rPr>
  </w:style>
  <w:style w:type="paragraph" w:styleId="ListParagraph">
    <w:name w:val="List Paragraph"/>
    <w:basedOn w:val="Normal"/>
    <w:uiPriority w:val="34"/>
    <w:qFormat/>
    <w:rsid w:val="000F5B4D"/>
    <w:pPr>
      <w:ind w:left="720"/>
    </w:pPr>
  </w:style>
  <w:style w:type="character" w:customStyle="1" w:styleId="FooterChar">
    <w:name w:val="Footer Char"/>
    <w:link w:val="Footer"/>
    <w:rsid w:val="00417AC5"/>
    <w:rPr>
      <w:rFonts w:ascii="Courier" w:hAnsi="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5306">
      <w:bodyDiv w:val="1"/>
      <w:marLeft w:val="0"/>
      <w:marRight w:val="0"/>
      <w:marTop w:val="0"/>
      <w:marBottom w:val="0"/>
      <w:divBdr>
        <w:top w:val="none" w:sz="0" w:space="0" w:color="auto"/>
        <w:left w:val="none" w:sz="0" w:space="0" w:color="auto"/>
        <w:bottom w:val="none" w:sz="0" w:space="0" w:color="auto"/>
        <w:right w:val="none" w:sz="0" w:space="0" w:color="auto"/>
      </w:divBdr>
    </w:div>
    <w:div w:id="677587281">
      <w:bodyDiv w:val="1"/>
      <w:marLeft w:val="0"/>
      <w:marRight w:val="0"/>
      <w:marTop w:val="0"/>
      <w:marBottom w:val="0"/>
      <w:divBdr>
        <w:top w:val="none" w:sz="0" w:space="0" w:color="auto"/>
        <w:left w:val="none" w:sz="0" w:space="0" w:color="auto"/>
        <w:bottom w:val="none" w:sz="0" w:space="0" w:color="auto"/>
        <w:right w:val="none" w:sz="0" w:space="0" w:color="auto"/>
      </w:divBdr>
    </w:div>
    <w:div w:id="933324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image" Target="media/image1.emf"/><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footer" Target="footer1.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0" Type="http://schemas.openxmlformats.org/officeDocument/2006/relationships/image" Target="media/image14.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sallen/Desktop/Worksavers/FJD%20Template%202023%20Orig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FJD Template 2023 Original.dotx</Template>
  <TotalTime>94</TotalTime>
  <Pages>18</Pages>
  <Words>4152</Words>
  <Characters>23672</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Company Name</vt:lpstr>
    </vt:vector>
  </TitlesOfParts>
  <Company>ISR Institute</Company>
  <LinksUpToDate>false</LinksUpToDate>
  <CharactersWithSpaces>27769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Name</dc:title>
  <dc:subject/>
  <dc:creator>Amy Trahan</dc:creator>
  <cp:keywords/>
  <dc:description/>
  <cp:lastModifiedBy>Scott Allen</cp:lastModifiedBy>
  <cp:revision>18</cp:revision>
  <cp:lastPrinted>2013-03-21T16:38:00Z</cp:lastPrinted>
  <dcterms:created xsi:type="dcterms:W3CDTF">2025-09-22T02:15:00Z</dcterms:created>
  <dcterms:modified xsi:type="dcterms:W3CDTF">2025-09-22T04:01:00Z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e6d058c9-45d2-4ef1-b19f-d6325a342ce3</vt:lpwstr>
  </property>
</Properties>
</file>